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5B47" w:rsidRDefault="00A95B47" w:rsidP="00A95B47">
      <w:pPr>
        <w:pStyle w:val="Title"/>
        <w:jc w:val="center"/>
        <w:rPr>
          <w:rFonts w:ascii="Georgia" w:hAnsi="Georgia" w:cs="Droid Serif"/>
          <w:sz w:val="22"/>
          <w:szCs w:val="22"/>
        </w:rPr>
      </w:pPr>
      <w:r w:rsidRPr="00444DC4">
        <w:rPr>
          <w:rFonts w:ascii="Georgia" w:hAnsi="Georgia" w:cs="Droid Serif"/>
          <w:sz w:val="22"/>
          <w:szCs w:val="22"/>
        </w:rPr>
        <w:t>DEPARTMENT OF COMPUTER SCIENCE, UNIVERSITY OF LEICESTER</w:t>
      </w:r>
    </w:p>
    <w:p w:rsidR="00A95B47" w:rsidRPr="00EF6760" w:rsidRDefault="00A95B47" w:rsidP="00A95B47"/>
    <w:p w:rsidR="00A95B47" w:rsidRDefault="00F35C8C" w:rsidP="00A95B47">
      <w:pPr>
        <w:pStyle w:val="Title"/>
        <w:jc w:val="center"/>
        <w:rPr>
          <w:rFonts w:ascii="Georgia" w:hAnsi="Georgia"/>
          <w:color w:val="auto"/>
          <w:sz w:val="48"/>
          <w:szCs w:val="48"/>
        </w:rPr>
      </w:pPr>
      <w:r>
        <w:rPr>
          <w:rFonts w:ascii="Georgia" w:hAnsi="Georgia"/>
          <w:color w:val="auto"/>
          <w:sz w:val="48"/>
          <w:szCs w:val="48"/>
        </w:rPr>
        <w:t>DISSERTATION</w:t>
      </w:r>
    </w:p>
    <w:p w:rsidR="00A95B47" w:rsidRPr="00EF6760" w:rsidRDefault="00A95B47" w:rsidP="00A95B47"/>
    <w:p w:rsidR="00A95B47" w:rsidRPr="00F5447C" w:rsidRDefault="00A95B47" w:rsidP="00A95B47">
      <w:pPr>
        <w:pStyle w:val="Title"/>
        <w:jc w:val="center"/>
        <w:rPr>
          <w:rFonts w:ascii="Georgia" w:hAnsi="Georgia"/>
          <w:sz w:val="180"/>
          <w:szCs w:val="180"/>
        </w:rPr>
      </w:pPr>
      <w:r w:rsidRPr="00F5447C">
        <w:rPr>
          <w:rFonts w:ascii="Georgia" w:hAnsi="Georgia"/>
          <w:sz w:val="180"/>
          <w:szCs w:val="180"/>
        </w:rPr>
        <w:t>Project</w:t>
      </w:r>
    </w:p>
    <w:p w:rsidR="00A95B47" w:rsidRPr="00F5447C" w:rsidRDefault="00A95B47" w:rsidP="00A95B47">
      <w:pPr>
        <w:pStyle w:val="Title"/>
        <w:jc w:val="center"/>
        <w:rPr>
          <w:rFonts w:ascii="Georgia" w:hAnsi="Georgia"/>
          <w:sz w:val="180"/>
          <w:szCs w:val="180"/>
        </w:rPr>
      </w:pPr>
      <w:r w:rsidRPr="00F5447C">
        <w:rPr>
          <w:rFonts w:ascii="Georgia" w:hAnsi="Georgia"/>
          <w:sz w:val="180"/>
          <w:szCs w:val="180"/>
        </w:rPr>
        <w:t xml:space="preserve">MOBO </w:t>
      </w:r>
    </w:p>
    <w:p w:rsidR="00A95B47" w:rsidRPr="00EF6760" w:rsidRDefault="00A95B47" w:rsidP="00A95B47"/>
    <w:p w:rsidR="00A95B47" w:rsidRPr="00444DC4" w:rsidRDefault="00A95B47" w:rsidP="00A95B47">
      <w:pPr>
        <w:pStyle w:val="Title"/>
        <w:jc w:val="center"/>
        <w:rPr>
          <w:rFonts w:ascii="Georgia" w:hAnsi="Georgia" w:cs="Droid Serif"/>
          <w:sz w:val="48"/>
          <w:szCs w:val="48"/>
        </w:rPr>
      </w:pPr>
      <w:r w:rsidRPr="00444DC4">
        <w:rPr>
          <w:rFonts w:ascii="Georgia" w:hAnsi="Georgia" w:cs="Droid Serif"/>
          <w:sz w:val="48"/>
          <w:szCs w:val="48"/>
        </w:rPr>
        <w:t>Christopher J. Cola</w:t>
      </w:r>
    </w:p>
    <w:p w:rsidR="00A95B47" w:rsidRDefault="00A95B47" w:rsidP="00A95B47">
      <w:pPr>
        <w:pStyle w:val="Title"/>
        <w:jc w:val="center"/>
        <w:rPr>
          <w:rFonts w:ascii="Georgia" w:hAnsi="Georgia" w:cs="Droid Serif"/>
          <w:sz w:val="22"/>
          <w:szCs w:val="22"/>
        </w:rPr>
      </w:pPr>
      <w:r w:rsidRPr="00444DC4">
        <w:rPr>
          <w:rFonts w:ascii="Georgia" w:hAnsi="Georgia" w:cs="Droid Serif"/>
          <w:sz w:val="22"/>
          <w:szCs w:val="22"/>
        </w:rPr>
        <w:br/>
        <w:t xml:space="preserve"> </w:t>
      </w:r>
      <w:r w:rsidR="000B495D">
        <w:rPr>
          <w:rFonts w:ascii="Georgia" w:hAnsi="Georgia" w:cs="Droid Serif"/>
          <w:sz w:val="22"/>
          <w:szCs w:val="22"/>
        </w:rPr>
        <w:t>MAY 2016</w:t>
      </w:r>
    </w:p>
    <w:p w:rsidR="00EF6760" w:rsidRPr="00EF6760" w:rsidRDefault="00EF6760" w:rsidP="00DA5841"/>
    <w:p w:rsidR="00EF6760" w:rsidRPr="00EF6760" w:rsidRDefault="00EF6760" w:rsidP="00DA5841"/>
    <w:p w:rsidR="00444DC4" w:rsidRPr="00444DC4" w:rsidRDefault="00444DC4" w:rsidP="00DA5841">
      <w:pPr>
        <w:rPr>
          <w:lang w:val="en-GB"/>
        </w:rPr>
      </w:pPr>
    </w:p>
    <w:p w:rsidR="00444DC4" w:rsidRPr="00444DC4" w:rsidRDefault="00EF6760" w:rsidP="00DA5841">
      <w:pPr>
        <w:rPr>
          <w:rFonts w:eastAsiaTheme="majorEastAsia" w:cstheme="majorBidi"/>
          <w:bCs/>
          <w:sz w:val="36"/>
          <w:szCs w:val="36"/>
        </w:rPr>
      </w:pPr>
      <w:r w:rsidRPr="00EF6760">
        <w:rPr>
          <w:noProof/>
          <w:lang w:val="en-GB" w:eastAsia="en-GB"/>
        </w:rPr>
        <mc:AlternateContent>
          <mc:Choice Requires="wps">
            <w:drawing>
              <wp:anchor distT="0" distB="0" distL="114300" distR="114300" simplePos="0" relativeHeight="251659264" behindDoc="0" locked="0" layoutInCell="1" allowOverlap="1" wp14:anchorId="5B3AC045" wp14:editId="77EEEEF4">
                <wp:simplePos x="0" y="0"/>
                <wp:positionH relativeFrom="column">
                  <wp:align>center</wp:align>
                </wp:positionH>
                <wp:positionV relativeFrom="paragraph">
                  <wp:posOffset>0</wp:posOffset>
                </wp:positionV>
                <wp:extent cx="5153025" cy="1403985"/>
                <wp:effectExtent l="0" t="0" r="28575" b="146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1403985"/>
                        </a:xfrm>
                        <a:prstGeom prst="rect">
                          <a:avLst/>
                        </a:prstGeom>
                        <a:solidFill>
                          <a:srgbClr val="FFFFFF"/>
                        </a:solidFill>
                        <a:ln w="9525" cmpd="dbl">
                          <a:solidFill>
                            <a:srgbClr val="000000"/>
                          </a:solidFill>
                          <a:miter lim="800000"/>
                          <a:headEnd/>
                          <a:tailEnd/>
                        </a:ln>
                      </wps:spPr>
                      <wps:txbx>
                        <w:txbxContent>
                          <w:p w:rsidR="008A48CB" w:rsidRPr="00CE39F7" w:rsidRDefault="008A48CB" w:rsidP="00DA5841">
                            <w:pPr>
                              <w:rPr>
                                <w:sz w:val="22"/>
                                <w:lang w:val="en-GB"/>
                              </w:rPr>
                            </w:pPr>
                            <w:r w:rsidRPr="00CE39F7">
                              <w:rPr>
                                <w:sz w:val="22"/>
                                <w:lang w:val="en-GB"/>
                              </w:rPr>
                              <w:t>DECLARATION</w:t>
                            </w:r>
                          </w:p>
                          <w:p w:rsidR="008A48CB" w:rsidRPr="00CE39F7" w:rsidRDefault="008A48CB" w:rsidP="00DA5841">
                            <w:pPr>
                              <w:rPr>
                                <w:sz w:val="22"/>
                                <w:lang w:val="en-GB"/>
                              </w:rPr>
                            </w:pPr>
                          </w:p>
                          <w:p w:rsidR="008A48CB" w:rsidRPr="00CE39F7" w:rsidRDefault="008A48CB" w:rsidP="00DA5841">
                            <w:pPr>
                              <w:rPr>
                                <w:sz w:val="22"/>
                                <w:lang w:val="en-GB"/>
                              </w:rPr>
                            </w:pPr>
                            <w:r w:rsidRPr="00CE39F7">
                              <w:rPr>
                                <w:sz w:val="22"/>
                                <w:lang w:val="en-GB"/>
                              </w:rPr>
                              <w:t>All sentences or passages quoted in this report, or computer code of any form whatsoever used and/or submitted at any stages, which are taken from other people’s work have been specifically acknowledged by clear citation of the source, specifying author, work, date and page(s).</w:t>
                            </w:r>
                          </w:p>
                          <w:p w:rsidR="008A48CB" w:rsidRPr="00CE39F7" w:rsidRDefault="008A48CB" w:rsidP="00DA5841">
                            <w:pPr>
                              <w:rPr>
                                <w:sz w:val="22"/>
                                <w:lang w:val="en-GB"/>
                              </w:rPr>
                            </w:pPr>
                          </w:p>
                          <w:p w:rsidR="008A48CB" w:rsidRPr="00CE39F7" w:rsidRDefault="008A48CB" w:rsidP="00DA5841">
                            <w:pPr>
                              <w:rPr>
                                <w:sz w:val="22"/>
                                <w:lang w:val="en-GB"/>
                              </w:rPr>
                            </w:pPr>
                            <w:r w:rsidRPr="00CE39F7">
                              <w:rPr>
                                <w:sz w:val="22"/>
                                <w:lang w:val="en-GB"/>
                              </w:rPr>
                              <w:t>Any part of my own written work, or software coding, which is substantially based upon other people’s work, is duly accompanied by clear citation of the source, specifying author, work, date and page(s).</w:t>
                            </w:r>
                          </w:p>
                          <w:p w:rsidR="008A48CB" w:rsidRPr="00CE39F7" w:rsidRDefault="008A48CB" w:rsidP="00DA5841">
                            <w:pPr>
                              <w:rPr>
                                <w:sz w:val="22"/>
                                <w:lang w:val="en-GB"/>
                              </w:rPr>
                            </w:pPr>
                          </w:p>
                          <w:p w:rsidR="008A48CB" w:rsidRPr="00CE39F7" w:rsidRDefault="008A48CB" w:rsidP="00DA5841">
                            <w:pPr>
                              <w:rPr>
                                <w:sz w:val="22"/>
                                <w:lang w:val="en-GB"/>
                              </w:rPr>
                            </w:pPr>
                            <w:r w:rsidRPr="00CE39F7">
                              <w:rPr>
                                <w:sz w:val="22"/>
                                <w:lang w:val="en-GB"/>
                              </w:rPr>
                              <w:t>I understand that failure to do this amounts to plagiarism and will be considered grounds for failure in this module and the degree examination as a whole.</w:t>
                            </w:r>
                          </w:p>
                          <w:p w:rsidR="008A48CB" w:rsidRPr="00CE39F7" w:rsidRDefault="008A48CB" w:rsidP="00DA5841">
                            <w:pPr>
                              <w:rPr>
                                <w:sz w:val="22"/>
                                <w:lang w:val="en-GB"/>
                              </w:rPr>
                            </w:pPr>
                          </w:p>
                          <w:p w:rsidR="008A48CB" w:rsidRPr="00CE39F7" w:rsidRDefault="008A48CB" w:rsidP="00DA5841">
                            <w:pPr>
                              <w:rPr>
                                <w:sz w:val="22"/>
                                <w:lang w:val="en-GB"/>
                              </w:rPr>
                            </w:pPr>
                            <w:r w:rsidRPr="00CE39F7">
                              <w:rPr>
                                <w:sz w:val="22"/>
                                <w:lang w:val="en-GB"/>
                              </w:rPr>
                              <w:t>Name: Christopher J. Cola</w:t>
                            </w:r>
                          </w:p>
                          <w:p w:rsidR="008A48CB" w:rsidRPr="00CE39F7" w:rsidRDefault="008A48CB" w:rsidP="00DA5841">
                            <w:pPr>
                              <w:rPr>
                                <w:sz w:val="22"/>
                                <w:lang w:val="en-GB"/>
                              </w:rPr>
                            </w:pPr>
                            <w:r w:rsidRPr="00CE39F7">
                              <w:rPr>
                                <w:sz w:val="22"/>
                                <w:lang w:val="en-GB"/>
                              </w:rPr>
                              <w:t>Signed: Christopher J. Cola</w:t>
                            </w:r>
                          </w:p>
                          <w:p w:rsidR="008A48CB" w:rsidRPr="00CE39F7" w:rsidRDefault="008A48CB" w:rsidP="00DA5841">
                            <w:pPr>
                              <w:rPr>
                                <w:sz w:val="22"/>
                              </w:rPr>
                            </w:pPr>
                            <w:r>
                              <w:rPr>
                                <w:sz w:val="22"/>
                                <w:lang w:val="en-GB"/>
                              </w:rPr>
                              <w:t>Date: 09</w:t>
                            </w:r>
                            <w:r w:rsidRPr="00CE39F7">
                              <w:rPr>
                                <w:sz w:val="22"/>
                                <w:lang w:val="en-GB"/>
                              </w:rPr>
                              <w:t>/04/2016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B3AC045" id="_x0000_t202" coordsize="21600,21600" o:spt="202" path="m,l,21600r21600,l21600,xe">
                <v:stroke joinstyle="miter"/>
                <v:path gradientshapeok="t" o:connecttype="rect"/>
              </v:shapetype>
              <v:shape id="Text Box 2" o:spid="_x0000_s1026" type="#_x0000_t202" style="position:absolute;margin-left:0;margin-top:0;width:405.75pt;height:110.55pt;z-index:25165926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">
                <v:stroke linestyle="thinThin"/>
                <v:textbox style="mso-fit-shape-to-text:t">
                  <w:txbxContent>
                    <w:p w:rsidR="008A48CB" w:rsidRPr="00CE39F7" w:rsidRDefault="008A48CB" w:rsidP="00DA5841">
                      <w:pPr>
                        <w:rPr>
                          <w:sz w:val="22"/>
                          <w:lang w:val="en-GB"/>
                        </w:rPr>
                      </w:pPr>
                      <w:r w:rsidRPr="00CE39F7">
                        <w:rPr>
                          <w:sz w:val="22"/>
                          <w:lang w:val="en-GB"/>
                        </w:rPr>
                        <w:t>DECLARATION</w:t>
                      </w:r>
                    </w:p>
                    <w:p w:rsidR="008A48CB" w:rsidRPr="00CE39F7" w:rsidRDefault="008A48CB" w:rsidP="00DA5841">
                      <w:pPr>
                        <w:rPr>
                          <w:sz w:val="22"/>
                          <w:lang w:val="en-GB"/>
                        </w:rPr>
                      </w:pPr>
                    </w:p>
                    <w:p w:rsidR="008A48CB" w:rsidRPr="00CE39F7" w:rsidRDefault="008A48CB" w:rsidP="00DA5841">
                      <w:pPr>
                        <w:rPr>
                          <w:sz w:val="22"/>
                          <w:lang w:val="en-GB"/>
                        </w:rPr>
                      </w:pPr>
                      <w:r w:rsidRPr="00CE39F7">
                        <w:rPr>
                          <w:sz w:val="22"/>
                          <w:lang w:val="en-GB"/>
                        </w:rPr>
                        <w:t>All sentences or passages quoted in this report, or computer code of any form whatsoever used and/or submitted at any stages, which are taken from other people’s work have been specifically acknowledged by clear citation of the source, specifying author, work, date and page(s).</w:t>
                      </w:r>
                    </w:p>
                    <w:p w:rsidR="008A48CB" w:rsidRPr="00CE39F7" w:rsidRDefault="008A48CB" w:rsidP="00DA5841">
                      <w:pPr>
                        <w:rPr>
                          <w:sz w:val="22"/>
                          <w:lang w:val="en-GB"/>
                        </w:rPr>
                      </w:pPr>
                    </w:p>
                    <w:p w:rsidR="008A48CB" w:rsidRPr="00CE39F7" w:rsidRDefault="008A48CB" w:rsidP="00DA5841">
                      <w:pPr>
                        <w:rPr>
                          <w:sz w:val="22"/>
                          <w:lang w:val="en-GB"/>
                        </w:rPr>
                      </w:pPr>
                      <w:r w:rsidRPr="00CE39F7">
                        <w:rPr>
                          <w:sz w:val="22"/>
                          <w:lang w:val="en-GB"/>
                        </w:rPr>
                        <w:t>Any part of my own written work, or software coding, which is substantially based upon other people’s work, is duly accompanied by clear citation of the source, specifying author, work, date and page(s).</w:t>
                      </w:r>
                    </w:p>
                    <w:p w:rsidR="008A48CB" w:rsidRPr="00CE39F7" w:rsidRDefault="008A48CB" w:rsidP="00DA5841">
                      <w:pPr>
                        <w:rPr>
                          <w:sz w:val="22"/>
                          <w:lang w:val="en-GB"/>
                        </w:rPr>
                      </w:pPr>
                    </w:p>
                    <w:p w:rsidR="008A48CB" w:rsidRPr="00CE39F7" w:rsidRDefault="008A48CB" w:rsidP="00DA5841">
                      <w:pPr>
                        <w:rPr>
                          <w:sz w:val="22"/>
                          <w:lang w:val="en-GB"/>
                        </w:rPr>
                      </w:pPr>
                      <w:r w:rsidRPr="00CE39F7">
                        <w:rPr>
                          <w:sz w:val="22"/>
                          <w:lang w:val="en-GB"/>
                        </w:rPr>
                        <w:t>I understand that failure to do this amounts to plagiarism and will be considered grounds for failure in this module and the degree examination as a whole.</w:t>
                      </w:r>
                    </w:p>
                    <w:p w:rsidR="008A48CB" w:rsidRPr="00CE39F7" w:rsidRDefault="008A48CB" w:rsidP="00DA5841">
                      <w:pPr>
                        <w:rPr>
                          <w:sz w:val="22"/>
                          <w:lang w:val="en-GB"/>
                        </w:rPr>
                      </w:pPr>
                    </w:p>
                    <w:p w:rsidR="008A48CB" w:rsidRPr="00CE39F7" w:rsidRDefault="008A48CB" w:rsidP="00DA5841">
                      <w:pPr>
                        <w:rPr>
                          <w:sz w:val="22"/>
                          <w:lang w:val="en-GB"/>
                        </w:rPr>
                      </w:pPr>
                      <w:r w:rsidRPr="00CE39F7">
                        <w:rPr>
                          <w:sz w:val="22"/>
                          <w:lang w:val="en-GB"/>
                        </w:rPr>
                        <w:t>Name: Christopher J. Cola</w:t>
                      </w:r>
                    </w:p>
                    <w:p w:rsidR="008A48CB" w:rsidRPr="00CE39F7" w:rsidRDefault="008A48CB" w:rsidP="00DA5841">
                      <w:pPr>
                        <w:rPr>
                          <w:sz w:val="22"/>
                          <w:lang w:val="en-GB"/>
                        </w:rPr>
                      </w:pPr>
                      <w:r w:rsidRPr="00CE39F7">
                        <w:rPr>
                          <w:sz w:val="22"/>
                          <w:lang w:val="en-GB"/>
                        </w:rPr>
                        <w:t>Signed: Christopher J. Cola</w:t>
                      </w:r>
                    </w:p>
                    <w:p w:rsidR="008A48CB" w:rsidRPr="00CE39F7" w:rsidRDefault="008A48CB" w:rsidP="00DA5841">
                      <w:pPr>
                        <w:rPr>
                          <w:sz w:val="22"/>
                        </w:rPr>
                      </w:pPr>
                      <w:r>
                        <w:rPr>
                          <w:sz w:val="22"/>
                          <w:lang w:val="en-GB"/>
                        </w:rPr>
                        <w:t>Date: 09</w:t>
                      </w:r>
                      <w:r w:rsidRPr="00CE39F7">
                        <w:rPr>
                          <w:sz w:val="22"/>
                          <w:lang w:val="en-GB"/>
                        </w:rPr>
                        <w:t>/04/2016</w:t>
                      </w:r>
                    </w:p>
                  </w:txbxContent>
                </v:textbox>
              </v:shape>
            </w:pict>
          </mc:Fallback>
        </mc:AlternateContent>
      </w:r>
      <w:r w:rsidR="00444DC4" w:rsidRPr="00444DC4">
        <w:br w:type="page"/>
      </w:r>
    </w:p>
    <w:p w:rsidR="00614592" w:rsidRDefault="00A81840" w:rsidP="00614592">
      <w:pPr>
        <w:pStyle w:val="Heading1"/>
      </w:pPr>
      <w:bookmarkStart w:id="0" w:name="_Toc450245063"/>
      <w:r w:rsidRPr="004B7316">
        <w:lastRenderedPageBreak/>
        <w:t>Abstract</w:t>
      </w:r>
      <w:bookmarkEnd w:id="0"/>
    </w:p>
    <w:p w:rsidR="00614592" w:rsidRDefault="00614592" w:rsidP="00614592">
      <w:pPr>
        <w:pStyle w:val="NoSpacing"/>
      </w:pPr>
    </w:p>
    <w:p w:rsidR="00345866" w:rsidRDefault="00DE6E0F" w:rsidP="00614592">
      <w:pPr>
        <w:pStyle w:val="NoSpacing"/>
        <w:rPr>
          <w:rFonts w:ascii="Gentium Plus Compact" w:hAnsi="Gentium Plus Compact" w:cs="Gentium Plus Compact"/>
          <w:sz w:val="24"/>
          <w:szCs w:val="24"/>
        </w:rPr>
      </w:pPr>
      <w:r w:rsidRPr="00624DAE">
        <w:rPr>
          <w:rFonts w:ascii="Gentium Plus Compact" w:hAnsi="Gentium Plus Compact" w:cs="Gentium Plus Compact"/>
          <w:sz w:val="24"/>
          <w:szCs w:val="24"/>
        </w:rPr>
        <w:t xml:space="preserve">Online multiplayer video games </w:t>
      </w:r>
      <w:r w:rsidR="00D70614" w:rsidRPr="00624DAE">
        <w:rPr>
          <w:rFonts w:ascii="Gentium Plus Compact" w:hAnsi="Gentium Plus Compact" w:cs="Gentium Plus Compact"/>
          <w:sz w:val="24"/>
          <w:szCs w:val="24"/>
        </w:rPr>
        <w:t xml:space="preserve">often require </w:t>
      </w:r>
      <w:r w:rsidR="006F46CE" w:rsidRPr="00624DAE">
        <w:rPr>
          <w:rFonts w:ascii="Gentium Plus Compact" w:hAnsi="Gentium Plus Compact" w:cs="Gentium Plus Compact"/>
          <w:sz w:val="24"/>
          <w:szCs w:val="24"/>
        </w:rPr>
        <w:t xml:space="preserve">meticulously </w:t>
      </w:r>
      <w:r w:rsidR="007B68FA" w:rsidRPr="00624DAE">
        <w:rPr>
          <w:rFonts w:ascii="Gentium Plus Compact" w:hAnsi="Gentium Plus Compact" w:cs="Gentium Plus Compact"/>
          <w:sz w:val="24"/>
          <w:szCs w:val="24"/>
        </w:rPr>
        <w:t xml:space="preserve">designed distributed </w:t>
      </w:r>
      <w:r w:rsidR="00345866">
        <w:rPr>
          <w:rFonts w:ascii="Gentium Plus Compact" w:hAnsi="Gentium Plus Compact" w:cs="Gentium Plus Compact"/>
          <w:sz w:val="24"/>
          <w:szCs w:val="24"/>
        </w:rPr>
        <w:t>application structure</w:t>
      </w:r>
      <w:r w:rsidR="007B68FA" w:rsidRPr="00624DAE">
        <w:rPr>
          <w:rFonts w:ascii="Gentium Plus Compact" w:hAnsi="Gentium Plus Compact" w:cs="Gentium Plus Compact"/>
          <w:sz w:val="24"/>
          <w:szCs w:val="24"/>
        </w:rPr>
        <w:t xml:space="preserve"> and communications protocols to achieve synchronization of the game state</w:t>
      </w:r>
      <w:r w:rsidR="00E32765" w:rsidRPr="00624DAE">
        <w:rPr>
          <w:rFonts w:ascii="Gentium Plus Compact" w:hAnsi="Gentium Plus Compact" w:cs="Gentium Plus Compact"/>
          <w:sz w:val="24"/>
          <w:szCs w:val="24"/>
        </w:rPr>
        <w:t xml:space="preserve"> across clients</w:t>
      </w:r>
      <w:r w:rsidR="007B68FA" w:rsidRPr="00624DAE">
        <w:rPr>
          <w:rFonts w:ascii="Gentium Plus Compact" w:hAnsi="Gentium Plus Compact" w:cs="Gentium Plus Compact"/>
          <w:sz w:val="24"/>
          <w:szCs w:val="24"/>
        </w:rPr>
        <w:t>.</w:t>
      </w:r>
      <w:r w:rsidR="00624DAE" w:rsidRPr="00624DAE">
        <w:rPr>
          <w:rFonts w:ascii="Gentium Plus Compact" w:hAnsi="Gentium Plus Compact" w:cs="Gentium Plus Compact"/>
          <w:sz w:val="24"/>
          <w:szCs w:val="24"/>
        </w:rPr>
        <w:t xml:space="preserve"> </w:t>
      </w:r>
      <w:r w:rsidR="00254B82">
        <w:rPr>
          <w:rFonts w:ascii="Gentium Plus Compact" w:hAnsi="Gentium Plus Compact" w:cs="Gentium Plus Compact"/>
          <w:sz w:val="24"/>
          <w:szCs w:val="24"/>
        </w:rPr>
        <w:t xml:space="preserve">Nowadays, as </w:t>
      </w:r>
      <w:r w:rsidR="00624DAE" w:rsidRPr="00624DAE">
        <w:rPr>
          <w:rFonts w:ascii="Gentium Plus Compact" w:hAnsi="Gentium Plus Compact" w:cs="Gentium Plus Compact"/>
          <w:sz w:val="24"/>
          <w:szCs w:val="24"/>
        </w:rPr>
        <w:t xml:space="preserve">developers </w:t>
      </w:r>
      <w:r w:rsidR="00254B82">
        <w:rPr>
          <w:rFonts w:ascii="Gentium Plus Compact" w:hAnsi="Gentium Plus Compact" w:cs="Gentium Plus Compact"/>
          <w:sz w:val="24"/>
          <w:szCs w:val="24"/>
        </w:rPr>
        <w:t>put</w:t>
      </w:r>
      <w:r w:rsidR="00624DAE" w:rsidRPr="00624DAE">
        <w:rPr>
          <w:rFonts w:ascii="Gentium Plus Compact" w:hAnsi="Gentium Plus Compact" w:cs="Gentium Plus Compact"/>
          <w:sz w:val="24"/>
          <w:szCs w:val="24"/>
        </w:rPr>
        <w:t xml:space="preserve"> increasing emphasis on providing</w:t>
      </w:r>
      <w:r w:rsidR="00254B82">
        <w:rPr>
          <w:rFonts w:ascii="Gentium Plus Compact" w:hAnsi="Gentium Plus Compact" w:cs="Gentium Plus Compact"/>
          <w:sz w:val="24"/>
          <w:szCs w:val="24"/>
        </w:rPr>
        <w:t xml:space="preserve"> complex</w:t>
      </w:r>
      <w:r w:rsidR="00624DAE" w:rsidRPr="00624DAE">
        <w:rPr>
          <w:rFonts w:ascii="Gentium Plus Compact" w:hAnsi="Gentium Plus Compact" w:cs="Gentium Plus Compact"/>
          <w:sz w:val="24"/>
          <w:szCs w:val="24"/>
        </w:rPr>
        <w:t xml:space="preserve"> network </w:t>
      </w:r>
      <w:r w:rsidR="001954BC">
        <w:rPr>
          <w:rFonts w:ascii="Gentium Plus Compact" w:hAnsi="Gentium Plus Compact" w:cs="Gentium Plus Compact"/>
          <w:sz w:val="24"/>
          <w:szCs w:val="24"/>
        </w:rPr>
        <w:t>features</w:t>
      </w:r>
      <w:r w:rsidR="00624DAE" w:rsidRPr="00624DAE">
        <w:rPr>
          <w:rFonts w:ascii="Gentium Plus Compact" w:hAnsi="Gentium Plus Compact" w:cs="Gentium Plus Compact"/>
          <w:sz w:val="24"/>
          <w:szCs w:val="24"/>
        </w:rPr>
        <w:t xml:space="preserve"> as part of their software releases, </w:t>
      </w:r>
      <w:r w:rsidR="00F943D6">
        <w:rPr>
          <w:rFonts w:ascii="Gentium Plus Compact" w:hAnsi="Gentium Plus Compact" w:cs="Gentium Plus Compact"/>
          <w:sz w:val="24"/>
          <w:szCs w:val="24"/>
        </w:rPr>
        <w:t>there is a need</w:t>
      </w:r>
      <w:r w:rsidR="001954BC">
        <w:rPr>
          <w:rFonts w:ascii="Gentium Plus Compact" w:hAnsi="Gentium Plus Compact" w:cs="Gentium Plus Compact"/>
          <w:sz w:val="24"/>
          <w:szCs w:val="24"/>
        </w:rPr>
        <w:t xml:space="preserve"> to correctly design, implement and maintain their distributed system</w:t>
      </w:r>
      <w:r w:rsidR="00F943D6">
        <w:rPr>
          <w:rFonts w:ascii="Gentium Plus Compact" w:hAnsi="Gentium Plus Compact" w:cs="Gentium Plus Compact"/>
          <w:sz w:val="24"/>
          <w:szCs w:val="24"/>
        </w:rPr>
        <w:t>, for both error prevention and performance efficiency.</w:t>
      </w:r>
    </w:p>
    <w:p w:rsidR="00345866" w:rsidRDefault="00345866" w:rsidP="00614592">
      <w:pPr>
        <w:pStyle w:val="NoSpacing"/>
        <w:rPr>
          <w:rFonts w:ascii="Gentium Plus Compact" w:hAnsi="Gentium Plus Compact" w:cs="Gentium Plus Compact"/>
          <w:sz w:val="24"/>
          <w:szCs w:val="24"/>
        </w:rPr>
      </w:pPr>
    </w:p>
    <w:p w:rsidR="008220C4" w:rsidRDefault="00F943D6" w:rsidP="00614592">
      <w:pPr>
        <w:pStyle w:val="NoSpacing"/>
        <w:rPr>
          <w:rFonts w:ascii="Gentium Plus Compact" w:hAnsi="Gentium Plus Compact" w:cs="Gentium Plus Compact"/>
          <w:sz w:val="24"/>
          <w:szCs w:val="24"/>
        </w:rPr>
      </w:pPr>
      <w:r>
        <w:rPr>
          <w:rFonts w:ascii="Gentium Plus Compact" w:hAnsi="Gentium Plus Compact" w:cs="Gentium Plus Compact"/>
          <w:sz w:val="24"/>
          <w:szCs w:val="24"/>
        </w:rPr>
        <w:t xml:space="preserve">In this project I aimed to </w:t>
      </w:r>
      <w:r w:rsidR="006172F3">
        <w:rPr>
          <w:rFonts w:ascii="Gentium Plus Compact" w:hAnsi="Gentium Plus Compact" w:cs="Gentium Plus Compact"/>
          <w:sz w:val="24"/>
          <w:szCs w:val="24"/>
        </w:rPr>
        <w:t>create an online multiplayer game, characteristically similar to open-source game XKobo</w:t>
      </w:r>
      <w:r w:rsidR="008220C4">
        <w:rPr>
          <w:rFonts w:ascii="Gentium Plus Compact" w:hAnsi="Gentium Plus Compact" w:cs="Gentium Plus Compact"/>
          <w:sz w:val="24"/>
          <w:szCs w:val="24"/>
        </w:rPr>
        <w:t>, a game where players controlling spaceships attempt to</w:t>
      </w:r>
      <w:r w:rsidR="00377817">
        <w:rPr>
          <w:rFonts w:ascii="Gentium Plus Compact" w:hAnsi="Gentium Plus Compact" w:cs="Gentium Plus Compact"/>
          <w:sz w:val="24"/>
          <w:szCs w:val="24"/>
        </w:rPr>
        <w:t xml:space="preserve"> shoot and</w:t>
      </w:r>
      <w:r w:rsidR="008220C4">
        <w:rPr>
          <w:rFonts w:ascii="Gentium Plus Compact" w:hAnsi="Gentium Plus Compact" w:cs="Gentium Plus Compact"/>
          <w:sz w:val="24"/>
          <w:szCs w:val="24"/>
        </w:rPr>
        <w:t xml:space="preserve"> destroy tree-like space stations.</w:t>
      </w:r>
      <w:r w:rsidR="00961490">
        <w:rPr>
          <w:rFonts w:ascii="Gentium Plus Compact" w:hAnsi="Gentium Plus Compact" w:cs="Gentium Plus Compact"/>
          <w:sz w:val="24"/>
          <w:szCs w:val="24"/>
        </w:rPr>
        <w:t xml:space="preserve"> The implementation </w:t>
      </w:r>
      <w:r w:rsidR="00F839D0">
        <w:rPr>
          <w:rFonts w:ascii="Gentium Plus Compact" w:hAnsi="Gentium Plus Compact" w:cs="Gentium Plus Compact"/>
          <w:sz w:val="24"/>
          <w:szCs w:val="24"/>
        </w:rPr>
        <w:t>takes</w:t>
      </w:r>
      <w:r w:rsidR="00961490">
        <w:rPr>
          <w:rFonts w:ascii="Gentium Plus Compact" w:hAnsi="Gentium Plus Compact" w:cs="Gentium Plus Compact"/>
          <w:sz w:val="24"/>
          <w:szCs w:val="24"/>
        </w:rPr>
        <w:t xml:space="preserve"> the form of a client-server architecture, in which the client </w:t>
      </w:r>
      <w:r w:rsidR="00F839D0">
        <w:rPr>
          <w:rFonts w:ascii="Gentium Plus Compact" w:hAnsi="Gentium Plus Compact" w:cs="Gentium Plus Compact"/>
          <w:sz w:val="24"/>
          <w:szCs w:val="24"/>
        </w:rPr>
        <w:t>is a XNA framework based application</w:t>
      </w:r>
      <w:r w:rsidR="00DA76E1">
        <w:rPr>
          <w:rFonts w:ascii="Gentium Plus Compact" w:hAnsi="Gentium Plus Compact" w:cs="Gentium Plus Compact"/>
          <w:sz w:val="24"/>
          <w:szCs w:val="24"/>
        </w:rPr>
        <w:t>,</w:t>
      </w:r>
      <w:r w:rsidR="00F839D0">
        <w:rPr>
          <w:rFonts w:ascii="Gentium Plus Compact" w:hAnsi="Gentium Plus Compact" w:cs="Gentium Plus Compact"/>
          <w:sz w:val="24"/>
          <w:szCs w:val="24"/>
        </w:rPr>
        <w:t xml:space="preserve"> </w:t>
      </w:r>
      <w:r w:rsidR="00C97233">
        <w:rPr>
          <w:rFonts w:ascii="Gentium Plus Compact" w:hAnsi="Gentium Plus Compact" w:cs="Gentium Plus Compact"/>
          <w:sz w:val="24"/>
          <w:szCs w:val="24"/>
        </w:rPr>
        <w:t>containing the game logic</w:t>
      </w:r>
      <w:r w:rsidR="00D87D62">
        <w:rPr>
          <w:rFonts w:ascii="Gentium Plus Compact" w:hAnsi="Gentium Plus Compact" w:cs="Gentium Plus Compact"/>
          <w:sz w:val="24"/>
          <w:szCs w:val="24"/>
        </w:rPr>
        <w:t xml:space="preserve"> and </w:t>
      </w:r>
      <w:r w:rsidR="00A407B0">
        <w:rPr>
          <w:rFonts w:ascii="Gentium Plus Compact" w:hAnsi="Gentium Plus Compact" w:cs="Gentium Plus Compact"/>
          <w:sz w:val="24"/>
          <w:szCs w:val="24"/>
        </w:rPr>
        <w:t xml:space="preserve">2D </w:t>
      </w:r>
      <w:r w:rsidR="00D87D62">
        <w:rPr>
          <w:rFonts w:ascii="Gentium Plus Compact" w:hAnsi="Gentium Plus Compact" w:cs="Gentium Plus Compact"/>
          <w:sz w:val="24"/>
          <w:szCs w:val="24"/>
        </w:rPr>
        <w:t>graphics</w:t>
      </w:r>
      <w:r w:rsidR="00DA76E1">
        <w:rPr>
          <w:rFonts w:ascii="Gentium Plus Compact" w:hAnsi="Gentium Plus Compact" w:cs="Gentium Plus Compact"/>
          <w:sz w:val="24"/>
          <w:szCs w:val="24"/>
        </w:rPr>
        <w:t>,</w:t>
      </w:r>
      <w:r w:rsidR="00C97233">
        <w:rPr>
          <w:rFonts w:ascii="Gentium Plus Compact" w:hAnsi="Gentium Plus Compact" w:cs="Gentium Plus Compact"/>
          <w:sz w:val="24"/>
          <w:szCs w:val="24"/>
        </w:rPr>
        <w:t xml:space="preserve"> and </w:t>
      </w:r>
      <w:r w:rsidR="00B35D43">
        <w:rPr>
          <w:rFonts w:ascii="Gentium Plus Compact" w:hAnsi="Gentium Plus Compact" w:cs="Gentium Plus Compact"/>
          <w:sz w:val="24"/>
          <w:szCs w:val="24"/>
        </w:rPr>
        <w:t>the server is used as a non-authoritative message distributor and maintains an up to date data model representing the game state</w:t>
      </w:r>
      <w:r w:rsidR="00DB03D4">
        <w:rPr>
          <w:rFonts w:ascii="Gentium Plus Compact" w:hAnsi="Gentium Plus Compact" w:cs="Gentium Plus Compact"/>
          <w:sz w:val="24"/>
          <w:szCs w:val="24"/>
        </w:rPr>
        <w:t>.</w:t>
      </w:r>
    </w:p>
    <w:p w:rsidR="008220C4" w:rsidRDefault="008220C4" w:rsidP="00614592">
      <w:pPr>
        <w:pStyle w:val="NoSpacing"/>
        <w:rPr>
          <w:rFonts w:ascii="Gentium Plus Compact" w:hAnsi="Gentium Plus Compact" w:cs="Gentium Plus Compact"/>
          <w:sz w:val="24"/>
          <w:szCs w:val="24"/>
        </w:rPr>
      </w:pPr>
    </w:p>
    <w:p w:rsidR="008C533D" w:rsidRDefault="002D0CA1" w:rsidP="00614592">
      <w:pPr>
        <w:pStyle w:val="NoSpacing"/>
        <w:rPr>
          <w:rFonts w:ascii="Gentium Plus Compact" w:hAnsi="Gentium Plus Compact" w:cs="Gentium Plus Compact"/>
          <w:sz w:val="24"/>
          <w:szCs w:val="24"/>
        </w:rPr>
      </w:pPr>
      <w:r>
        <w:rPr>
          <w:rFonts w:ascii="Gentium Plus Compact" w:hAnsi="Gentium Plus Compact" w:cs="Gentium Plus Compact"/>
          <w:sz w:val="24"/>
          <w:szCs w:val="24"/>
        </w:rPr>
        <w:t>C</w:t>
      </w:r>
      <w:r w:rsidR="008220C4">
        <w:rPr>
          <w:rFonts w:ascii="Gentium Plus Compact" w:hAnsi="Gentium Plus Compact" w:cs="Gentium Plus Compact"/>
          <w:sz w:val="24"/>
          <w:szCs w:val="24"/>
        </w:rPr>
        <w:t>ommunications protocols</w:t>
      </w:r>
      <w:r w:rsidR="008139F9">
        <w:rPr>
          <w:rFonts w:ascii="Gentium Plus Compact" w:hAnsi="Gentium Plus Compact" w:cs="Gentium Plus Compact"/>
          <w:sz w:val="24"/>
          <w:szCs w:val="24"/>
        </w:rPr>
        <w:t xml:space="preserve"> and specific message types</w:t>
      </w:r>
      <w:r>
        <w:rPr>
          <w:rFonts w:ascii="Gentium Plus Compact" w:hAnsi="Gentium Plus Compact" w:cs="Gentium Plus Compact"/>
          <w:sz w:val="24"/>
          <w:szCs w:val="24"/>
        </w:rPr>
        <w:t xml:space="preserve"> ensure synchronization of many aspects of the </w:t>
      </w:r>
      <w:r w:rsidR="008F4B13">
        <w:rPr>
          <w:rFonts w:ascii="Gentium Plus Compact" w:hAnsi="Gentium Plus Compact" w:cs="Gentium Plus Compact"/>
          <w:sz w:val="24"/>
          <w:szCs w:val="24"/>
        </w:rPr>
        <w:t xml:space="preserve">game state such as the position, health and score of players in game. </w:t>
      </w:r>
      <w:r w:rsidR="008C533D">
        <w:rPr>
          <w:rFonts w:ascii="Gentium Plus Compact" w:hAnsi="Gentium Plus Compact" w:cs="Gentium Plus Compact"/>
          <w:sz w:val="24"/>
          <w:szCs w:val="24"/>
        </w:rPr>
        <w:t>Stations, which are randomly generated using an algorithm</w:t>
      </w:r>
      <w:r w:rsidR="0060236F">
        <w:rPr>
          <w:rFonts w:ascii="Gentium Plus Compact" w:hAnsi="Gentium Plus Compact" w:cs="Gentium Plus Compact"/>
          <w:sz w:val="24"/>
          <w:szCs w:val="24"/>
        </w:rPr>
        <w:t xml:space="preserve"> are also synchronized in a way that maintains their state across clients should they get</w:t>
      </w:r>
      <w:r w:rsidR="00A3057F">
        <w:rPr>
          <w:rFonts w:ascii="Gentium Plus Compact" w:hAnsi="Gentium Plus Compact" w:cs="Gentium Plus Compact"/>
          <w:sz w:val="24"/>
          <w:szCs w:val="24"/>
        </w:rPr>
        <w:t xml:space="preserve"> partially</w:t>
      </w:r>
      <w:r w:rsidR="0060236F">
        <w:rPr>
          <w:rFonts w:ascii="Gentium Plus Compact" w:hAnsi="Gentium Plus Compact" w:cs="Gentium Plus Compact"/>
          <w:sz w:val="24"/>
          <w:szCs w:val="24"/>
        </w:rPr>
        <w:t xml:space="preserve"> destroyed by players, enabling seamless drop-in-drop-out gameplay where new players always receive an up to date version of the game state.</w:t>
      </w:r>
    </w:p>
    <w:p w:rsidR="008C533D" w:rsidRDefault="008C533D" w:rsidP="00614592">
      <w:pPr>
        <w:pStyle w:val="NoSpacing"/>
        <w:rPr>
          <w:rFonts w:ascii="Gentium Plus Compact" w:hAnsi="Gentium Plus Compact" w:cs="Gentium Plus Compact"/>
          <w:sz w:val="24"/>
          <w:szCs w:val="24"/>
        </w:rPr>
      </w:pPr>
    </w:p>
    <w:p w:rsidR="005A51C3" w:rsidRPr="00624DAE" w:rsidRDefault="00EA372F" w:rsidP="00614592">
      <w:pPr>
        <w:pStyle w:val="NoSpacing"/>
        <w:rPr>
          <w:rFonts w:ascii="Gentium Plus Compact" w:hAnsi="Gentium Plus Compact" w:cs="Gentium Plus Compact"/>
          <w:sz w:val="24"/>
          <w:szCs w:val="24"/>
        </w:rPr>
      </w:pPr>
      <w:r>
        <w:rPr>
          <w:rFonts w:ascii="Gentium Plus Compact" w:hAnsi="Gentium Plus Compact" w:cs="Gentium Plus Compact"/>
          <w:sz w:val="24"/>
          <w:szCs w:val="24"/>
        </w:rPr>
        <w:t>The resultant software</w:t>
      </w:r>
      <w:r w:rsidR="00306817">
        <w:rPr>
          <w:rFonts w:ascii="Gentium Plus Compact" w:hAnsi="Gentium Plus Compact" w:cs="Gentium Plus Compact"/>
          <w:sz w:val="24"/>
          <w:szCs w:val="24"/>
        </w:rPr>
        <w:t>, following significant test-driven development,</w:t>
      </w:r>
      <w:r>
        <w:rPr>
          <w:rFonts w:ascii="Gentium Plus Compact" w:hAnsi="Gentium Plus Compact" w:cs="Gentium Plus Compact"/>
          <w:sz w:val="24"/>
          <w:szCs w:val="24"/>
        </w:rPr>
        <w:t xml:space="preserve"> </w:t>
      </w:r>
      <w:r w:rsidR="00362AE4">
        <w:rPr>
          <w:rFonts w:ascii="Gentium Plus Compact" w:hAnsi="Gentium Plus Compact" w:cs="Gentium Plus Compact"/>
          <w:sz w:val="24"/>
          <w:szCs w:val="24"/>
        </w:rPr>
        <w:t>achieves a stable</w:t>
      </w:r>
      <w:r w:rsidR="00A83587">
        <w:rPr>
          <w:rFonts w:ascii="Gentium Plus Compact" w:hAnsi="Gentium Plus Compact" w:cs="Gentium Plus Compact"/>
          <w:sz w:val="24"/>
          <w:szCs w:val="24"/>
        </w:rPr>
        <w:t xml:space="preserve"> and synchronous multiplayer experience, and has many features </w:t>
      </w:r>
      <w:r w:rsidR="003F6441">
        <w:rPr>
          <w:rFonts w:ascii="Gentium Plus Compact" w:hAnsi="Gentium Plus Compact" w:cs="Gentium Plus Compact"/>
          <w:sz w:val="24"/>
          <w:szCs w:val="24"/>
        </w:rPr>
        <w:t xml:space="preserve">one might expect of a modern day title such a polished graphical user interface, </w:t>
      </w:r>
      <w:r w:rsidR="00293B69">
        <w:rPr>
          <w:rFonts w:ascii="Gentium Plus Compact" w:hAnsi="Gentium Plus Compact" w:cs="Gentium Plus Compact"/>
          <w:sz w:val="24"/>
          <w:szCs w:val="24"/>
        </w:rPr>
        <w:t xml:space="preserve">smooth performance and </w:t>
      </w:r>
      <w:r w:rsidR="00A23FA1">
        <w:rPr>
          <w:rFonts w:ascii="Gentium Plus Compact" w:hAnsi="Gentium Plus Compact" w:cs="Gentium Plus Compact"/>
          <w:sz w:val="24"/>
          <w:szCs w:val="24"/>
        </w:rPr>
        <w:t>visual effects</w:t>
      </w:r>
      <w:r w:rsidR="00AA3336">
        <w:rPr>
          <w:rFonts w:ascii="Gentium Plus Compact" w:hAnsi="Gentium Plus Compact" w:cs="Gentium Plus Compact"/>
          <w:sz w:val="24"/>
          <w:szCs w:val="24"/>
        </w:rPr>
        <w:t>.</w:t>
      </w:r>
      <w:r w:rsidR="00BA1D50">
        <w:rPr>
          <w:rFonts w:ascii="Gentium Plus Compact" w:hAnsi="Gentium Plus Compact" w:cs="Gentium Plus Compact"/>
          <w:sz w:val="24"/>
          <w:szCs w:val="24"/>
        </w:rPr>
        <w:t xml:space="preserve"> The project provided valuable insight</w:t>
      </w:r>
      <w:r w:rsidR="00601D01">
        <w:rPr>
          <w:rFonts w:ascii="Gentium Plus Compact" w:hAnsi="Gentium Plus Compact" w:cs="Gentium Plus Compact"/>
          <w:sz w:val="24"/>
          <w:szCs w:val="24"/>
        </w:rPr>
        <w:t xml:space="preserve"> into the complex programming challenges encountered in game development, as well as the difficulty in maintaining a state of synchronization between clients that are concurrently interacting with the game state.</w:t>
      </w:r>
      <w:r w:rsidR="005A51C3" w:rsidRPr="00624DAE">
        <w:rPr>
          <w:rFonts w:ascii="Gentium Plus Compact" w:hAnsi="Gentium Plus Compact" w:cs="Gentium Plus Compact"/>
          <w:sz w:val="24"/>
          <w:szCs w:val="24"/>
        </w:rPr>
        <w:br w:type="page"/>
      </w:r>
    </w:p>
    <w:sdt>
      <w:sdtPr>
        <w:rPr>
          <w:rFonts w:ascii="Gentium Plus Compact" w:eastAsiaTheme="minorEastAsia" w:hAnsi="Gentium Plus Compact" w:cstheme="minorBidi"/>
          <w:bCs w:val="0"/>
          <w:color w:val="auto"/>
          <w:sz w:val="24"/>
          <w:szCs w:val="22"/>
        </w:rPr>
        <w:id w:val="-1527625982"/>
        <w:docPartObj>
          <w:docPartGallery w:val="Table of Contents"/>
          <w:docPartUnique/>
        </w:docPartObj>
      </w:sdtPr>
      <w:sdtEndPr>
        <w:rPr>
          <w:b/>
          <w:noProof/>
          <w:sz w:val="32"/>
        </w:rPr>
      </w:sdtEndPr>
      <w:sdtContent>
        <w:p w:rsidR="0064230D" w:rsidRPr="00D6149C" w:rsidRDefault="0064230D">
          <w:pPr>
            <w:pStyle w:val="TOCHeading"/>
            <w:rPr>
              <w:sz w:val="38"/>
            </w:rPr>
          </w:pPr>
          <w:r w:rsidRPr="00D6149C">
            <w:rPr>
              <w:sz w:val="38"/>
            </w:rPr>
            <w:t>Table of Contents</w:t>
          </w:r>
        </w:p>
        <w:p w:rsidR="00962D1C" w:rsidRPr="00962D1C" w:rsidRDefault="0064230D">
          <w:pPr>
            <w:pStyle w:val="TOC1"/>
            <w:tabs>
              <w:tab w:val="left" w:pos="480"/>
              <w:tab w:val="right" w:leader="dot" w:pos="9350"/>
            </w:tabs>
            <w:rPr>
              <w:b w:val="0"/>
              <w:bCs w:val="0"/>
              <w:caps w:val="0"/>
              <w:noProof/>
              <w:sz w:val="24"/>
              <w:szCs w:val="22"/>
              <w:lang w:val="en-GB" w:eastAsia="en-GB"/>
            </w:rPr>
          </w:pPr>
          <w:r w:rsidRPr="003E37DA">
            <w:rPr>
              <w:sz w:val="48"/>
            </w:rPr>
            <w:fldChar w:fldCharType="begin"/>
          </w:r>
          <w:r w:rsidRPr="003E37DA">
            <w:rPr>
              <w:sz w:val="48"/>
            </w:rPr>
            <w:instrText xml:space="preserve"> TOC \o "1-3" \h \z \u </w:instrText>
          </w:r>
          <w:r w:rsidRPr="003E37DA">
            <w:rPr>
              <w:sz w:val="48"/>
            </w:rPr>
            <w:fldChar w:fldCharType="separate"/>
          </w:r>
          <w:hyperlink w:anchor="_Toc450245063" w:history="1">
            <w:r w:rsidR="00962D1C" w:rsidRPr="00962D1C">
              <w:rPr>
                <w:rStyle w:val="Hyperlink"/>
                <w:noProof/>
                <w:sz w:val="22"/>
              </w:rPr>
              <w:t>1</w:t>
            </w:r>
            <w:r w:rsidR="00962D1C" w:rsidRPr="00962D1C">
              <w:rPr>
                <w:b w:val="0"/>
                <w:bCs w:val="0"/>
                <w:caps w:val="0"/>
                <w:noProof/>
                <w:sz w:val="24"/>
                <w:szCs w:val="22"/>
                <w:lang w:val="en-GB" w:eastAsia="en-GB"/>
              </w:rPr>
              <w:tab/>
            </w:r>
            <w:r w:rsidR="00962D1C" w:rsidRPr="00962D1C">
              <w:rPr>
                <w:rStyle w:val="Hyperlink"/>
                <w:noProof/>
                <w:sz w:val="22"/>
              </w:rPr>
              <w:t>Abstract</w:t>
            </w:r>
            <w:r w:rsidR="00962D1C" w:rsidRPr="00962D1C">
              <w:rPr>
                <w:noProof/>
                <w:webHidden/>
                <w:sz w:val="22"/>
              </w:rPr>
              <w:tab/>
            </w:r>
            <w:r w:rsidR="00962D1C" w:rsidRPr="00962D1C">
              <w:rPr>
                <w:noProof/>
                <w:webHidden/>
                <w:sz w:val="22"/>
              </w:rPr>
              <w:fldChar w:fldCharType="begin"/>
            </w:r>
            <w:r w:rsidR="00962D1C" w:rsidRPr="00962D1C">
              <w:rPr>
                <w:noProof/>
                <w:webHidden/>
                <w:sz w:val="22"/>
              </w:rPr>
              <w:instrText xml:space="preserve"> PAGEREF _Toc450245063 \h </w:instrText>
            </w:r>
            <w:r w:rsidR="00962D1C" w:rsidRPr="00962D1C">
              <w:rPr>
                <w:noProof/>
                <w:webHidden/>
                <w:sz w:val="22"/>
              </w:rPr>
            </w:r>
            <w:r w:rsidR="00962D1C" w:rsidRPr="00962D1C">
              <w:rPr>
                <w:noProof/>
                <w:webHidden/>
                <w:sz w:val="22"/>
              </w:rPr>
              <w:fldChar w:fldCharType="separate"/>
            </w:r>
            <w:r w:rsidR="00E7289B">
              <w:rPr>
                <w:noProof/>
                <w:webHidden/>
                <w:sz w:val="22"/>
              </w:rPr>
              <w:t>2</w:t>
            </w:r>
            <w:r w:rsidR="00962D1C" w:rsidRPr="00962D1C">
              <w:rPr>
                <w:noProof/>
                <w:webHidden/>
                <w:sz w:val="22"/>
              </w:rPr>
              <w:fldChar w:fldCharType="end"/>
            </w:r>
          </w:hyperlink>
        </w:p>
        <w:p w:rsidR="00962D1C" w:rsidRPr="00962D1C" w:rsidRDefault="00962D1C">
          <w:pPr>
            <w:pStyle w:val="TOC1"/>
            <w:tabs>
              <w:tab w:val="left" w:pos="480"/>
              <w:tab w:val="right" w:leader="dot" w:pos="9350"/>
            </w:tabs>
            <w:rPr>
              <w:b w:val="0"/>
              <w:bCs w:val="0"/>
              <w:caps w:val="0"/>
              <w:noProof/>
              <w:sz w:val="24"/>
              <w:szCs w:val="22"/>
              <w:lang w:val="en-GB" w:eastAsia="en-GB"/>
            </w:rPr>
          </w:pPr>
          <w:hyperlink w:anchor="_Toc450245064" w:history="1">
            <w:r w:rsidRPr="00962D1C">
              <w:rPr>
                <w:rStyle w:val="Hyperlink"/>
                <w:noProof/>
                <w:sz w:val="22"/>
              </w:rPr>
              <w:t>3</w:t>
            </w:r>
            <w:r w:rsidRPr="00962D1C">
              <w:rPr>
                <w:b w:val="0"/>
                <w:bCs w:val="0"/>
                <w:caps w:val="0"/>
                <w:noProof/>
                <w:sz w:val="24"/>
                <w:szCs w:val="22"/>
                <w:lang w:val="en-GB" w:eastAsia="en-GB"/>
              </w:rPr>
              <w:tab/>
            </w:r>
            <w:r w:rsidRPr="00962D1C">
              <w:rPr>
                <w:rStyle w:val="Hyperlink"/>
                <w:noProof/>
                <w:sz w:val="22"/>
              </w:rPr>
              <w:t>Introduction</w:t>
            </w:r>
            <w:r w:rsidRPr="00962D1C">
              <w:rPr>
                <w:noProof/>
                <w:webHidden/>
                <w:sz w:val="22"/>
              </w:rPr>
              <w:tab/>
            </w:r>
            <w:r w:rsidRPr="00962D1C">
              <w:rPr>
                <w:noProof/>
                <w:webHidden/>
                <w:sz w:val="22"/>
              </w:rPr>
              <w:fldChar w:fldCharType="begin"/>
            </w:r>
            <w:r w:rsidRPr="00962D1C">
              <w:rPr>
                <w:noProof/>
                <w:webHidden/>
                <w:sz w:val="22"/>
              </w:rPr>
              <w:instrText xml:space="preserve"> PAGEREF _Toc450245064 \h </w:instrText>
            </w:r>
            <w:r w:rsidRPr="00962D1C">
              <w:rPr>
                <w:noProof/>
                <w:webHidden/>
                <w:sz w:val="22"/>
              </w:rPr>
            </w:r>
            <w:r w:rsidRPr="00962D1C">
              <w:rPr>
                <w:noProof/>
                <w:webHidden/>
                <w:sz w:val="22"/>
              </w:rPr>
              <w:fldChar w:fldCharType="separate"/>
            </w:r>
            <w:r w:rsidR="00E7289B">
              <w:rPr>
                <w:noProof/>
                <w:webHidden/>
                <w:sz w:val="22"/>
              </w:rPr>
              <w:t>5</w:t>
            </w:r>
            <w:r w:rsidRPr="00962D1C">
              <w:rPr>
                <w:noProof/>
                <w:webHidden/>
                <w:sz w:val="22"/>
              </w:rPr>
              <w:fldChar w:fldCharType="end"/>
            </w:r>
          </w:hyperlink>
        </w:p>
        <w:p w:rsidR="00962D1C" w:rsidRPr="00962D1C" w:rsidRDefault="00962D1C">
          <w:pPr>
            <w:pStyle w:val="TOC2"/>
            <w:tabs>
              <w:tab w:val="left" w:pos="720"/>
              <w:tab w:val="right" w:leader="dot" w:pos="9350"/>
            </w:tabs>
            <w:rPr>
              <w:smallCaps w:val="0"/>
              <w:noProof/>
              <w:sz w:val="24"/>
              <w:szCs w:val="22"/>
              <w:lang w:val="en-GB" w:eastAsia="en-GB"/>
            </w:rPr>
          </w:pPr>
          <w:hyperlink w:anchor="_Toc450245065" w:history="1">
            <w:r w:rsidRPr="00962D1C">
              <w:rPr>
                <w:rStyle w:val="Hyperlink"/>
                <w:noProof/>
                <w:sz w:val="22"/>
              </w:rPr>
              <w:t>3.1</w:t>
            </w:r>
            <w:r w:rsidRPr="00962D1C">
              <w:rPr>
                <w:smallCaps w:val="0"/>
                <w:noProof/>
                <w:sz w:val="24"/>
                <w:szCs w:val="22"/>
                <w:lang w:val="en-GB" w:eastAsia="en-GB"/>
              </w:rPr>
              <w:tab/>
            </w:r>
            <w:r w:rsidRPr="00962D1C">
              <w:rPr>
                <w:rStyle w:val="Hyperlink"/>
                <w:noProof/>
                <w:sz w:val="22"/>
              </w:rPr>
              <w:t>Background</w:t>
            </w:r>
            <w:r w:rsidRPr="00962D1C">
              <w:rPr>
                <w:noProof/>
                <w:webHidden/>
                <w:sz w:val="22"/>
              </w:rPr>
              <w:tab/>
            </w:r>
            <w:r w:rsidRPr="00962D1C">
              <w:rPr>
                <w:noProof/>
                <w:webHidden/>
                <w:sz w:val="22"/>
              </w:rPr>
              <w:fldChar w:fldCharType="begin"/>
            </w:r>
            <w:r w:rsidRPr="00962D1C">
              <w:rPr>
                <w:noProof/>
                <w:webHidden/>
                <w:sz w:val="22"/>
              </w:rPr>
              <w:instrText xml:space="preserve"> PAGEREF _Toc450245065 \h </w:instrText>
            </w:r>
            <w:r w:rsidRPr="00962D1C">
              <w:rPr>
                <w:noProof/>
                <w:webHidden/>
                <w:sz w:val="22"/>
              </w:rPr>
            </w:r>
            <w:r w:rsidRPr="00962D1C">
              <w:rPr>
                <w:noProof/>
                <w:webHidden/>
                <w:sz w:val="22"/>
              </w:rPr>
              <w:fldChar w:fldCharType="separate"/>
            </w:r>
            <w:r w:rsidR="00E7289B">
              <w:rPr>
                <w:noProof/>
                <w:webHidden/>
                <w:sz w:val="22"/>
              </w:rPr>
              <w:t>5</w:t>
            </w:r>
            <w:r w:rsidRPr="00962D1C">
              <w:rPr>
                <w:noProof/>
                <w:webHidden/>
                <w:sz w:val="22"/>
              </w:rPr>
              <w:fldChar w:fldCharType="end"/>
            </w:r>
          </w:hyperlink>
        </w:p>
        <w:p w:rsidR="00962D1C" w:rsidRPr="00962D1C" w:rsidRDefault="00962D1C">
          <w:pPr>
            <w:pStyle w:val="TOC2"/>
            <w:tabs>
              <w:tab w:val="left" w:pos="720"/>
              <w:tab w:val="right" w:leader="dot" w:pos="9350"/>
            </w:tabs>
            <w:rPr>
              <w:smallCaps w:val="0"/>
              <w:noProof/>
              <w:sz w:val="24"/>
              <w:szCs w:val="22"/>
              <w:lang w:val="en-GB" w:eastAsia="en-GB"/>
            </w:rPr>
          </w:pPr>
          <w:hyperlink w:anchor="_Toc450245066" w:history="1">
            <w:r w:rsidRPr="00962D1C">
              <w:rPr>
                <w:rStyle w:val="Hyperlink"/>
                <w:noProof/>
                <w:sz w:val="22"/>
              </w:rPr>
              <w:t>3.2</w:t>
            </w:r>
            <w:r w:rsidRPr="00962D1C">
              <w:rPr>
                <w:smallCaps w:val="0"/>
                <w:noProof/>
                <w:sz w:val="24"/>
                <w:szCs w:val="22"/>
                <w:lang w:val="en-GB" w:eastAsia="en-GB"/>
              </w:rPr>
              <w:tab/>
            </w:r>
            <w:r w:rsidRPr="00962D1C">
              <w:rPr>
                <w:rStyle w:val="Hyperlink"/>
                <w:noProof/>
                <w:sz w:val="22"/>
              </w:rPr>
              <w:t>Aims and Objectives</w:t>
            </w:r>
            <w:r w:rsidRPr="00962D1C">
              <w:rPr>
                <w:noProof/>
                <w:webHidden/>
                <w:sz w:val="22"/>
              </w:rPr>
              <w:tab/>
            </w:r>
            <w:r w:rsidRPr="00962D1C">
              <w:rPr>
                <w:noProof/>
                <w:webHidden/>
                <w:sz w:val="22"/>
              </w:rPr>
              <w:fldChar w:fldCharType="begin"/>
            </w:r>
            <w:r w:rsidRPr="00962D1C">
              <w:rPr>
                <w:noProof/>
                <w:webHidden/>
                <w:sz w:val="22"/>
              </w:rPr>
              <w:instrText xml:space="preserve"> PAGEREF _Toc450245066 \h </w:instrText>
            </w:r>
            <w:r w:rsidRPr="00962D1C">
              <w:rPr>
                <w:noProof/>
                <w:webHidden/>
                <w:sz w:val="22"/>
              </w:rPr>
            </w:r>
            <w:r w:rsidRPr="00962D1C">
              <w:rPr>
                <w:noProof/>
                <w:webHidden/>
                <w:sz w:val="22"/>
              </w:rPr>
              <w:fldChar w:fldCharType="separate"/>
            </w:r>
            <w:r w:rsidR="00E7289B">
              <w:rPr>
                <w:noProof/>
                <w:webHidden/>
                <w:sz w:val="22"/>
              </w:rPr>
              <w:t>6</w:t>
            </w:r>
            <w:r w:rsidRPr="00962D1C">
              <w:rPr>
                <w:noProof/>
                <w:webHidden/>
                <w:sz w:val="22"/>
              </w:rPr>
              <w:fldChar w:fldCharType="end"/>
            </w:r>
          </w:hyperlink>
        </w:p>
        <w:p w:rsidR="00962D1C" w:rsidRPr="00962D1C" w:rsidRDefault="00962D1C">
          <w:pPr>
            <w:pStyle w:val="TOC1"/>
            <w:tabs>
              <w:tab w:val="left" w:pos="480"/>
              <w:tab w:val="right" w:leader="dot" w:pos="9350"/>
            </w:tabs>
            <w:rPr>
              <w:b w:val="0"/>
              <w:bCs w:val="0"/>
              <w:caps w:val="0"/>
              <w:noProof/>
              <w:sz w:val="24"/>
              <w:szCs w:val="22"/>
              <w:lang w:val="en-GB" w:eastAsia="en-GB"/>
            </w:rPr>
          </w:pPr>
          <w:hyperlink w:anchor="_Toc450245067" w:history="1">
            <w:r w:rsidRPr="00962D1C">
              <w:rPr>
                <w:rStyle w:val="Hyperlink"/>
                <w:noProof/>
                <w:sz w:val="22"/>
              </w:rPr>
              <w:t>4</w:t>
            </w:r>
            <w:r w:rsidRPr="00962D1C">
              <w:rPr>
                <w:b w:val="0"/>
                <w:bCs w:val="0"/>
                <w:caps w:val="0"/>
                <w:noProof/>
                <w:sz w:val="24"/>
                <w:szCs w:val="22"/>
                <w:lang w:val="en-GB" w:eastAsia="en-GB"/>
              </w:rPr>
              <w:tab/>
            </w:r>
            <w:r w:rsidRPr="00962D1C">
              <w:rPr>
                <w:rStyle w:val="Hyperlink"/>
                <w:noProof/>
                <w:sz w:val="22"/>
              </w:rPr>
              <w:t>Requirements specification</w:t>
            </w:r>
            <w:r w:rsidRPr="00962D1C">
              <w:rPr>
                <w:noProof/>
                <w:webHidden/>
                <w:sz w:val="22"/>
              </w:rPr>
              <w:tab/>
            </w:r>
            <w:r w:rsidRPr="00962D1C">
              <w:rPr>
                <w:noProof/>
                <w:webHidden/>
                <w:sz w:val="22"/>
              </w:rPr>
              <w:fldChar w:fldCharType="begin"/>
            </w:r>
            <w:r w:rsidRPr="00962D1C">
              <w:rPr>
                <w:noProof/>
                <w:webHidden/>
                <w:sz w:val="22"/>
              </w:rPr>
              <w:instrText xml:space="preserve"> PAGEREF _Toc450245067 \h </w:instrText>
            </w:r>
            <w:r w:rsidRPr="00962D1C">
              <w:rPr>
                <w:noProof/>
                <w:webHidden/>
                <w:sz w:val="22"/>
              </w:rPr>
            </w:r>
            <w:r w:rsidRPr="00962D1C">
              <w:rPr>
                <w:noProof/>
                <w:webHidden/>
                <w:sz w:val="22"/>
              </w:rPr>
              <w:fldChar w:fldCharType="separate"/>
            </w:r>
            <w:r w:rsidR="00E7289B">
              <w:rPr>
                <w:noProof/>
                <w:webHidden/>
                <w:sz w:val="22"/>
              </w:rPr>
              <w:t>7</w:t>
            </w:r>
            <w:r w:rsidRPr="00962D1C">
              <w:rPr>
                <w:noProof/>
                <w:webHidden/>
                <w:sz w:val="22"/>
              </w:rPr>
              <w:fldChar w:fldCharType="end"/>
            </w:r>
          </w:hyperlink>
        </w:p>
        <w:p w:rsidR="00962D1C" w:rsidRPr="00962D1C" w:rsidRDefault="00962D1C">
          <w:pPr>
            <w:pStyle w:val="TOC2"/>
            <w:tabs>
              <w:tab w:val="left" w:pos="720"/>
              <w:tab w:val="right" w:leader="dot" w:pos="9350"/>
            </w:tabs>
            <w:rPr>
              <w:smallCaps w:val="0"/>
              <w:noProof/>
              <w:sz w:val="24"/>
              <w:szCs w:val="22"/>
              <w:lang w:val="en-GB" w:eastAsia="en-GB"/>
            </w:rPr>
          </w:pPr>
          <w:hyperlink w:anchor="_Toc450245068" w:history="1">
            <w:r w:rsidRPr="00962D1C">
              <w:rPr>
                <w:rStyle w:val="Hyperlink"/>
                <w:noProof/>
                <w:sz w:val="22"/>
              </w:rPr>
              <w:t>4.1</w:t>
            </w:r>
            <w:r w:rsidRPr="00962D1C">
              <w:rPr>
                <w:smallCaps w:val="0"/>
                <w:noProof/>
                <w:sz w:val="24"/>
                <w:szCs w:val="22"/>
                <w:lang w:val="en-GB" w:eastAsia="en-GB"/>
              </w:rPr>
              <w:tab/>
            </w:r>
            <w:r w:rsidRPr="00962D1C">
              <w:rPr>
                <w:rStyle w:val="Hyperlink"/>
                <w:noProof/>
                <w:sz w:val="22"/>
              </w:rPr>
              <w:t>Overview</w:t>
            </w:r>
            <w:r w:rsidRPr="00962D1C">
              <w:rPr>
                <w:noProof/>
                <w:webHidden/>
                <w:sz w:val="22"/>
              </w:rPr>
              <w:tab/>
            </w:r>
            <w:r w:rsidRPr="00962D1C">
              <w:rPr>
                <w:noProof/>
                <w:webHidden/>
                <w:sz w:val="22"/>
              </w:rPr>
              <w:fldChar w:fldCharType="begin"/>
            </w:r>
            <w:r w:rsidRPr="00962D1C">
              <w:rPr>
                <w:noProof/>
                <w:webHidden/>
                <w:sz w:val="22"/>
              </w:rPr>
              <w:instrText xml:space="preserve"> PAGEREF _Toc450245068 \h </w:instrText>
            </w:r>
            <w:r w:rsidRPr="00962D1C">
              <w:rPr>
                <w:noProof/>
                <w:webHidden/>
                <w:sz w:val="22"/>
              </w:rPr>
            </w:r>
            <w:r w:rsidRPr="00962D1C">
              <w:rPr>
                <w:noProof/>
                <w:webHidden/>
                <w:sz w:val="22"/>
              </w:rPr>
              <w:fldChar w:fldCharType="separate"/>
            </w:r>
            <w:r w:rsidR="00E7289B">
              <w:rPr>
                <w:noProof/>
                <w:webHidden/>
                <w:sz w:val="22"/>
              </w:rPr>
              <w:t>7</w:t>
            </w:r>
            <w:r w:rsidRPr="00962D1C">
              <w:rPr>
                <w:noProof/>
                <w:webHidden/>
                <w:sz w:val="22"/>
              </w:rPr>
              <w:fldChar w:fldCharType="end"/>
            </w:r>
          </w:hyperlink>
        </w:p>
        <w:p w:rsidR="00962D1C" w:rsidRPr="00962D1C" w:rsidRDefault="00962D1C">
          <w:pPr>
            <w:pStyle w:val="TOC2"/>
            <w:tabs>
              <w:tab w:val="left" w:pos="720"/>
              <w:tab w:val="right" w:leader="dot" w:pos="9350"/>
            </w:tabs>
            <w:rPr>
              <w:smallCaps w:val="0"/>
              <w:noProof/>
              <w:sz w:val="24"/>
              <w:szCs w:val="22"/>
              <w:lang w:val="en-GB" w:eastAsia="en-GB"/>
            </w:rPr>
          </w:pPr>
          <w:hyperlink w:anchor="_Toc450245069" w:history="1">
            <w:r w:rsidRPr="00962D1C">
              <w:rPr>
                <w:rStyle w:val="Hyperlink"/>
                <w:noProof/>
                <w:sz w:val="22"/>
              </w:rPr>
              <w:t>4.2</w:t>
            </w:r>
            <w:r w:rsidRPr="00962D1C">
              <w:rPr>
                <w:smallCaps w:val="0"/>
                <w:noProof/>
                <w:sz w:val="24"/>
                <w:szCs w:val="22"/>
                <w:lang w:val="en-GB" w:eastAsia="en-GB"/>
              </w:rPr>
              <w:tab/>
            </w:r>
            <w:r w:rsidRPr="00962D1C">
              <w:rPr>
                <w:rStyle w:val="Hyperlink"/>
                <w:noProof/>
                <w:sz w:val="22"/>
              </w:rPr>
              <w:t>Graphical user interface</w:t>
            </w:r>
            <w:r w:rsidRPr="00962D1C">
              <w:rPr>
                <w:noProof/>
                <w:webHidden/>
                <w:sz w:val="22"/>
              </w:rPr>
              <w:tab/>
            </w:r>
            <w:r w:rsidRPr="00962D1C">
              <w:rPr>
                <w:noProof/>
                <w:webHidden/>
                <w:sz w:val="22"/>
              </w:rPr>
              <w:fldChar w:fldCharType="begin"/>
            </w:r>
            <w:r w:rsidRPr="00962D1C">
              <w:rPr>
                <w:noProof/>
                <w:webHidden/>
                <w:sz w:val="22"/>
              </w:rPr>
              <w:instrText xml:space="preserve"> PAGEREF _Toc450245069 \h </w:instrText>
            </w:r>
            <w:r w:rsidRPr="00962D1C">
              <w:rPr>
                <w:noProof/>
                <w:webHidden/>
                <w:sz w:val="22"/>
              </w:rPr>
            </w:r>
            <w:r w:rsidRPr="00962D1C">
              <w:rPr>
                <w:noProof/>
                <w:webHidden/>
                <w:sz w:val="22"/>
              </w:rPr>
              <w:fldChar w:fldCharType="separate"/>
            </w:r>
            <w:r w:rsidR="00E7289B">
              <w:rPr>
                <w:noProof/>
                <w:webHidden/>
                <w:sz w:val="22"/>
              </w:rPr>
              <w:t>7</w:t>
            </w:r>
            <w:r w:rsidRPr="00962D1C">
              <w:rPr>
                <w:noProof/>
                <w:webHidden/>
                <w:sz w:val="22"/>
              </w:rPr>
              <w:fldChar w:fldCharType="end"/>
            </w:r>
          </w:hyperlink>
        </w:p>
        <w:p w:rsidR="00962D1C" w:rsidRPr="00962D1C" w:rsidRDefault="00962D1C">
          <w:pPr>
            <w:pStyle w:val="TOC2"/>
            <w:tabs>
              <w:tab w:val="left" w:pos="720"/>
              <w:tab w:val="right" w:leader="dot" w:pos="9350"/>
            </w:tabs>
            <w:rPr>
              <w:smallCaps w:val="0"/>
              <w:noProof/>
              <w:sz w:val="24"/>
              <w:szCs w:val="22"/>
              <w:lang w:val="en-GB" w:eastAsia="en-GB"/>
            </w:rPr>
          </w:pPr>
          <w:hyperlink w:anchor="_Toc450245070" w:history="1">
            <w:r w:rsidRPr="00962D1C">
              <w:rPr>
                <w:rStyle w:val="Hyperlink"/>
                <w:noProof/>
                <w:sz w:val="22"/>
              </w:rPr>
              <w:t>4.3</w:t>
            </w:r>
            <w:r w:rsidRPr="00962D1C">
              <w:rPr>
                <w:smallCaps w:val="0"/>
                <w:noProof/>
                <w:sz w:val="24"/>
                <w:szCs w:val="22"/>
                <w:lang w:val="en-GB" w:eastAsia="en-GB"/>
              </w:rPr>
              <w:tab/>
            </w:r>
            <w:r w:rsidRPr="00962D1C">
              <w:rPr>
                <w:rStyle w:val="Hyperlink"/>
                <w:noProof/>
                <w:sz w:val="22"/>
              </w:rPr>
              <w:t>Capturing player input</w:t>
            </w:r>
            <w:r w:rsidRPr="00962D1C">
              <w:rPr>
                <w:noProof/>
                <w:webHidden/>
                <w:sz w:val="22"/>
              </w:rPr>
              <w:tab/>
            </w:r>
            <w:r w:rsidRPr="00962D1C">
              <w:rPr>
                <w:noProof/>
                <w:webHidden/>
                <w:sz w:val="22"/>
              </w:rPr>
              <w:fldChar w:fldCharType="begin"/>
            </w:r>
            <w:r w:rsidRPr="00962D1C">
              <w:rPr>
                <w:noProof/>
                <w:webHidden/>
                <w:sz w:val="22"/>
              </w:rPr>
              <w:instrText xml:space="preserve"> PAGEREF _Toc450245070 \h </w:instrText>
            </w:r>
            <w:r w:rsidRPr="00962D1C">
              <w:rPr>
                <w:noProof/>
                <w:webHidden/>
                <w:sz w:val="22"/>
              </w:rPr>
            </w:r>
            <w:r w:rsidRPr="00962D1C">
              <w:rPr>
                <w:noProof/>
                <w:webHidden/>
                <w:sz w:val="22"/>
              </w:rPr>
              <w:fldChar w:fldCharType="separate"/>
            </w:r>
            <w:r w:rsidR="00E7289B">
              <w:rPr>
                <w:noProof/>
                <w:webHidden/>
                <w:sz w:val="22"/>
              </w:rPr>
              <w:t>8</w:t>
            </w:r>
            <w:r w:rsidRPr="00962D1C">
              <w:rPr>
                <w:noProof/>
                <w:webHidden/>
                <w:sz w:val="22"/>
              </w:rPr>
              <w:fldChar w:fldCharType="end"/>
            </w:r>
          </w:hyperlink>
        </w:p>
        <w:p w:rsidR="00962D1C" w:rsidRPr="00962D1C" w:rsidRDefault="00962D1C">
          <w:pPr>
            <w:pStyle w:val="TOC2"/>
            <w:tabs>
              <w:tab w:val="left" w:pos="720"/>
              <w:tab w:val="right" w:leader="dot" w:pos="9350"/>
            </w:tabs>
            <w:rPr>
              <w:smallCaps w:val="0"/>
              <w:noProof/>
              <w:sz w:val="24"/>
              <w:szCs w:val="22"/>
              <w:lang w:val="en-GB" w:eastAsia="en-GB"/>
            </w:rPr>
          </w:pPr>
          <w:hyperlink w:anchor="_Toc450245071" w:history="1">
            <w:r w:rsidRPr="00962D1C">
              <w:rPr>
                <w:rStyle w:val="Hyperlink"/>
                <w:noProof/>
                <w:sz w:val="22"/>
              </w:rPr>
              <w:t>4.4</w:t>
            </w:r>
            <w:r w:rsidRPr="00962D1C">
              <w:rPr>
                <w:smallCaps w:val="0"/>
                <w:noProof/>
                <w:sz w:val="24"/>
                <w:szCs w:val="22"/>
                <w:lang w:val="en-GB" w:eastAsia="en-GB"/>
              </w:rPr>
              <w:tab/>
            </w:r>
            <w:r w:rsidRPr="00962D1C">
              <w:rPr>
                <w:rStyle w:val="Hyperlink"/>
                <w:noProof/>
                <w:sz w:val="22"/>
              </w:rPr>
              <w:t>Mini-map</w:t>
            </w:r>
            <w:r w:rsidRPr="00962D1C">
              <w:rPr>
                <w:noProof/>
                <w:webHidden/>
                <w:sz w:val="22"/>
              </w:rPr>
              <w:tab/>
            </w:r>
            <w:r w:rsidRPr="00962D1C">
              <w:rPr>
                <w:noProof/>
                <w:webHidden/>
                <w:sz w:val="22"/>
              </w:rPr>
              <w:fldChar w:fldCharType="begin"/>
            </w:r>
            <w:r w:rsidRPr="00962D1C">
              <w:rPr>
                <w:noProof/>
                <w:webHidden/>
                <w:sz w:val="22"/>
              </w:rPr>
              <w:instrText xml:space="preserve"> PAGEREF _Toc450245071 \h </w:instrText>
            </w:r>
            <w:r w:rsidRPr="00962D1C">
              <w:rPr>
                <w:noProof/>
                <w:webHidden/>
                <w:sz w:val="22"/>
              </w:rPr>
            </w:r>
            <w:r w:rsidRPr="00962D1C">
              <w:rPr>
                <w:noProof/>
                <w:webHidden/>
                <w:sz w:val="22"/>
              </w:rPr>
              <w:fldChar w:fldCharType="separate"/>
            </w:r>
            <w:r w:rsidR="00E7289B">
              <w:rPr>
                <w:noProof/>
                <w:webHidden/>
                <w:sz w:val="22"/>
              </w:rPr>
              <w:t>8</w:t>
            </w:r>
            <w:r w:rsidRPr="00962D1C">
              <w:rPr>
                <w:noProof/>
                <w:webHidden/>
                <w:sz w:val="22"/>
              </w:rPr>
              <w:fldChar w:fldCharType="end"/>
            </w:r>
          </w:hyperlink>
        </w:p>
        <w:p w:rsidR="00962D1C" w:rsidRPr="00962D1C" w:rsidRDefault="00962D1C">
          <w:pPr>
            <w:pStyle w:val="TOC2"/>
            <w:tabs>
              <w:tab w:val="left" w:pos="720"/>
              <w:tab w:val="right" w:leader="dot" w:pos="9350"/>
            </w:tabs>
            <w:rPr>
              <w:smallCaps w:val="0"/>
              <w:noProof/>
              <w:sz w:val="24"/>
              <w:szCs w:val="22"/>
              <w:lang w:val="en-GB" w:eastAsia="en-GB"/>
            </w:rPr>
          </w:pPr>
          <w:hyperlink w:anchor="_Toc450245072" w:history="1">
            <w:r w:rsidRPr="00962D1C">
              <w:rPr>
                <w:rStyle w:val="Hyperlink"/>
                <w:noProof/>
                <w:sz w:val="22"/>
              </w:rPr>
              <w:t>4.5</w:t>
            </w:r>
            <w:r w:rsidRPr="00962D1C">
              <w:rPr>
                <w:smallCaps w:val="0"/>
                <w:noProof/>
                <w:sz w:val="24"/>
                <w:szCs w:val="22"/>
                <w:lang w:val="en-GB" w:eastAsia="en-GB"/>
              </w:rPr>
              <w:tab/>
            </w:r>
            <w:r w:rsidRPr="00962D1C">
              <w:rPr>
                <w:rStyle w:val="Hyperlink"/>
                <w:noProof/>
                <w:sz w:val="22"/>
              </w:rPr>
              <w:t>Procedural station generation</w:t>
            </w:r>
            <w:r w:rsidRPr="00962D1C">
              <w:rPr>
                <w:noProof/>
                <w:webHidden/>
                <w:sz w:val="22"/>
              </w:rPr>
              <w:tab/>
            </w:r>
            <w:r w:rsidRPr="00962D1C">
              <w:rPr>
                <w:noProof/>
                <w:webHidden/>
                <w:sz w:val="22"/>
              </w:rPr>
              <w:fldChar w:fldCharType="begin"/>
            </w:r>
            <w:r w:rsidRPr="00962D1C">
              <w:rPr>
                <w:noProof/>
                <w:webHidden/>
                <w:sz w:val="22"/>
              </w:rPr>
              <w:instrText xml:space="preserve"> PAGEREF _Toc450245072 \h </w:instrText>
            </w:r>
            <w:r w:rsidRPr="00962D1C">
              <w:rPr>
                <w:noProof/>
                <w:webHidden/>
                <w:sz w:val="22"/>
              </w:rPr>
            </w:r>
            <w:r w:rsidRPr="00962D1C">
              <w:rPr>
                <w:noProof/>
                <w:webHidden/>
                <w:sz w:val="22"/>
              </w:rPr>
              <w:fldChar w:fldCharType="separate"/>
            </w:r>
            <w:r w:rsidR="00E7289B">
              <w:rPr>
                <w:noProof/>
                <w:webHidden/>
                <w:sz w:val="22"/>
              </w:rPr>
              <w:t>9</w:t>
            </w:r>
            <w:r w:rsidRPr="00962D1C">
              <w:rPr>
                <w:noProof/>
                <w:webHidden/>
                <w:sz w:val="22"/>
              </w:rPr>
              <w:fldChar w:fldCharType="end"/>
            </w:r>
          </w:hyperlink>
        </w:p>
        <w:p w:rsidR="00962D1C" w:rsidRPr="00962D1C" w:rsidRDefault="00962D1C">
          <w:pPr>
            <w:pStyle w:val="TOC2"/>
            <w:tabs>
              <w:tab w:val="left" w:pos="720"/>
              <w:tab w:val="right" w:leader="dot" w:pos="9350"/>
            </w:tabs>
            <w:rPr>
              <w:smallCaps w:val="0"/>
              <w:noProof/>
              <w:sz w:val="24"/>
              <w:szCs w:val="22"/>
              <w:lang w:val="en-GB" w:eastAsia="en-GB"/>
            </w:rPr>
          </w:pPr>
          <w:hyperlink w:anchor="_Toc450245073" w:history="1">
            <w:r w:rsidRPr="00962D1C">
              <w:rPr>
                <w:rStyle w:val="Hyperlink"/>
                <w:noProof/>
                <w:sz w:val="22"/>
              </w:rPr>
              <w:t>4.6</w:t>
            </w:r>
            <w:r w:rsidRPr="00962D1C">
              <w:rPr>
                <w:smallCaps w:val="0"/>
                <w:noProof/>
                <w:sz w:val="24"/>
                <w:szCs w:val="22"/>
                <w:lang w:val="en-GB" w:eastAsia="en-GB"/>
              </w:rPr>
              <w:tab/>
            </w:r>
            <w:r w:rsidRPr="00962D1C">
              <w:rPr>
                <w:rStyle w:val="Hyperlink"/>
                <w:noProof/>
                <w:sz w:val="22"/>
              </w:rPr>
              <w:t>Collision detection</w:t>
            </w:r>
            <w:r w:rsidRPr="00962D1C">
              <w:rPr>
                <w:noProof/>
                <w:webHidden/>
                <w:sz w:val="22"/>
              </w:rPr>
              <w:tab/>
            </w:r>
            <w:r w:rsidRPr="00962D1C">
              <w:rPr>
                <w:noProof/>
                <w:webHidden/>
                <w:sz w:val="22"/>
              </w:rPr>
              <w:fldChar w:fldCharType="begin"/>
            </w:r>
            <w:r w:rsidRPr="00962D1C">
              <w:rPr>
                <w:noProof/>
                <w:webHidden/>
                <w:sz w:val="22"/>
              </w:rPr>
              <w:instrText xml:space="preserve"> PAGEREF _Toc450245073 \h </w:instrText>
            </w:r>
            <w:r w:rsidRPr="00962D1C">
              <w:rPr>
                <w:noProof/>
                <w:webHidden/>
                <w:sz w:val="22"/>
              </w:rPr>
            </w:r>
            <w:r w:rsidRPr="00962D1C">
              <w:rPr>
                <w:noProof/>
                <w:webHidden/>
                <w:sz w:val="22"/>
              </w:rPr>
              <w:fldChar w:fldCharType="separate"/>
            </w:r>
            <w:r w:rsidR="00E7289B">
              <w:rPr>
                <w:noProof/>
                <w:webHidden/>
                <w:sz w:val="22"/>
              </w:rPr>
              <w:t>10</w:t>
            </w:r>
            <w:r w:rsidRPr="00962D1C">
              <w:rPr>
                <w:noProof/>
                <w:webHidden/>
                <w:sz w:val="22"/>
              </w:rPr>
              <w:fldChar w:fldCharType="end"/>
            </w:r>
          </w:hyperlink>
        </w:p>
        <w:p w:rsidR="00962D1C" w:rsidRPr="00962D1C" w:rsidRDefault="00962D1C">
          <w:pPr>
            <w:pStyle w:val="TOC2"/>
            <w:tabs>
              <w:tab w:val="left" w:pos="720"/>
              <w:tab w:val="right" w:leader="dot" w:pos="9350"/>
            </w:tabs>
            <w:rPr>
              <w:smallCaps w:val="0"/>
              <w:noProof/>
              <w:sz w:val="24"/>
              <w:szCs w:val="22"/>
              <w:lang w:val="en-GB" w:eastAsia="en-GB"/>
            </w:rPr>
          </w:pPr>
          <w:hyperlink w:anchor="_Toc450245074" w:history="1">
            <w:r w:rsidRPr="00962D1C">
              <w:rPr>
                <w:rStyle w:val="Hyperlink"/>
                <w:noProof/>
                <w:sz w:val="22"/>
              </w:rPr>
              <w:t>4.7</w:t>
            </w:r>
            <w:r w:rsidRPr="00962D1C">
              <w:rPr>
                <w:smallCaps w:val="0"/>
                <w:noProof/>
                <w:sz w:val="24"/>
                <w:szCs w:val="22"/>
                <w:lang w:val="en-GB" w:eastAsia="en-GB"/>
              </w:rPr>
              <w:tab/>
            </w:r>
            <w:r w:rsidRPr="00962D1C">
              <w:rPr>
                <w:rStyle w:val="Hyperlink"/>
                <w:noProof/>
                <w:sz w:val="22"/>
              </w:rPr>
              <w:t>Seamless level wrap</w:t>
            </w:r>
            <w:r w:rsidRPr="00962D1C">
              <w:rPr>
                <w:noProof/>
                <w:webHidden/>
                <w:sz w:val="22"/>
              </w:rPr>
              <w:tab/>
            </w:r>
            <w:r w:rsidRPr="00962D1C">
              <w:rPr>
                <w:noProof/>
                <w:webHidden/>
                <w:sz w:val="22"/>
              </w:rPr>
              <w:fldChar w:fldCharType="begin"/>
            </w:r>
            <w:r w:rsidRPr="00962D1C">
              <w:rPr>
                <w:noProof/>
                <w:webHidden/>
                <w:sz w:val="22"/>
              </w:rPr>
              <w:instrText xml:space="preserve"> PAGEREF _Toc450245074 \h </w:instrText>
            </w:r>
            <w:r w:rsidRPr="00962D1C">
              <w:rPr>
                <w:noProof/>
                <w:webHidden/>
                <w:sz w:val="22"/>
              </w:rPr>
            </w:r>
            <w:r w:rsidRPr="00962D1C">
              <w:rPr>
                <w:noProof/>
                <w:webHidden/>
                <w:sz w:val="22"/>
              </w:rPr>
              <w:fldChar w:fldCharType="separate"/>
            </w:r>
            <w:r w:rsidR="00E7289B">
              <w:rPr>
                <w:noProof/>
                <w:webHidden/>
                <w:sz w:val="22"/>
              </w:rPr>
              <w:t>10</w:t>
            </w:r>
            <w:r w:rsidRPr="00962D1C">
              <w:rPr>
                <w:noProof/>
                <w:webHidden/>
                <w:sz w:val="22"/>
              </w:rPr>
              <w:fldChar w:fldCharType="end"/>
            </w:r>
          </w:hyperlink>
        </w:p>
        <w:p w:rsidR="00962D1C" w:rsidRPr="00962D1C" w:rsidRDefault="00962D1C">
          <w:pPr>
            <w:pStyle w:val="TOC2"/>
            <w:tabs>
              <w:tab w:val="left" w:pos="720"/>
              <w:tab w:val="right" w:leader="dot" w:pos="9350"/>
            </w:tabs>
            <w:rPr>
              <w:smallCaps w:val="0"/>
              <w:noProof/>
              <w:sz w:val="24"/>
              <w:szCs w:val="22"/>
              <w:lang w:val="en-GB" w:eastAsia="en-GB"/>
            </w:rPr>
          </w:pPr>
          <w:hyperlink w:anchor="_Toc450245075" w:history="1">
            <w:r w:rsidRPr="00962D1C">
              <w:rPr>
                <w:rStyle w:val="Hyperlink"/>
                <w:noProof/>
                <w:sz w:val="22"/>
              </w:rPr>
              <w:t>4.8</w:t>
            </w:r>
            <w:r w:rsidRPr="00962D1C">
              <w:rPr>
                <w:smallCaps w:val="0"/>
                <w:noProof/>
                <w:sz w:val="24"/>
                <w:szCs w:val="22"/>
                <w:lang w:val="en-GB" w:eastAsia="en-GB"/>
              </w:rPr>
              <w:tab/>
            </w:r>
            <w:r w:rsidRPr="00962D1C">
              <w:rPr>
                <w:rStyle w:val="Hyperlink"/>
                <w:noProof/>
                <w:sz w:val="22"/>
              </w:rPr>
              <w:t>Synchronization using communications protocols</w:t>
            </w:r>
            <w:r w:rsidRPr="00962D1C">
              <w:rPr>
                <w:noProof/>
                <w:webHidden/>
                <w:sz w:val="22"/>
              </w:rPr>
              <w:tab/>
            </w:r>
            <w:r w:rsidRPr="00962D1C">
              <w:rPr>
                <w:noProof/>
                <w:webHidden/>
                <w:sz w:val="22"/>
              </w:rPr>
              <w:fldChar w:fldCharType="begin"/>
            </w:r>
            <w:r w:rsidRPr="00962D1C">
              <w:rPr>
                <w:noProof/>
                <w:webHidden/>
                <w:sz w:val="22"/>
              </w:rPr>
              <w:instrText xml:space="preserve"> PAGEREF _Toc450245075 \h </w:instrText>
            </w:r>
            <w:r w:rsidRPr="00962D1C">
              <w:rPr>
                <w:noProof/>
                <w:webHidden/>
                <w:sz w:val="22"/>
              </w:rPr>
            </w:r>
            <w:r w:rsidRPr="00962D1C">
              <w:rPr>
                <w:noProof/>
                <w:webHidden/>
                <w:sz w:val="22"/>
              </w:rPr>
              <w:fldChar w:fldCharType="separate"/>
            </w:r>
            <w:r w:rsidR="00E7289B">
              <w:rPr>
                <w:noProof/>
                <w:webHidden/>
                <w:sz w:val="22"/>
              </w:rPr>
              <w:t>11</w:t>
            </w:r>
            <w:r w:rsidRPr="00962D1C">
              <w:rPr>
                <w:noProof/>
                <w:webHidden/>
                <w:sz w:val="22"/>
              </w:rPr>
              <w:fldChar w:fldCharType="end"/>
            </w:r>
          </w:hyperlink>
        </w:p>
        <w:p w:rsidR="00962D1C" w:rsidRPr="00962D1C" w:rsidRDefault="00962D1C">
          <w:pPr>
            <w:pStyle w:val="TOC2"/>
            <w:tabs>
              <w:tab w:val="left" w:pos="720"/>
              <w:tab w:val="right" w:leader="dot" w:pos="9350"/>
            </w:tabs>
            <w:rPr>
              <w:smallCaps w:val="0"/>
              <w:noProof/>
              <w:sz w:val="24"/>
              <w:szCs w:val="22"/>
              <w:lang w:val="en-GB" w:eastAsia="en-GB"/>
            </w:rPr>
          </w:pPr>
          <w:hyperlink w:anchor="_Toc450245076" w:history="1">
            <w:r w:rsidRPr="00962D1C">
              <w:rPr>
                <w:rStyle w:val="Hyperlink"/>
                <w:noProof/>
                <w:sz w:val="22"/>
              </w:rPr>
              <w:t>4.9</w:t>
            </w:r>
            <w:r w:rsidRPr="00962D1C">
              <w:rPr>
                <w:smallCaps w:val="0"/>
                <w:noProof/>
                <w:sz w:val="24"/>
                <w:szCs w:val="22"/>
                <w:lang w:val="en-GB" w:eastAsia="en-GB"/>
              </w:rPr>
              <w:tab/>
            </w:r>
            <w:r w:rsidRPr="00962D1C">
              <w:rPr>
                <w:rStyle w:val="Hyperlink"/>
                <w:noProof/>
                <w:sz w:val="22"/>
              </w:rPr>
              <w:t>Station synchronization</w:t>
            </w:r>
            <w:r w:rsidRPr="00962D1C">
              <w:rPr>
                <w:noProof/>
                <w:webHidden/>
                <w:sz w:val="22"/>
              </w:rPr>
              <w:tab/>
            </w:r>
            <w:r w:rsidRPr="00962D1C">
              <w:rPr>
                <w:noProof/>
                <w:webHidden/>
                <w:sz w:val="22"/>
              </w:rPr>
              <w:fldChar w:fldCharType="begin"/>
            </w:r>
            <w:r w:rsidRPr="00962D1C">
              <w:rPr>
                <w:noProof/>
                <w:webHidden/>
                <w:sz w:val="22"/>
              </w:rPr>
              <w:instrText xml:space="preserve"> PAGEREF _Toc450245076 \h </w:instrText>
            </w:r>
            <w:r w:rsidRPr="00962D1C">
              <w:rPr>
                <w:noProof/>
                <w:webHidden/>
                <w:sz w:val="22"/>
              </w:rPr>
            </w:r>
            <w:r w:rsidRPr="00962D1C">
              <w:rPr>
                <w:noProof/>
                <w:webHidden/>
                <w:sz w:val="22"/>
              </w:rPr>
              <w:fldChar w:fldCharType="separate"/>
            </w:r>
            <w:r w:rsidR="00E7289B">
              <w:rPr>
                <w:noProof/>
                <w:webHidden/>
                <w:sz w:val="22"/>
              </w:rPr>
              <w:t>11</w:t>
            </w:r>
            <w:r w:rsidRPr="00962D1C">
              <w:rPr>
                <w:noProof/>
                <w:webHidden/>
                <w:sz w:val="22"/>
              </w:rPr>
              <w:fldChar w:fldCharType="end"/>
            </w:r>
          </w:hyperlink>
        </w:p>
        <w:p w:rsidR="00962D1C" w:rsidRPr="00962D1C" w:rsidRDefault="00962D1C">
          <w:pPr>
            <w:pStyle w:val="TOC2"/>
            <w:tabs>
              <w:tab w:val="left" w:pos="960"/>
              <w:tab w:val="right" w:leader="dot" w:pos="9350"/>
            </w:tabs>
            <w:rPr>
              <w:smallCaps w:val="0"/>
              <w:noProof/>
              <w:sz w:val="24"/>
              <w:szCs w:val="22"/>
              <w:lang w:val="en-GB" w:eastAsia="en-GB"/>
            </w:rPr>
          </w:pPr>
          <w:hyperlink w:anchor="_Toc450245077" w:history="1">
            <w:r w:rsidRPr="00962D1C">
              <w:rPr>
                <w:rStyle w:val="Hyperlink"/>
                <w:noProof/>
                <w:sz w:val="22"/>
              </w:rPr>
              <w:t>4.10</w:t>
            </w:r>
            <w:r w:rsidRPr="00962D1C">
              <w:rPr>
                <w:smallCaps w:val="0"/>
                <w:noProof/>
                <w:sz w:val="24"/>
                <w:szCs w:val="22"/>
                <w:lang w:val="en-GB" w:eastAsia="en-GB"/>
              </w:rPr>
              <w:tab/>
            </w:r>
            <w:r w:rsidRPr="00962D1C">
              <w:rPr>
                <w:rStyle w:val="Hyperlink"/>
                <w:noProof/>
                <w:sz w:val="22"/>
              </w:rPr>
              <w:t>Hosting and handover</w:t>
            </w:r>
            <w:r w:rsidRPr="00962D1C">
              <w:rPr>
                <w:noProof/>
                <w:webHidden/>
                <w:sz w:val="22"/>
              </w:rPr>
              <w:tab/>
            </w:r>
            <w:r w:rsidRPr="00962D1C">
              <w:rPr>
                <w:noProof/>
                <w:webHidden/>
                <w:sz w:val="22"/>
              </w:rPr>
              <w:fldChar w:fldCharType="begin"/>
            </w:r>
            <w:r w:rsidRPr="00962D1C">
              <w:rPr>
                <w:noProof/>
                <w:webHidden/>
                <w:sz w:val="22"/>
              </w:rPr>
              <w:instrText xml:space="preserve"> PAGEREF _Toc450245077 \h </w:instrText>
            </w:r>
            <w:r w:rsidRPr="00962D1C">
              <w:rPr>
                <w:noProof/>
                <w:webHidden/>
                <w:sz w:val="22"/>
              </w:rPr>
            </w:r>
            <w:r w:rsidRPr="00962D1C">
              <w:rPr>
                <w:noProof/>
                <w:webHidden/>
                <w:sz w:val="22"/>
              </w:rPr>
              <w:fldChar w:fldCharType="separate"/>
            </w:r>
            <w:r w:rsidR="00E7289B">
              <w:rPr>
                <w:noProof/>
                <w:webHidden/>
                <w:sz w:val="22"/>
              </w:rPr>
              <w:t>11</w:t>
            </w:r>
            <w:r w:rsidRPr="00962D1C">
              <w:rPr>
                <w:noProof/>
                <w:webHidden/>
                <w:sz w:val="22"/>
              </w:rPr>
              <w:fldChar w:fldCharType="end"/>
            </w:r>
          </w:hyperlink>
        </w:p>
        <w:p w:rsidR="00962D1C" w:rsidRPr="00962D1C" w:rsidRDefault="00962D1C">
          <w:pPr>
            <w:pStyle w:val="TOC2"/>
            <w:tabs>
              <w:tab w:val="left" w:pos="960"/>
              <w:tab w:val="right" w:leader="dot" w:pos="9350"/>
            </w:tabs>
            <w:rPr>
              <w:smallCaps w:val="0"/>
              <w:noProof/>
              <w:sz w:val="24"/>
              <w:szCs w:val="22"/>
              <w:lang w:val="en-GB" w:eastAsia="en-GB"/>
            </w:rPr>
          </w:pPr>
          <w:hyperlink w:anchor="_Toc450245078" w:history="1">
            <w:r w:rsidRPr="00962D1C">
              <w:rPr>
                <w:rStyle w:val="Hyperlink"/>
                <w:noProof/>
                <w:sz w:val="22"/>
              </w:rPr>
              <w:t>4.11</w:t>
            </w:r>
            <w:r w:rsidRPr="00962D1C">
              <w:rPr>
                <w:smallCaps w:val="0"/>
                <w:noProof/>
                <w:sz w:val="24"/>
                <w:szCs w:val="22"/>
                <w:lang w:val="en-GB" w:eastAsia="en-GB"/>
              </w:rPr>
              <w:tab/>
            </w:r>
            <w:r w:rsidRPr="00962D1C">
              <w:rPr>
                <w:rStyle w:val="Hyperlink"/>
                <w:noProof/>
                <w:sz w:val="22"/>
              </w:rPr>
              <w:t>Performance and stability</w:t>
            </w:r>
            <w:r w:rsidRPr="00962D1C">
              <w:rPr>
                <w:noProof/>
                <w:webHidden/>
                <w:sz w:val="22"/>
              </w:rPr>
              <w:tab/>
            </w:r>
            <w:r w:rsidRPr="00962D1C">
              <w:rPr>
                <w:noProof/>
                <w:webHidden/>
                <w:sz w:val="22"/>
              </w:rPr>
              <w:fldChar w:fldCharType="begin"/>
            </w:r>
            <w:r w:rsidRPr="00962D1C">
              <w:rPr>
                <w:noProof/>
                <w:webHidden/>
                <w:sz w:val="22"/>
              </w:rPr>
              <w:instrText xml:space="preserve"> PAGEREF _Toc450245078 \h </w:instrText>
            </w:r>
            <w:r w:rsidRPr="00962D1C">
              <w:rPr>
                <w:noProof/>
                <w:webHidden/>
                <w:sz w:val="22"/>
              </w:rPr>
            </w:r>
            <w:r w:rsidRPr="00962D1C">
              <w:rPr>
                <w:noProof/>
                <w:webHidden/>
                <w:sz w:val="22"/>
              </w:rPr>
              <w:fldChar w:fldCharType="separate"/>
            </w:r>
            <w:r w:rsidR="00E7289B">
              <w:rPr>
                <w:noProof/>
                <w:webHidden/>
                <w:sz w:val="22"/>
              </w:rPr>
              <w:t>12</w:t>
            </w:r>
            <w:r w:rsidRPr="00962D1C">
              <w:rPr>
                <w:noProof/>
                <w:webHidden/>
                <w:sz w:val="22"/>
              </w:rPr>
              <w:fldChar w:fldCharType="end"/>
            </w:r>
          </w:hyperlink>
        </w:p>
        <w:p w:rsidR="00962D1C" w:rsidRPr="00962D1C" w:rsidRDefault="00962D1C">
          <w:pPr>
            <w:pStyle w:val="TOC1"/>
            <w:tabs>
              <w:tab w:val="left" w:pos="480"/>
              <w:tab w:val="right" w:leader="dot" w:pos="9350"/>
            </w:tabs>
            <w:rPr>
              <w:b w:val="0"/>
              <w:bCs w:val="0"/>
              <w:caps w:val="0"/>
              <w:noProof/>
              <w:sz w:val="24"/>
              <w:szCs w:val="22"/>
              <w:lang w:val="en-GB" w:eastAsia="en-GB"/>
            </w:rPr>
          </w:pPr>
          <w:hyperlink w:anchor="_Toc450245079" w:history="1">
            <w:r w:rsidRPr="00962D1C">
              <w:rPr>
                <w:rStyle w:val="Hyperlink"/>
                <w:noProof/>
                <w:sz w:val="22"/>
              </w:rPr>
              <w:t>5</w:t>
            </w:r>
            <w:r w:rsidRPr="00962D1C">
              <w:rPr>
                <w:b w:val="0"/>
                <w:bCs w:val="0"/>
                <w:caps w:val="0"/>
                <w:noProof/>
                <w:sz w:val="24"/>
                <w:szCs w:val="22"/>
                <w:lang w:val="en-GB" w:eastAsia="en-GB"/>
              </w:rPr>
              <w:tab/>
            </w:r>
            <w:r w:rsidRPr="00962D1C">
              <w:rPr>
                <w:rStyle w:val="Hyperlink"/>
                <w:noProof/>
                <w:sz w:val="22"/>
              </w:rPr>
              <w:t>Technology</w:t>
            </w:r>
            <w:r w:rsidRPr="00962D1C">
              <w:rPr>
                <w:noProof/>
                <w:webHidden/>
                <w:sz w:val="22"/>
              </w:rPr>
              <w:tab/>
            </w:r>
            <w:r w:rsidRPr="00962D1C">
              <w:rPr>
                <w:noProof/>
                <w:webHidden/>
                <w:sz w:val="22"/>
              </w:rPr>
              <w:fldChar w:fldCharType="begin"/>
            </w:r>
            <w:r w:rsidRPr="00962D1C">
              <w:rPr>
                <w:noProof/>
                <w:webHidden/>
                <w:sz w:val="22"/>
              </w:rPr>
              <w:instrText xml:space="preserve"> PAGEREF _Toc450245079 \h </w:instrText>
            </w:r>
            <w:r w:rsidRPr="00962D1C">
              <w:rPr>
                <w:noProof/>
                <w:webHidden/>
                <w:sz w:val="22"/>
              </w:rPr>
            </w:r>
            <w:r w:rsidRPr="00962D1C">
              <w:rPr>
                <w:noProof/>
                <w:webHidden/>
                <w:sz w:val="22"/>
              </w:rPr>
              <w:fldChar w:fldCharType="separate"/>
            </w:r>
            <w:r w:rsidR="00E7289B">
              <w:rPr>
                <w:noProof/>
                <w:webHidden/>
                <w:sz w:val="22"/>
              </w:rPr>
              <w:t>13</w:t>
            </w:r>
            <w:r w:rsidRPr="00962D1C">
              <w:rPr>
                <w:noProof/>
                <w:webHidden/>
                <w:sz w:val="22"/>
              </w:rPr>
              <w:fldChar w:fldCharType="end"/>
            </w:r>
          </w:hyperlink>
        </w:p>
        <w:p w:rsidR="00962D1C" w:rsidRPr="00962D1C" w:rsidRDefault="00962D1C">
          <w:pPr>
            <w:pStyle w:val="TOC2"/>
            <w:tabs>
              <w:tab w:val="left" w:pos="720"/>
              <w:tab w:val="right" w:leader="dot" w:pos="9350"/>
            </w:tabs>
            <w:rPr>
              <w:smallCaps w:val="0"/>
              <w:noProof/>
              <w:sz w:val="24"/>
              <w:szCs w:val="22"/>
              <w:lang w:val="en-GB" w:eastAsia="en-GB"/>
            </w:rPr>
          </w:pPr>
          <w:hyperlink w:anchor="_Toc450245080" w:history="1">
            <w:r w:rsidRPr="00962D1C">
              <w:rPr>
                <w:rStyle w:val="Hyperlink"/>
                <w:noProof/>
                <w:sz w:val="22"/>
              </w:rPr>
              <w:t>5.1</w:t>
            </w:r>
            <w:r w:rsidRPr="00962D1C">
              <w:rPr>
                <w:smallCaps w:val="0"/>
                <w:noProof/>
                <w:sz w:val="24"/>
                <w:szCs w:val="22"/>
                <w:lang w:val="en-GB" w:eastAsia="en-GB"/>
              </w:rPr>
              <w:tab/>
            </w:r>
            <w:r w:rsidRPr="00962D1C">
              <w:rPr>
                <w:rStyle w:val="Hyperlink"/>
                <w:noProof/>
                <w:sz w:val="22"/>
              </w:rPr>
              <w:t>C#</w:t>
            </w:r>
            <w:r w:rsidRPr="00962D1C">
              <w:rPr>
                <w:noProof/>
                <w:webHidden/>
                <w:sz w:val="22"/>
              </w:rPr>
              <w:tab/>
            </w:r>
            <w:r w:rsidRPr="00962D1C">
              <w:rPr>
                <w:noProof/>
                <w:webHidden/>
                <w:sz w:val="22"/>
              </w:rPr>
              <w:fldChar w:fldCharType="begin"/>
            </w:r>
            <w:r w:rsidRPr="00962D1C">
              <w:rPr>
                <w:noProof/>
                <w:webHidden/>
                <w:sz w:val="22"/>
              </w:rPr>
              <w:instrText xml:space="preserve"> PAGEREF _Toc450245080 \h </w:instrText>
            </w:r>
            <w:r w:rsidRPr="00962D1C">
              <w:rPr>
                <w:noProof/>
                <w:webHidden/>
                <w:sz w:val="22"/>
              </w:rPr>
            </w:r>
            <w:r w:rsidRPr="00962D1C">
              <w:rPr>
                <w:noProof/>
                <w:webHidden/>
                <w:sz w:val="22"/>
              </w:rPr>
              <w:fldChar w:fldCharType="separate"/>
            </w:r>
            <w:r w:rsidR="00E7289B">
              <w:rPr>
                <w:noProof/>
                <w:webHidden/>
                <w:sz w:val="22"/>
              </w:rPr>
              <w:t>13</w:t>
            </w:r>
            <w:r w:rsidRPr="00962D1C">
              <w:rPr>
                <w:noProof/>
                <w:webHidden/>
                <w:sz w:val="22"/>
              </w:rPr>
              <w:fldChar w:fldCharType="end"/>
            </w:r>
          </w:hyperlink>
        </w:p>
        <w:p w:rsidR="00962D1C" w:rsidRPr="00962D1C" w:rsidRDefault="00962D1C">
          <w:pPr>
            <w:pStyle w:val="TOC2"/>
            <w:tabs>
              <w:tab w:val="left" w:pos="720"/>
              <w:tab w:val="right" w:leader="dot" w:pos="9350"/>
            </w:tabs>
            <w:rPr>
              <w:smallCaps w:val="0"/>
              <w:noProof/>
              <w:sz w:val="24"/>
              <w:szCs w:val="22"/>
              <w:lang w:val="en-GB" w:eastAsia="en-GB"/>
            </w:rPr>
          </w:pPr>
          <w:hyperlink w:anchor="_Toc450245081" w:history="1">
            <w:r w:rsidRPr="00962D1C">
              <w:rPr>
                <w:rStyle w:val="Hyperlink"/>
                <w:noProof/>
                <w:sz w:val="22"/>
              </w:rPr>
              <w:t>5.2</w:t>
            </w:r>
            <w:r w:rsidRPr="00962D1C">
              <w:rPr>
                <w:smallCaps w:val="0"/>
                <w:noProof/>
                <w:sz w:val="24"/>
                <w:szCs w:val="22"/>
                <w:lang w:val="en-GB" w:eastAsia="en-GB"/>
              </w:rPr>
              <w:tab/>
            </w:r>
            <w:r w:rsidRPr="00962D1C">
              <w:rPr>
                <w:rStyle w:val="Hyperlink"/>
                <w:noProof/>
                <w:sz w:val="22"/>
              </w:rPr>
              <w:t>Microsoft XNA / MonoGame</w:t>
            </w:r>
            <w:r w:rsidRPr="00962D1C">
              <w:rPr>
                <w:noProof/>
                <w:webHidden/>
                <w:sz w:val="22"/>
              </w:rPr>
              <w:tab/>
            </w:r>
            <w:r w:rsidRPr="00962D1C">
              <w:rPr>
                <w:noProof/>
                <w:webHidden/>
                <w:sz w:val="22"/>
              </w:rPr>
              <w:fldChar w:fldCharType="begin"/>
            </w:r>
            <w:r w:rsidRPr="00962D1C">
              <w:rPr>
                <w:noProof/>
                <w:webHidden/>
                <w:sz w:val="22"/>
              </w:rPr>
              <w:instrText xml:space="preserve"> PAGEREF _Toc450245081 \h </w:instrText>
            </w:r>
            <w:r w:rsidRPr="00962D1C">
              <w:rPr>
                <w:noProof/>
                <w:webHidden/>
                <w:sz w:val="22"/>
              </w:rPr>
            </w:r>
            <w:r w:rsidRPr="00962D1C">
              <w:rPr>
                <w:noProof/>
                <w:webHidden/>
                <w:sz w:val="22"/>
              </w:rPr>
              <w:fldChar w:fldCharType="separate"/>
            </w:r>
            <w:r w:rsidR="00E7289B">
              <w:rPr>
                <w:noProof/>
                <w:webHidden/>
                <w:sz w:val="22"/>
              </w:rPr>
              <w:t>13</w:t>
            </w:r>
            <w:r w:rsidRPr="00962D1C">
              <w:rPr>
                <w:noProof/>
                <w:webHidden/>
                <w:sz w:val="22"/>
              </w:rPr>
              <w:fldChar w:fldCharType="end"/>
            </w:r>
          </w:hyperlink>
        </w:p>
        <w:p w:rsidR="00962D1C" w:rsidRPr="00962D1C" w:rsidRDefault="00962D1C">
          <w:pPr>
            <w:pStyle w:val="TOC2"/>
            <w:tabs>
              <w:tab w:val="left" w:pos="720"/>
              <w:tab w:val="right" w:leader="dot" w:pos="9350"/>
            </w:tabs>
            <w:rPr>
              <w:smallCaps w:val="0"/>
              <w:noProof/>
              <w:sz w:val="24"/>
              <w:szCs w:val="22"/>
              <w:lang w:val="en-GB" w:eastAsia="en-GB"/>
            </w:rPr>
          </w:pPr>
          <w:hyperlink w:anchor="_Toc450245082" w:history="1">
            <w:r w:rsidRPr="00962D1C">
              <w:rPr>
                <w:rStyle w:val="Hyperlink"/>
                <w:noProof/>
                <w:sz w:val="22"/>
              </w:rPr>
              <w:t>5.3</w:t>
            </w:r>
            <w:r w:rsidRPr="00962D1C">
              <w:rPr>
                <w:smallCaps w:val="0"/>
                <w:noProof/>
                <w:sz w:val="24"/>
                <w:szCs w:val="22"/>
                <w:lang w:val="en-GB" w:eastAsia="en-GB"/>
              </w:rPr>
              <w:tab/>
            </w:r>
            <w:r w:rsidRPr="00962D1C">
              <w:rPr>
                <w:rStyle w:val="Hyperlink"/>
                <w:noProof/>
                <w:sz w:val="22"/>
              </w:rPr>
              <w:t>Lidgren.Network</w:t>
            </w:r>
            <w:r w:rsidRPr="00962D1C">
              <w:rPr>
                <w:noProof/>
                <w:webHidden/>
                <w:sz w:val="22"/>
              </w:rPr>
              <w:tab/>
            </w:r>
            <w:r w:rsidRPr="00962D1C">
              <w:rPr>
                <w:noProof/>
                <w:webHidden/>
                <w:sz w:val="22"/>
              </w:rPr>
              <w:fldChar w:fldCharType="begin"/>
            </w:r>
            <w:r w:rsidRPr="00962D1C">
              <w:rPr>
                <w:noProof/>
                <w:webHidden/>
                <w:sz w:val="22"/>
              </w:rPr>
              <w:instrText xml:space="preserve"> PAGEREF _Toc450245082 \h </w:instrText>
            </w:r>
            <w:r w:rsidRPr="00962D1C">
              <w:rPr>
                <w:noProof/>
                <w:webHidden/>
                <w:sz w:val="22"/>
              </w:rPr>
            </w:r>
            <w:r w:rsidRPr="00962D1C">
              <w:rPr>
                <w:noProof/>
                <w:webHidden/>
                <w:sz w:val="22"/>
              </w:rPr>
              <w:fldChar w:fldCharType="separate"/>
            </w:r>
            <w:r w:rsidR="00E7289B">
              <w:rPr>
                <w:noProof/>
                <w:webHidden/>
                <w:sz w:val="22"/>
              </w:rPr>
              <w:t>14</w:t>
            </w:r>
            <w:r w:rsidRPr="00962D1C">
              <w:rPr>
                <w:noProof/>
                <w:webHidden/>
                <w:sz w:val="22"/>
              </w:rPr>
              <w:fldChar w:fldCharType="end"/>
            </w:r>
          </w:hyperlink>
        </w:p>
        <w:p w:rsidR="00962D1C" w:rsidRPr="00962D1C" w:rsidRDefault="00962D1C">
          <w:pPr>
            <w:pStyle w:val="TOC2"/>
            <w:tabs>
              <w:tab w:val="left" w:pos="720"/>
              <w:tab w:val="right" w:leader="dot" w:pos="9350"/>
            </w:tabs>
            <w:rPr>
              <w:smallCaps w:val="0"/>
              <w:noProof/>
              <w:sz w:val="24"/>
              <w:szCs w:val="22"/>
              <w:lang w:val="en-GB" w:eastAsia="en-GB"/>
            </w:rPr>
          </w:pPr>
          <w:hyperlink w:anchor="_Toc450245083" w:history="1">
            <w:r w:rsidRPr="00962D1C">
              <w:rPr>
                <w:rStyle w:val="Hyperlink"/>
                <w:noProof/>
                <w:sz w:val="22"/>
              </w:rPr>
              <w:t>5.4</w:t>
            </w:r>
            <w:r w:rsidRPr="00962D1C">
              <w:rPr>
                <w:smallCaps w:val="0"/>
                <w:noProof/>
                <w:sz w:val="24"/>
                <w:szCs w:val="22"/>
                <w:lang w:val="en-GB" w:eastAsia="en-GB"/>
              </w:rPr>
              <w:tab/>
            </w:r>
            <w:r w:rsidRPr="00962D1C">
              <w:rPr>
                <w:rStyle w:val="Hyperlink"/>
                <w:noProof/>
                <w:sz w:val="22"/>
              </w:rPr>
              <w:t>Windows Presentation Foundation (WPF)</w:t>
            </w:r>
            <w:r w:rsidRPr="00962D1C">
              <w:rPr>
                <w:noProof/>
                <w:webHidden/>
                <w:sz w:val="22"/>
              </w:rPr>
              <w:tab/>
            </w:r>
            <w:r w:rsidRPr="00962D1C">
              <w:rPr>
                <w:noProof/>
                <w:webHidden/>
                <w:sz w:val="22"/>
              </w:rPr>
              <w:fldChar w:fldCharType="begin"/>
            </w:r>
            <w:r w:rsidRPr="00962D1C">
              <w:rPr>
                <w:noProof/>
                <w:webHidden/>
                <w:sz w:val="22"/>
              </w:rPr>
              <w:instrText xml:space="preserve"> PAGEREF _Toc450245083 \h </w:instrText>
            </w:r>
            <w:r w:rsidRPr="00962D1C">
              <w:rPr>
                <w:noProof/>
                <w:webHidden/>
                <w:sz w:val="22"/>
              </w:rPr>
            </w:r>
            <w:r w:rsidRPr="00962D1C">
              <w:rPr>
                <w:noProof/>
                <w:webHidden/>
                <w:sz w:val="22"/>
              </w:rPr>
              <w:fldChar w:fldCharType="separate"/>
            </w:r>
            <w:r w:rsidR="00E7289B">
              <w:rPr>
                <w:noProof/>
                <w:webHidden/>
                <w:sz w:val="22"/>
              </w:rPr>
              <w:t>14</w:t>
            </w:r>
            <w:r w:rsidRPr="00962D1C">
              <w:rPr>
                <w:noProof/>
                <w:webHidden/>
                <w:sz w:val="22"/>
              </w:rPr>
              <w:fldChar w:fldCharType="end"/>
            </w:r>
          </w:hyperlink>
        </w:p>
        <w:p w:rsidR="00962D1C" w:rsidRPr="00962D1C" w:rsidRDefault="00962D1C">
          <w:pPr>
            <w:pStyle w:val="TOC2"/>
            <w:tabs>
              <w:tab w:val="left" w:pos="720"/>
              <w:tab w:val="right" w:leader="dot" w:pos="9350"/>
            </w:tabs>
            <w:rPr>
              <w:smallCaps w:val="0"/>
              <w:noProof/>
              <w:sz w:val="24"/>
              <w:szCs w:val="22"/>
              <w:lang w:val="en-GB" w:eastAsia="en-GB"/>
            </w:rPr>
          </w:pPr>
          <w:hyperlink w:anchor="_Toc450245084" w:history="1">
            <w:r w:rsidRPr="00962D1C">
              <w:rPr>
                <w:rStyle w:val="Hyperlink"/>
                <w:noProof/>
                <w:sz w:val="22"/>
              </w:rPr>
              <w:t>5.5</w:t>
            </w:r>
            <w:r w:rsidRPr="00962D1C">
              <w:rPr>
                <w:smallCaps w:val="0"/>
                <w:noProof/>
                <w:sz w:val="24"/>
                <w:szCs w:val="22"/>
                <w:lang w:val="en-GB" w:eastAsia="en-GB"/>
              </w:rPr>
              <w:tab/>
            </w:r>
            <w:r w:rsidRPr="00962D1C">
              <w:rPr>
                <w:rStyle w:val="Hyperlink"/>
                <w:noProof/>
                <w:sz w:val="22"/>
              </w:rPr>
              <w:t>Visual Studio 2015</w:t>
            </w:r>
            <w:r w:rsidRPr="00962D1C">
              <w:rPr>
                <w:noProof/>
                <w:webHidden/>
                <w:sz w:val="22"/>
              </w:rPr>
              <w:tab/>
            </w:r>
            <w:r w:rsidRPr="00962D1C">
              <w:rPr>
                <w:noProof/>
                <w:webHidden/>
                <w:sz w:val="22"/>
              </w:rPr>
              <w:fldChar w:fldCharType="begin"/>
            </w:r>
            <w:r w:rsidRPr="00962D1C">
              <w:rPr>
                <w:noProof/>
                <w:webHidden/>
                <w:sz w:val="22"/>
              </w:rPr>
              <w:instrText xml:space="preserve"> PAGEREF _Toc450245084 \h </w:instrText>
            </w:r>
            <w:r w:rsidRPr="00962D1C">
              <w:rPr>
                <w:noProof/>
                <w:webHidden/>
                <w:sz w:val="22"/>
              </w:rPr>
            </w:r>
            <w:r w:rsidRPr="00962D1C">
              <w:rPr>
                <w:noProof/>
                <w:webHidden/>
                <w:sz w:val="22"/>
              </w:rPr>
              <w:fldChar w:fldCharType="separate"/>
            </w:r>
            <w:r w:rsidR="00E7289B">
              <w:rPr>
                <w:noProof/>
                <w:webHidden/>
                <w:sz w:val="22"/>
              </w:rPr>
              <w:t>14</w:t>
            </w:r>
            <w:r w:rsidRPr="00962D1C">
              <w:rPr>
                <w:noProof/>
                <w:webHidden/>
                <w:sz w:val="22"/>
              </w:rPr>
              <w:fldChar w:fldCharType="end"/>
            </w:r>
          </w:hyperlink>
        </w:p>
        <w:p w:rsidR="00962D1C" w:rsidRPr="00962D1C" w:rsidRDefault="00962D1C">
          <w:pPr>
            <w:pStyle w:val="TOC1"/>
            <w:tabs>
              <w:tab w:val="left" w:pos="480"/>
              <w:tab w:val="right" w:leader="dot" w:pos="9350"/>
            </w:tabs>
            <w:rPr>
              <w:b w:val="0"/>
              <w:bCs w:val="0"/>
              <w:caps w:val="0"/>
              <w:noProof/>
              <w:sz w:val="24"/>
              <w:szCs w:val="22"/>
              <w:lang w:val="en-GB" w:eastAsia="en-GB"/>
            </w:rPr>
          </w:pPr>
          <w:hyperlink w:anchor="_Toc450245085" w:history="1">
            <w:r w:rsidRPr="00962D1C">
              <w:rPr>
                <w:rStyle w:val="Hyperlink"/>
                <w:noProof/>
                <w:sz w:val="22"/>
              </w:rPr>
              <w:t>6</w:t>
            </w:r>
            <w:r w:rsidRPr="00962D1C">
              <w:rPr>
                <w:b w:val="0"/>
                <w:bCs w:val="0"/>
                <w:caps w:val="0"/>
                <w:noProof/>
                <w:sz w:val="24"/>
                <w:szCs w:val="22"/>
                <w:lang w:val="en-GB" w:eastAsia="en-GB"/>
              </w:rPr>
              <w:tab/>
            </w:r>
            <w:r w:rsidRPr="00962D1C">
              <w:rPr>
                <w:rStyle w:val="Hyperlink"/>
                <w:noProof/>
                <w:sz w:val="22"/>
              </w:rPr>
              <w:t>Network Architecture</w:t>
            </w:r>
            <w:r w:rsidRPr="00962D1C">
              <w:rPr>
                <w:noProof/>
                <w:webHidden/>
                <w:sz w:val="22"/>
              </w:rPr>
              <w:tab/>
            </w:r>
            <w:r w:rsidRPr="00962D1C">
              <w:rPr>
                <w:noProof/>
                <w:webHidden/>
                <w:sz w:val="22"/>
              </w:rPr>
              <w:fldChar w:fldCharType="begin"/>
            </w:r>
            <w:r w:rsidRPr="00962D1C">
              <w:rPr>
                <w:noProof/>
                <w:webHidden/>
                <w:sz w:val="22"/>
              </w:rPr>
              <w:instrText xml:space="preserve"> PAGEREF _Toc450245085 \h </w:instrText>
            </w:r>
            <w:r w:rsidRPr="00962D1C">
              <w:rPr>
                <w:noProof/>
                <w:webHidden/>
                <w:sz w:val="22"/>
              </w:rPr>
            </w:r>
            <w:r w:rsidRPr="00962D1C">
              <w:rPr>
                <w:noProof/>
                <w:webHidden/>
                <w:sz w:val="22"/>
              </w:rPr>
              <w:fldChar w:fldCharType="separate"/>
            </w:r>
            <w:r w:rsidR="00E7289B">
              <w:rPr>
                <w:noProof/>
                <w:webHidden/>
                <w:sz w:val="22"/>
              </w:rPr>
              <w:t>15</w:t>
            </w:r>
            <w:r w:rsidRPr="00962D1C">
              <w:rPr>
                <w:noProof/>
                <w:webHidden/>
                <w:sz w:val="22"/>
              </w:rPr>
              <w:fldChar w:fldCharType="end"/>
            </w:r>
          </w:hyperlink>
        </w:p>
        <w:p w:rsidR="00962D1C" w:rsidRPr="00962D1C" w:rsidRDefault="00962D1C">
          <w:pPr>
            <w:pStyle w:val="TOC1"/>
            <w:tabs>
              <w:tab w:val="left" w:pos="480"/>
              <w:tab w:val="right" w:leader="dot" w:pos="9350"/>
            </w:tabs>
            <w:rPr>
              <w:b w:val="0"/>
              <w:bCs w:val="0"/>
              <w:caps w:val="0"/>
              <w:noProof/>
              <w:sz w:val="24"/>
              <w:szCs w:val="22"/>
              <w:lang w:val="en-GB" w:eastAsia="en-GB"/>
            </w:rPr>
          </w:pPr>
          <w:hyperlink w:anchor="_Toc450245086" w:history="1">
            <w:r w:rsidRPr="00962D1C">
              <w:rPr>
                <w:rStyle w:val="Hyperlink"/>
                <w:noProof/>
                <w:sz w:val="22"/>
              </w:rPr>
              <w:t>7</w:t>
            </w:r>
            <w:r w:rsidRPr="00962D1C">
              <w:rPr>
                <w:b w:val="0"/>
                <w:bCs w:val="0"/>
                <w:caps w:val="0"/>
                <w:noProof/>
                <w:sz w:val="24"/>
                <w:szCs w:val="22"/>
                <w:lang w:val="en-GB" w:eastAsia="en-GB"/>
              </w:rPr>
              <w:tab/>
            </w:r>
            <w:r w:rsidRPr="00962D1C">
              <w:rPr>
                <w:rStyle w:val="Hyperlink"/>
                <w:noProof/>
                <w:sz w:val="22"/>
              </w:rPr>
              <w:t>Implementation of the client</w:t>
            </w:r>
            <w:r w:rsidRPr="00962D1C">
              <w:rPr>
                <w:noProof/>
                <w:webHidden/>
                <w:sz w:val="22"/>
              </w:rPr>
              <w:tab/>
            </w:r>
            <w:r w:rsidRPr="00962D1C">
              <w:rPr>
                <w:noProof/>
                <w:webHidden/>
                <w:sz w:val="22"/>
              </w:rPr>
              <w:fldChar w:fldCharType="begin"/>
            </w:r>
            <w:r w:rsidRPr="00962D1C">
              <w:rPr>
                <w:noProof/>
                <w:webHidden/>
                <w:sz w:val="22"/>
              </w:rPr>
              <w:instrText xml:space="preserve"> PAGEREF _Toc450245086 \h </w:instrText>
            </w:r>
            <w:r w:rsidRPr="00962D1C">
              <w:rPr>
                <w:noProof/>
                <w:webHidden/>
                <w:sz w:val="22"/>
              </w:rPr>
            </w:r>
            <w:r w:rsidRPr="00962D1C">
              <w:rPr>
                <w:noProof/>
                <w:webHidden/>
                <w:sz w:val="22"/>
              </w:rPr>
              <w:fldChar w:fldCharType="separate"/>
            </w:r>
            <w:r w:rsidR="00E7289B">
              <w:rPr>
                <w:noProof/>
                <w:webHidden/>
                <w:sz w:val="22"/>
              </w:rPr>
              <w:t>17</w:t>
            </w:r>
            <w:r w:rsidRPr="00962D1C">
              <w:rPr>
                <w:noProof/>
                <w:webHidden/>
                <w:sz w:val="22"/>
              </w:rPr>
              <w:fldChar w:fldCharType="end"/>
            </w:r>
          </w:hyperlink>
        </w:p>
        <w:p w:rsidR="00962D1C" w:rsidRPr="00962D1C" w:rsidRDefault="00962D1C">
          <w:pPr>
            <w:pStyle w:val="TOC2"/>
            <w:tabs>
              <w:tab w:val="left" w:pos="720"/>
              <w:tab w:val="right" w:leader="dot" w:pos="9350"/>
            </w:tabs>
            <w:rPr>
              <w:smallCaps w:val="0"/>
              <w:noProof/>
              <w:sz w:val="24"/>
              <w:szCs w:val="22"/>
              <w:lang w:val="en-GB" w:eastAsia="en-GB"/>
            </w:rPr>
          </w:pPr>
          <w:hyperlink w:anchor="_Toc450245087" w:history="1">
            <w:r w:rsidRPr="00962D1C">
              <w:rPr>
                <w:rStyle w:val="Hyperlink"/>
                <w:noProof/>
                <w:sz w:val="22"/>
              </w:rPr>
              <w:t>7.1</w:t>
            </w:r>
            <w:r w:rsidRPr="00962D1C">
              <w:rPr>
                <w:smallCaps w:val="0"/>
                <w:noProof/>
                <w:sz w:val="24"/>
                <w:szCs w:val="22"/>
                <w:lang w:val="en-GB" w:eastAsia="en-GB"/>
              </w:rPr>
              <w:tab/>
            </w:r>
            <w:r w:rsidRPr="00962D1C">
              <w:rPr>
                <w:rStyle w:val="Hyperlink"/>
                <w:noProof/>
                <w:sz w:val="22"/>
              </w:rPr>
              <w:t>Main type</w:t>
            </w:r>
            <w:r w:rsidRPr="00962D1C">
              <w:rPr>
                <w:noProof/>
                <w:webHidden/>
                <w:sz w:val="22"/>
              </w:rPr>
              <w:tab/>
            </w:r>
            <w:r w:rsidRPr="00962D1C">
              <w:rPr>
                <w:noProof/>
                <w:webHidden/>
                <w:sz w:val="22"/>
              </w:rPr>
              <w:fldChar w:fldCharType="begin"/>
            </w:r>
            <w:r w:rsidRPr="00962D1C">
              <w:rPr>
                <w:noProof/>
                <w:webHidden/>
                <w:sz w:val="22"/>
              </w:rPr>
              <w:instrText xml:space="preserve"> PAGEREF _Toc450245087 \h </w:instrText>
            </w:r>
            <w:r w:rsidRPr="00962D1C">
              <w:rPr>
                <w:noProof/>
                <w:webHidden/>
                <w:sz w:val="22"/>
              </w:rPr>
            </w:r>
            <w:r w:rsidRPr="00962D1C">
              <w:rPr>
                <w:noProof/>
                <w:webHidden/>
                <w:sz w:val="22"/>
              </w:rPr>
              <w:fldChar w:fldCharType="separate"/>
            </w:r>
            <w:r w:rsidR="00E7289B">
              <w:rPr>
                <w:noProof/>
                <w:webHidden/>
                <w:sz w:val="22"/>
              </w:rPr>
              <w:t>17</w:t>
            </w:r>
            <w:r w:rsidRPr="00962D1C">
              <w:rPr>
                <w:noProof/>
                <w:webHidden/>
                <w:sz w:val="22"/>
              </w:rPr>
              <w:fldChar w:fldCharType="end"/>
            </w:r>
          </w:hyperlink>
        </w:p>
        <w:p w:rsidR="00962D1C" w:rsidRPr="00962D1C" w:rsidRDefault="00962D1C">
          <w:pPr>
            <w:pStyle w:val="TOC2"/>
            <w:tabs>
              <w:tab w:val="left" w:pos="720"/>
              <w:tab w:val="right" w:leader="dot" w:pos="9350"/>
            </w:tabs>
            <w:rPr>
              <w:smallCaps w:val="0"/>
              <w:noProof/>
              <w:sz w:val="24"/>
              <w:szCs w:val="22"/>
              <w:lang w:val="en-GB" w:eastAsia="en-GB"/>
            </w:rPr>
          </w:pPr>
          <w:hyperlink w:anchor="_Toc450245088" w:history="1">
            <w:r w:rsidRPr="00962D1C">
              <w:rPr>
                <w:rStyle w:val="Hyperlink"/>
                <w:noProof/>
                <w:sz w:val="22"/>
              </w:rPr>
              <w:t>7.2</w:t>
            </w:r>
            <w:r w:rsidRPr="00962D1C">
              <w:rPr>
                <w:smallCaps w:val="0"/>
                <w:noProof/>
                <w:sz w:val="24"/>
                <w:szCs w:val="22"/>
                <w:lang w:val="en-GB" w:eastAsia="en-GB"/>
              </w:rPr>
              <w:tab/>
            </w:r>
            <w:r w:rsidRPr="00962D1C">
              <w:rPr>
                <w:rStyle w:val="Hyperlink"/>
                <w:noProof/>
                <w:sz w:val="22"/>
              </w:rPr>
              <w:t>Menus</w:t>
            </w:r>
            <w:r w:rsidRPr="00962D1C">
              <w:rPr>
                <w:noProof/>
                <w:webHidden/>
                <w:sz w:val="22"/>
              </w:rPr>
              <w:tab/>
            </w:r>
            <w:r w:rsidRPr="00962D1C">
              <w:rPr>
                <w:noProof/>
                <w:webHidden/>
                <w:sz w:val="22"/>
              </w:rPr>
              <w:fldChar w:fldCharType="begin"/>
            </w:r>
            <w:r w:rsidRPr="00962D1C">
              <w:rPr>
                <w:noProof/>
                <w:webHidden/>
                <w:sz w:val="22"/>
              </w:rPr>
              <w:instrText xml:space="preserve"> PAGEREF _Toc450245088 \h </w:instrText>
            </w:r>
            <w:r w:rsidRPr="00962D1C">
              <w:rPr>
                <w:noProof/>
                <w:webHidden/>
                <w:sz w:val="22"/>
              </w:rPr>
            </w:r>
            <w:r w:rsidRPr="00962D1C">
              <w:rPr>
                <w:noProof/>
                <w:webHidden/>
                <w:sz w:val="22"/>
              </w:rPr>
              <w:fldChar w:fldCharType="separate"/>
            </w:r>
            <w:r w:rsidR="00E7289B">
              <w:rPr>
                <w:noProof/>
                <w:webHidden/>
                <w:sz w:val="22"/>
              </w:rPr>
              <w:t>19</w:t>
            </w:r>
            <w:r w:rsidRPr="00962D1C">
              <w:rPr>
                <w:noProof/>
                <w:webHidden/>
                <w:sz w:val="22"/>
              </w:rPr>
              <w:fldChar w:fldCharType="end"/>
            </w:r>
          </w:hyperlink>
        </w:p>
        <w:p w:rsidR="00962D1C" w:rsidRPr="00962D1C" w:rsidRDefault="00962D1C">
          <w:pPr>
            <w:pStyle w:val="TOC2"/>
            <w:tabs>
              <w:tab w:val="left" w:pos="720"/>
              <w:tab w:val="right" w:leader="dot" w:pos="9350"/>
            </w:tabs>
            <w:rPr>
              <w:smallCaps w:val="0"/>
              <w:noProof/>
              <w:sz w:val="24"/>
              <w:szCs w:val="22"/>
              <w:lang w:val="en-GB" w:eastAsia="en-GB"/>
            </w:rPr>
          </w:pPr>
          <w:hyperlink w:anchor="_Toc450245089" w:history="1">
            <w:r w:rsidRPr="00962D1C">
              <w:rPr>
                <w:rStyle w:val="Hyperlink"/>
                <w:noProof/>
                <w:sz w:val="22"/>
              </w:rPr>
              <w:t>7.3</w:t>
            </w:r>
            <w:r w:rsidRPr="00962D1C">
              <w:rPr>
                <w:smallCaps w:val="0"/>
                <w:noProof/>
                <w:sz w:val="24"/>
                <w:szCs w:val="22"/>
                <w:lang w:val="en-GB" w:eastAsia="en-GB"/>
              </w:rPr>
              <w:tab/>
            </w:r>
            <w:r w:rsidRPr="00962D1C">
              <w:rPr>
                <w:rStyle w:val="Hyperlink"/>
                <w:noProof/>
                <w:sz w:val="22"/>
              </w:rPr>
              <w:t>In-game environment</w:t>
            </w:r>
            <w:r w:rsidRPr="00962D1C">
              <w:rPr>
                <w:noProof/>
                <w:webHidden/>
                <w:sz w:val="22"/>
              </w:rPr>
              <w:tab/>
            </w:r>
            <w:r w:rsidRPr="00962D1C">
              <w:rPr>
                <w:noProof/>
                <w:webHidden/>
                <w:sz w:val="22"/>
              </w:rPr>
              <w:fldChar w:fldCharType="begin"/>
            </w:r>
            <w:r w:rsidRPr="00962D1C">
              <w:rPr>
                <w:noProof/>
                <w:webHidden/>
                <w:sz w:val="22"/>
              </w:rPr>
              <w:instrText xml:space="preserve"> PAGEREF _Toc450245089 \h </w:instrText>
            </w:r>
            <w:r w:rsidRPr="00962D1C">
              <w:rPr>
                <w:noProof/>
                <w:webHidden/>
                <w:sz w:val="22"/>
              </w:rPr>
            </w:r>
            <w:r w:rsidRPr="00962D1C">
              <w:rPr>
                <w:noProof/>
                <w:webHidden/>
                <w:sz w:val="22"/>
              </w:rPr>
              <w:fldChar w:fldCharType="separate"/>
            </w:r>
            <w:r w:rsidR="00E7289B">
              <w:rPr>
                <w:noProof/>
                <w:webHidden/>
                <w:sz w:val="22"/>
              </w:rPr>
              <w:t>21</w:t>
            </w:r>
            <w:r w:rsidRPr="00962D1C">
              <w:rPr>
                <w:noProof/>
                <w:webHidden/>
                <w:sz w:val="22"/>
              </w:rPr>
              <w:fldChar w:fldCharType="end"/>
            </w:r>
          </w:hyperlink>
        </w:p>
        <w:p w:rsidR="00962D1C" w:rsidRPr="00962D1C" w:rsidRDefault="00962D1C">
          <w:pPr>
            <w:pStyle w:val="TOC2"/>
            <w:tabs>
              <w:tab w:val="left" w:pos="720"/>
              <w:tab w:val="right" w:leader="dot" w:pos="9350"/>
            </w:tabs>
            <w:rPr>
              <w:smallCaps w:val="0"/>
              <w:noProof/>
              <w:sz w:val="24"/>
              <w:szCs w:val="22"/>
              <w:lang w:val="en-GB" w:eastAsia="en-GB"/>
            </w:rPr>
          </w:pPr>
          <w:hyperlink w:anchor="_Toc450245090" w:history="1">
            <w:r w:rsidRPr="00962D1C">
              <w:rPr>
                <w:rStyle w:val="Hyperlink"/>
                <w:noProof/>
                <w:sz w:val="22"/>
              </w:rPr>
              <w:t>7.4</w:t>
            </w:r>
            <w:r w:rsidRPr="00962D1C">
              <w:rPr>
                <w:smallCaps w:val="0"/>
                <w:noProof/>
                <w:sz w:val="24"/>
                <w:szCs w:val="22"/>
                <w:lang w:val="en-GB" w:eastAsia="en-GB"/>
              </w:rPr>
              <w:tab/>
            </w:r>
            <w:r w:rsidRPr="00962D1C">
              <w:rPr>
                <w:rStyle w:val="Hyperlink"/>
                <w:noProof/>
                <w:sz w:val="22"/>
              </w:rPr>
              <w:t>Mini-map</w:t>
            </w:r>
            <w:r w:rsidRPr="00962D1C">
              <w:rPr>
                <w:noProof/>
                <w:webHidden/>
                <w:sz w:val="22"/>
              </w:rPr>
              <w:tab/>
            </w:r>
            <w:r w:rsidRPr="00962D1C">
              <w:rPr>
                <w:noProof/>
                <w:webHidden/>
                <w:sz w:val="22"/>
              </w:rPr>
              <w:fldChar w:fldCharType="begin"/>
            </w:r>
            <w:r w:rsidRPr="00962D1C">
              <w:rPr>
                <w:noProof/>
                <w:webHidden/>
                <w:sz w:val="22"/>
              </w:rPr>
              <w:instrText xml:space="preserve"> PAGEREF _Toc450245090 \h </w:instrText>
            </w:r>
            <w:r w:rsidRPr="00962D1C">
              <w:rPr>
                <w:noProof/>
                <w:webHidden/>
                <w:sz w:val="22"/>
              </w:rPr>
            </w:r>
            <w:r w:rsidRPr="00962D1C">
              <w:rPr>
                <w:noProof/>
                <w:webHidden/>
                <w:sz w:val="22"/>
              </w:rPr>
              <w:fldChar w:fldCharType="separate"/>
            </w:r>
            <w:r w:rsidR="00E7289B">
              <w:rPr>
                <w:noProof/>
                <w:webHidden/>
                <w:sz w:val="22"/>
              </w:rPr>
              <w:t>22</w:t>
            </w:r>
            <w:r w:rsidRPr="00962D1C">
              <w:rPr>
                <w:noProof/>
                <w:webHidden/>
                <w:sz w:val="22"/>
              </w:rPr>
              <w:fldChar w:fldCharType="end"/>
            </w:r>
          </w:hyperlink>
        </w:p>
        <w:p w:rsidR="00962D1C" w:rsidRPr="00962D1C" w:rsidRDefault="00962D1C">
          <w:pPr>
            <w:pStyle w:val="TOC2"/>
            <w:tabs>
              <w:tab w:val="left" w:pos="720"/>
              <w:tab w:val="right" w:leader="dot" w:pos="9350"/>
            </w:tabs>
            <w:rPr>
              <w:smallCaps w:val="0"/>
              <w:noProof/>
              <w:sz w:val="24"/>
              <w:szCs w:val="22"/>
              <w:lang w:val="en-GB" w:eastAsia="en-GB"/>
            </w:rPr>
          </w:pPr>
          <w:hyperlink w:anchor="_Toc450245091" w:history="1">
            <w:r w:rsidRPr="00962D1C">
              <w:rPr>
                <w:rStyle w:val="Hyperlink"/>
                <w:noProof/>
                <w:sz w:val="22"/>
              </w:rPr>
              <w:t>7.5</w:t>
            </w:r>
            <w:r w:rsidRPr="00962D1C">
              <w:rPr>
                <w:smallCaps w:val="0"/>
                <w:noProof/>
                <w:sz w:val="24"/>
                <w:szCs w:val="22"/>
                <w:lang w:val="en-GB" w:eastAsia="en-GB"/>
              </w:rPr>
              <w:tab/>
            </w:r>
            <w:r w:rsidRPr="00962D1C">
              <w:rPr>
                <w:rStyle w:val="Hyperlink"/>
                <w:noProof/>
                <w:sz w:val="22"/>
              </w:rPr>
              <w:t>Players, movement and projectiles</w:t>
            </w:r>
            <w:r w:rsidRPr="00962D1C">
              <w:rPr>
                <w:noProof/>
                <w:webHidden/>
                <w:sz w:val="22"/>
              </w:rPr>
              <w:tab/>
            </w:r>
            <w:r w:rsidRPr="00962D1C">
              <w:rPr>
                <w:noProof/>
                <w:webHidden/>
                <w:sz w:val="22"/>
              </w:rPr>
              <w:fldChar w:fldCharType="begin"/>
            </w:r>
            <w:r w:rsidRPr="00962D1C">
              <w:rPr>
                <w:noProof/>
                <w:webHidden/>
                <w:sz w:val="22"/>
              </w:rPr>
              <w:instrText xml:space="preserve"> PAGEREF _Toc450245091 \h </w:instrText>
            </w:r>
            <w:r w:rsidRPr="00962D1C">
              <w:rPr>
                <w:noProof/>
                <w:webHidden/>
                <w:sz w:val="22"/>
              </w:rPr>
            </w:r>
            <w:r w:rsidRPr="00962D1C">
              <w:rPr>
                <w:noProof/>
                <w:webHidden/>
                <w:sz w:val="22"/>
              </w:rPr>
              <w:fldChar w:fldCharType="separate"/>
            </w:r>
            <w:r w:rsidR="00E7289B">
              <w:rPr>
                <w:noProof/>
                <w:webHidden/>
                <w:sz w:val="22"/>
              </w:rPr>
              <w:t>23</w:t>
            </w:r>
            <w:r w:rsidRPr="00962D1C">
              <w:rPr>
                <w:noProof/>
                <w:webHidden/>
                <w:sz w:val="22"/>
              </w:rPr>
              <w:fldChar w:fldCharType="end"/>
            </w:r>
          </w:hyperlink>
        </w:p>
        <w:p w:rsidR="00962D1C" w:rsidRPr="00962D1C" w:rsidRDefault="00962D1C">
          <w:pPr>
            <w:pStyle w:val="TOC2"/>
            <w:tabs>
              <w:tab w:val="left" w:pos="720"/>
              <w:tab w:val="right" w:leader="dot" w:pos="9350"/>
            </w:tabs>
            <w:rPr>
              <w:smallCaps w:val="0"/>
              <w:noProof/>
              <w:sz w:val="24"/>
              <w:szCs w:val="22"/>
              <w:lang w:val="en-GB" w:eastAsia="en-GB"/>
            </w:rPr>
          </w:pPr>
          <w:hyperlink w:anchor="_Toc450245092" w:history="1">
            <w:r w:rsidRPr="00962D1C">
              <w:rPr>
                <w:rStyle w:val="Hyperlink"/>
                <w:noProof/>
                <w:sz w:val="22"/>
              </w:rPr>
              <w:t>7.6</w:t>
            </w:r>
            <w:r w:rsidRPr="00962D1C">
              <w:rPr>
                <w:smallCaps w:val="0"/>
                <w:noProof/>
                <w:sz w:val="24"/>
                <w:szCs w:val="22"/>
                <w:lang w:val="en-GB" w:eastAsia="en-GB"/>
              </w:rPr>
              <w:tab/>
            </w:r>
            <w:r w:rsidRPr="00962D1C">
              <w:rPr>
                <w:rStyle w:val="Hyperlink"/>
                <w:noProof/>
                <w:sz w:val="22"/>
              </w:rPr>
              <w:t>Station structure</w:t>
            </w:r>
            <w:r w:rsidRPr="00962D1C">
              <w:rPr>
                <w:noProof/>
                <w:webHidden/>
                <w:sz w:val="22"/>
              </w:rPr>
              <w:tab/>
            </w:r>
            <w:r w:rsidRPr="00962D1C">
              <w:rPr>
                <w:noProof/>
                <w:webHidden/>
                <w:sz w:val="22"/>
              </w:rPr>
              <w:fldChar w:fldCharType="begin"/>
            </w:r>
            <w:r w:rsidRPr="00962D1C">
              <w:rPr>
                <w:noProof/>
                <w:webHidden/>
                <w:sz w:val="22"/>
              </w:rPr>
              <w:instrText xml:space="preserve"> PAGEREF _Toc450245092 \h </w:instrText>
            </w:r>
            <w:r w:rsidRPr="00962D1C">
              <w:rPr>
                <w:noProof/>
                <w:webHidden/>
                <w:sz w:val="22"/>
              </w:rPr>
            </w:r>
            <w:r w:rsidRPr="00962D1C">
              <w:rPr>
                <w:noProof/>
                <w:webHidden/>
                <w:sz w:val="22"/>
              </w:rPr>
              <w:fldChar w:fldCharType="separate"/>
            </w:r>
            <w:r w:rsidR="00E7289B">
              <w:rPr>
                <w:noProof/>
                <w:webHidden/>
                <w:sz w:val="22"/>
              </w:rPr>
              <w:t>25</w:t>
            </w:r>
            <w:r w:rsidRPr="00962D1C">
              <w:rPr>
                <w:noProof/>
                <w:webHidden/>
                <w:sz w:val="22"/>
              </w:rPr>
              <w:fldChar w:fldCharType="end"/>
            </w:r>
          </w:hyperlink>
        </w:p>
        <w:p w:rsidR="00962D1C" w:rsidRPr="00962D1C" w:rsidRDefault="00962D1C">
          <w:pPr>
            <w:pStyle w:val="TOC2"/>
            <w:tabs>
              <w:tab w:val="left" w:pos="720"/>
              <w:tab w:val="right" w:leader="dot" w:pos="9350"/>
            </w:tabs>
            <w:rPr>
              <w:smallCaps w:val="0"/>
              <w:noProof/>
              <w:sz w:val="24"/>
              <w:szCs w:val="22"/>
              <w:lang w:val="en-GB" w:eastAsia="en-GB"/>
            </w:rPr>
          </w:pPr>
          <w:hyperlink w:anchor="_Toc450245093" w:history="1">
            <w:r w:rsidRPr="00962D1C">
              <w:rPr>
                <w:rStyle w:val="Hyperlink"/>
                <w:noProof/>
                <w:sz w:val="22"/>
              </w:rPr>
              <w:t>7.7</w:t>
            </w:r>
            <w:r w:rsidRPr="00962D1C">
              <w:rPr>
                <w:smallCaps w:val="0"/>
                <w:noProof/>
                <w:sz w:val="24"/>
                <w:szCs w:val="22"/>
                <w:lang w:val="en-GB" w:eastAsia="en-GB"/>
              </w:rPr>
              <w:tab/>
            </w:r>
            <w:r w:rsidRPr="00962D1C">
              <w:rPr>
                <w:rStyle w:val="Hyperlink"/>
                <w:noProof/>
                <w:sz w:val="22"/>
              </w:rPr>
              <w:t>Station generation</w:t>
            </w:r>
            <w:r w:rsidRPr="00962D1C">
              <w:rPr>
                <w:noProof/>
                <w:webHidden/>
                <w:sz w:val="22"/>
              </w:rPr>
              <w:tab/>
            </w:r>
            <w:r w:rsidRPr="00962D1C">
              <w:rPr>
                <w:noProof/>
                <w:webHidden/>
                <w:sz w:val="22"/>
              </w:rPr>
              <w:fldChar w:fldCharType="begin"/>
            </w:r>
            <w:r w:rsidRPr="00962D1C">
              <w:rPr>
                <w:noProof/>
                <w:webHidden/>
                <w:sz w:val="22"/>
              </w:rPr>
              <w:instrText xml:space="preserve"> PAGEREF _Toc450245093 \h </w:instrText>
            </w:r>
            <w:r w:rsidRPr="00962D1C">
              <w:rPr>
                <w:noProof/>
                <w:webHidden/>
                <w:sz w:val="22"/>
              </w:rPr>
            </w:r>
            <w:r w:rsidRPr="00962D1C">
              <w:rPr>
                <w:noProof/>
                <w:webHidden/>
                <w:sz w:val="22"/>
              </w:rPr>
              <w:fldChar w:fldCharType="separate"/>
            </w:r>
            <w:r w:rsidR="00E7289B">
              <w:rPr>
                <w:noProof/>
                <w:webHidden/>
                <w:sz w:val="22"/>
              </w:rPr>
              <w:t>27</w:t>
            </w:r>
            <w:r w:rsidRPr="00962D1C">
              <w:rPr>
                <w:noProof/>
                <w:webHidden/>
                <w:sz w:val="22"/>
              </w:rPr>
              <w:fldChar w:fldCharType="end"/>
            </w:r>
          </w:hyperlink>
        </w:p>
        <w:p w:rsidR="00962D1C" w:rsidRPr="00962D1C" w:rsidRDefault="00962D1C">
          <w:pPr>
            <w:pStyle w:val="TOC1"/>
            <w:tabs>
              <w:tab w:val="left" w:pos="480"/>
              <w:tab w:val="right" w:leader="dot" w:pos="9350"/>
            </w:tabs>
            <w:rPr>
              <w:b w:val="0"/>
              <w:bCs w:val="0"/>
              <w:caps w:val="0"/>
              <w:noProof/>
              <w:sz w:val="24"/>
              <w:szCs w:val="22"/>
              <w:lang w:val="en-GB" w:eastAsia="en-GB"/>
            </w:rPr>
          </w:pPr>
          <w:hyperlink w:anchor="_Toc450245094" w:history="1">
            <w:r w:rsidRPr="00962D1C">
              <w:rPr>
                <w:rStyle w:val="Hyperlink"/>
                <w:noProof/>
                <w:sz w:val="22"/>
              </w:rPr>
              <w:t>8</w:t>
            </w:r>
            <w:r w:rsidRPr="00962D1C">
              <w:rPr>
                <w:b w:val="0"/>
                <w:bCs w:val="0"/>
                <w:caps w:val="0"/>
                <w:noProof/>
                <w:sz w:val="24"/>
                <w:szCs w:val="22"/>
                <w:lang w:val="en-GB" w:eastAsia="en-GB"/>
              </w:rPr>
              <w:tab/>
            </w:r>
            <w:r w:rsidRPr="00962D1C">
              <w:rPr>
                <w:rStyle w:val="Hyperlink"/>
                <w:noProof/>
                <w:sz w:val="22"/>
              </w:rPr>
              <w:t>Implementation of the server</w:t>
            </w:r>
            <w:r w:rsidRPr="00962D1C">
              <w:rPr>
                <w:noProof/>
                <w:webHidden/>
                <w:sz w:val="22"/>
              </w:rPr>
              <w:tab/>
            </w:r>
            <w:r w:rsidRPr="00962D1C">
              <w:rPr>
                <w:noProof/>
                <w:webHidden/>
                <w:sz w:val="22"/>
              </w:rPr>
              <w:fldChar w:fldCharType="begin"/>
            </w:r>
            <w:r w:rsidRPr="00962D1C">
              <w:rPr>
                <w:noProof/>
                <w:webHidden/>
                <w:sz w:val="22"/>
              </w:rPr>
              <w:instrText xml:space="preserve"> PAGEREF _Toc450245094 \h </w:instrText>
            </w:r>
            <w:r w:rsidRPr="00962D1C">
              <w:rPr>
                <w:noProof/>
                <w:webHidden/>
                <w:sz w:val="22"/>
              </w:rPr>
            </w:r>
            <w:r w:rsidRPr="00962D1C">
              <w:rPr>
                <w:noProof/>
                <w:webHidden/>
                <w:sz w:val="22"/>
              </w:rPr>
              <w:fldChar w:fldCharType="separate"/>
            </w:r>
            <w:r w:rsidR="00E7289B">
              <w:rPr>
                <w:noProof/>
                <w:webHidden/>
                <w:sz w:val="22"/>
              </w:rPr>
              <w:t>29</w:t>
            </w:r>
            <w:r w:rsidRPr="00962D1C">
              <w:rPr>
                <w:noProof/>
                <w:webHidden/>
                <w:sz w:val="22"/>
              </w:rPr>
              <w:fldChar w:fldCharType="end"/>
            </w:r>
          </w:hyperlink>
        </w:p>
        <w:p w:rsidR="00962D1C" w:rsidRPr="00962D1C" w:rsidRDefault="00962D1C">
          <w:pPr>
            <w:pStyle w:val="TOC2"/>
            <w:tabs>
              <w:tab w:val="left" w:pos="720"/>
              <w:tab w:val="right" w:leader="dot" w:pos="9350"/>
            </w:tabs>
            <w:rPr>
              <w:smallCaps w:val="0"/>
              <w:noProof/>
              <w:sz w:val="24"/>
              <w:szCs w:val="22"/>
              <w:lang w:val="en-GB" w:eastAsia="en-GB"/>
            </w:rPr>
          </w:pPr>
          <w:hyperlink w:anchor="_Toc450245095" w:history="1">
            <w:r w:rsidRPr="00962D1C">
              <w:rPr>
                <w:rStyle w:val="Hyperlink"/>
                <w:noProof/>
                <w:sz w:val="22"/>
              </w:rPr>
              <w:t>8.1</w:t>
            </w:r>
            <w:r w:rsidRPr="00962D1C">
              <w:rPr>
                <w:smallCaps w:val="0"/>
                <w:noProof/>
                <w:sz w:val="24"/>
                <w:szCs w:val="22"/>
                <w:lang w:val="en-GB" w:eastAsia="en-GB"/>
              </w:rPr>
              <w:tab/>
            </w:r>
            <w:r w:rsidRPr="00962D1C">
              <w:rPr>
                <w:rStyle w:val="Hyperlink"/>
                <w:noProof/>
                <w:sz w:val="22"/>
              </w:rPr>
              <w:t>Graphical user interface</w:t>
            </w:r>
            <w:r w:rsidRPr="00962D1C">
              <w:rPr>
                <w:noProof/>
                <w:webHidden/>
                <w:sz w:val="22"/>
              </w:rPr>
              <w:tab/>
            </w:r>
            <w:r w:rsidRPr="00962D1C">
              <w:rPr>
                <w:noProof/>
                <w:webHidden/>
                <w:sz w:val="22"/>
              </w:rPr>
              <w:fldChar w:fldCharType="begin"/>
            </w:r>
            <w:r w:rsidRPr="00962D1C">
              <w:rPr>
                <w:noProof/>
                <w:webHidden/>
                <w:sz w:val="22"/>
              </w:rPr>
              <w:instrText xml:space="preserve"> PAGEREF _Toc450245095 \h </w:instrText>
            </w:r>
            <w:r w:rsidRPr="00962D1C">
              <w:rPr>
                <w:noProof/>
                <w:webHidden/>
                <w:sz w:val="22"/>
              </w:rPr>
            </w:r>
            <w:r w:rsidRPr="00962D1C">
              <w:rPr>
                <w:noProof/>
                <w:webHidden/>
                <w:sz w:val="22"/>
              </w:rPr>
              <w:fldChar w:fldCharType="separate"/>
            </w:r>
            <w:r w:rsidR="00E7289B">
              <w:rPr>
                <w:noProof/>
                <w:webHidden/>
                <w:sz w:val="22"/>
              </w:rPr>
              <w:t>29</w:t>
            </w:r>
            <w:r w:rsidRPr="00962D1C">
              <w:rPr>
                <w:noProof/>
                <w:webHidden/>
                <w:sz w:val="22"/>
              </w:rPr>
              <w:fldChar w:fldCharType="end"/>
            </w:r>
          </w:hyperlink>
        </w:p>
        <w:p w:rsidR="00962D1C" w:rsidRPr="00962D1C" w:rsidRDefault="00962D1C">
          <w:pPr>
            <w:pStyle w:val="TOC2"/>
            <w:tabs>
              <w:tab w:val="left" w:pos="720"/>
              <w:tab w:val="right" w:leader="dot" w:pos="9350"/>
            </w:tabs>
            <w:rPr>
              <w:smallCaps w:val="0"/>
              <w:noProof/>
              <w:sz w:val="24"/>
              <w:szCs w:val="22"/>
              <w:lang w:val="en-GB" w:eastAsia="en-GB"/>
            </w:rPr>
          </w:pPr>
          <w:hyperlink w:anchor="_Toc450245096" w:history="1">
            <w:r w:rsidRPr="00962D1C">
              <w:rPr>
                <w:rStyle w:val="Hyperlink"/>
                <w:noProof/>
                <w:sz w:val="22"/>
              </w:rPr>
              <w:t>8.2</w:t>
            </w:r>
            <w:r w:rsidRPr="00962D1C">
              <w:rPr>
                <w:smallCaps w:val="0"/>
                <w:noProof/>
                <w:sz w:val="24"/>
                <w:szCs w:val="22"/>
                <w:lang w:val="en-GB" w:eastAsia="en-GB"/>
              </w:rPr>
              <w:tab/>
            </w:r>
            <w:r w:rsidRPr="00962D1C">
              <w:rPr>
                <w:rStyle w:val="Hyperlink"/>
                <w:noProof/>
                <w:sz w:val="22"/>
              </w:rPr>
              <w:t>Network class</w:t>
            </w:r>
            <w:r w:rsidRPr="00962D1C">
              <w:rPr>
                <w:noProof/>
                <w:webHidden/>
                <w:sz w:val="22"/>
              </w:rPr>
              <w:tab/>
            </w:r>
            <w:r w:rsidRPr="00962D1C">
              <w:rPr>
                <w:noProof/>
                <w:webHidden/>
                <w:sz w:val="22"/>
              </w:rPr>
              <w:fldChar w:fldCharType="begin"/>
            </w:r>
            <w:r w:rsidRPr="00962D1C">
              <w:rPr>
                <w:noProof/>
                <w:webHidden/>
                <w:sz w:val="22"/>
              </w:rPr>
              <w:instrText xml:space="preserve"> PAGEREF _Toc450245096 \h </w:instrText>
            </w:r>
            <w:r w:rsidRPr="00962D1C">
              <w:rPr>
                <w:noProof/>
                <w:webHidden/>
                <w:sz w:val="22"/>
              </w:rPr>
            </w:r>
            <w:r w:rsidRPr="00962D1C">
              <w:rPr>
                <w:noProof/>
                <w:webHidden/>
                <w:sz w:val="22"/>
              </w:rPr>
              <w:fldChar w:fldCharType="separate"/>
            </w:r>
            <w:r w:rsidR="00E7289B">
              <w:rPr>
                <w:noProof/>
                <w:webHidden/>
                <w:sz w:val="22"/>
              </w:rPr>
              <w:t>30</w:t>
            </w:r>
            <w:r w:rsidRPr="00962D1C">
              <w:rPr>
                <w:noProof/>
                <w:webHidden/>
                <w:sz w:val="22"/>
              </w:rPr>
              <w:fldChar w:fldCharType="end"/>
            </w:r>
          </w:hyperlink>
        </w:p>
        <w:p w:rsidR="00962D1C" w:rsidRDefault="00962D1C">
          <w:pPr>
            <w:pStyle w:val="TOC2"/>
            <w:tabs>
              <w:tab w:val="left" w:pos="720"/>
              <w:tab w:val="right" w:leader="dot" w:pos="9350"/>
            </w:tabs>
            <w:rPr>
              <w:rStyle w:val="Hyperlink"/>
              <w:noProof/>
              <w:sz w:val="22"/>
            </w:rPr>
          </w:pPr>
          <w:hyperlink w:anchor="_Toc450245097" w:history="1">
            <w:r w:rsidRPr="00962D1C">
              <w:rPr>
                <w:rStyle w:val="Hyperlink"/>
                <w:noProof/>
                <w:sz w:val="22"/>
              </w:rPr>
              <w:t>8.3</w:t>
            </w:r>
            <w:r w:rsidRPr="00962D1C">
              <w:rPr>
                <w:smallCaps w:val="0"/>
                <w:noProof/>
                <w:sz w:val="24"/>
                <w:szCs w:val="22"/>
                <w:lang w:val="en-GB" w:eastAsia="en-GB"/>
              </w:rPr>
              <w:tab/>
            </w:r>
            <w:r w:rsidRPr="00962D1C">
              <w:rPr>
                <w:rStyle w:val="Hyperlink"/>
                <w:noProof/>
                <w:sz w:val="22"/>
              </w:rPr>
              <w:t>Player class</w:t>
            </w:r>
            <w:r w:rsidRPr="00962D1C">
              <w:rPr>
                <w:noProof/>
                <w:webHidden/>
                <w:sz w:val="22"/>
              </w:rPr>
              <w:tab/>
            </w:r>
            <w:r w:rsidRPr="00962D1C">
              <w:rPr>
                <w:noProof/>
                <w:webHidden/>
                <w:sz w:val="22"/>
              </w:rPr>
              <w:fldChar w:fldCharType="begin"/>
            </w:r>
            <w:r w:rsidRPr="00962D1C">
              <w:rPr>
                <w:noProof/>
                <w:webHidden/>
                <w:sz w:val="22"/>
              </w:rPr>
              <w:instrText xml:space="preserve"> PAGEREF _Toc450245097 \h </w:instrText>
            </w:r>
            <w:r w:rsidRPr="00962D1C">
              <w:rPr>
                <w:noProof/>
                <w:webHidden/>
                <w:sz w:val="22"/>
              </w:rPr>
            </w:r>
            <w:r w:rsidRPr="00962D1C">
              <w:rPr>
                <w:noProof/>
                <w:webHidden/>
                <w:sz w:val="22"/>
              </w:rPr>
              <w:fldChar w:fldCharType="separate"/>
            </w:r>
            <w:r w:rsidR="00E7289B">
              <w:rPr>
                <w:noProof/>
                <w:webHidden/>
                <w:sz w:val="22"/>
              </w:rPr>
              <w:t>30</w:t>
            </w:r>
            <w:r w:rsidRPr="00962D1C">
              <w:rPr>
                <w:noProof/>
                <w:webHidden/>
                <w:sz w:val="22"/>
              </w:rPr>
              <w:fldChar w:fldCharType="end"/>
            </w:r>
          </w:hyperlink>
        </w:p>
        <w:p w:rsidR="00962D1C" w:rsidRDefault="00962D1C" w:rsidP="00962D1C">
          <w:pPr>
            <w:rPr>
              <w:rStyle w:val="Hyperlink"/>
              <w:rFonts w:asciiTheme="minorHAnsi" w:hAnsiTheme="minorHAnsi"/>
              <w:smallCaps/>
              <w:noProof/>
              <w:sz w:val="22"/>
              <w:szCs w:val="20"/>
            </w:rPr>
          </w:pPr>
          <w:r>
            <w:rPr>
              <w:rStyle w:val="Hyperlink"/>
              <w:noProof/>
              <w:sz w:val="22"/>
            </w:rPr>
            <w:br w:type="page"/>
          </w:r>
        </w:p>
        <w:p w:rsidR="00962D1C" w:rsidRPr="00962D1C" w:rsidRDefault="00962D1C">
          <w:pPr>
            <w:pStyle w:val="TOC2"/>
            <w:tabs>
              <w:tab w:val="left" w:pos="720"/>
              <w:tab w:val="right" w:leader="dot" w:pos="9350"/>
            </w:tabs>
            <w:rPr>
              <w:smallCaps w:val="0"/>
              <w:noProof/>
              <w:sz w:val="24"/>
              <w:szCs w:val="22"/>
              <w:lang w:val="en-GB" w:eastAsia="en-GB"/>
            </w:rPr>
          </w:pPr>
        </w:p>
        <w:p w:rsidR="00962D1C" w:rsidRPr="00962D1C" w:rsidRDefault="00962D1C">
          <w:pPr>
            <w:pStyle w:val="TOC1"/>
            <w:tabs>
              <w:tab w:val="left" w:pos="480"/>
              <w:tab w:val="right" w:leader="dot" w:pos="9350"/>
            </w:tabs>
            <w:rPr>
              <w:b w:val="0"/>
              <w:bCs w:val="0"/>
              <w:caps w:val="0"/>
              <w:noProof/>
              <w:sz w:val="24"/>
              <w:szCs w:val="22"/>
              <w:lang w:val="en-GB" w:eastAsia="en-GB"/>
            </w:rPr>
          </w:pPr>
          <w:hyperlink w:anchor="_Toc450245098" w:history="1">
            <w:r w:rsidRPr="00962D1C">
              <w:rPr>
                <w:rStyle w:val="Hyperlink"/>
                <w:noProof/>
                <w:sz w:val="22"/>
              </w:rPr>
              <w:t>9</w:t>
            </w:r>
            <w:r w:rsidRPr="00962D1C">
              <w:rPr>
                <w:b w:val="0"/>
                <w:bCs w:val="0"/>
                <w:caps w:val="0"/>
                <w:noProof/>
                <w:sz w:val="24"/>
                <w:szCs w:val="22"/>
                <w:lang w:val="en-GB" w:eastAsia="en-GB"/>
              </w:rPr>
              <w:tab/>
            </w:r>
            <w:r w:rsidRPr="00962D1C">
              <w:rPr>
                <w:rStyle w:val="Hyperlink"/>
                <w:noProof/>
                <w:sz w:val="22"/>
              </w:rPr>
              <w:t>Synchronization</w:t>
            </w:r>
            <w:r w:rsidRPr="00962D1C">
              <w:rPr>
                <w:noProof/>
                <w:webHidden/>
                <w:sz w:val="22"/>
              </w:rPr>
              <w:tab/>
            </w:r>
            <w:r w:rsidRPr="00962D1C">
              <w:rPr>
                <w:noProof/>
                <w:webHidden/>
                <w:sz w:val="22"/>
              </w:rPr>
              <w:fldChar w:fldCharType="begin"/>
            </w:r>
            <w:r w:rsidRPr="00962D1C">
              <w:rPr>
                <w:noProof/>
                <w:webHidden/>
                <w:sz w:val="22"/>
              </w:rPr>
              <w:instrText xml:space="preserve"> PAGEREF _Toc450245098 \h </w:instrText>
            </w:r>
            <w:r w:rsidRPr="00962D1C">
              <w:rPr>
                <w:noProof/>
                <w:webHidden/>
                <w:sz w:val="22"/>
              </w:rPr>
            </w:r>
            <w:r w:rsidRPr="00962D1C">
              <w:rPr>
                <w:noProof/>
                <w:webHidden/>
                <w:sz w:val="22"/>
              </w:rPr>
              <w:fldChar w:fldCharType="separate"/>
            </w:r>
            <w:r w:rsidR="00E7289B">
              <w:rPr>
                <w:noProof/>
                <w:webHidden/>
                <w:sz w:val="22"/>
              </w:rPr>
              <w:t>31</w:t>
            </w:r>
            <w:r w:rsidRPr="00962D1C">
              <w:rPr>
                <w:noProof/>
                <w:webHidden/>
                <w:sz w:val="22"/>
              </w:rPr>
              <w:fldChar w:fldCharType="end"/>
            </w:r>
          </w:hyperlink>
        </w:p>
        <w:p w:rsidR="00962D1C" w:rsidRPr="00962D1C" w:rsidRDefault="00962D1C">
          <w:pPr>
            <w:pStyle w:val="TOC2"/>
            <w:tabs>
              <w:tab w:val="left" w:pos="720"/>
              <w:tab w:val="right" w:leader="dot" w:pos="9350"/>
            </w:tabs>
            <w:rPr>
              <w:smallCaps w:val="0"/>
              <w:noProof/>
              <w:sz w:val="24"/>
              <w:szCs w:val="22"/>
              <w:lang w:val="en-GB" w:eastAsia="en-GB"/>
            </w:rPr>
          </w:pPr>
          <w:hyperlink w:anchor="_Toc450245099" w:history="1">
            <w:r w:rsidRPr="00962D1C">
              <w:rPr>
                <w:rStyle w:val="Hyperlink"/>
                <w:noProof/>
                <w:sz w:val="22"/>
              </w:rPr>
              <w:t>9.1</w:t>
            </w:r>
            <w:r w:rsidRPr="00962D1C">
              <w:rPr>
                <w:smallCaps w:val="0"/>
                <w:noProof/>
                <w:sz w:val="24"/>
                <w:szCs w:val="22"/>
                <w:lang w:val="en-GB" w:eastAsia="en-GB"/>
              </w:rPr>
              <w:tab/>
            </w:r>
            <w:r w:rsidRPr="00962D1C">
              <w:rPr>
                <w:rStyle w:val="Hyperlink"/>
                <w:noProof/>
                <w:sz w:val="22"/>
              </w:rPr>
              <w:t>Overview</w:t>
            </w:r>
            <w:r w:rsidRPr="00962D1C">
              <w:rPr>
                <w:noProof/>
                <w:webHidden/>
                <w:sz w:val="22"/>
              </w:rPr>
              <w:tab/>
            </w:r>
            <w:r w:rsidRPr="00962D1C">
              <w:rPr>
                <w:noProof/>
                <w:webHidden/>
                <w:sz w:val="22"/>
              </w:rPr>
              <w:fldChar w:fldCharType="begin"/>
            </w:r>
            <w:r w:rsidRPr="00962D1C">
              <w:rPr>
                <w:noProof/>
                <w:webHidden/>
                <w:sz w:val="22"/>
              </w:rPr>
              <w:instrText xml:space="preserve"> PAGEREF _Toc450245099 \h </w:instrText>
            </w:r>
            <w:r w:rsidRPr="00962D1C">
              <w:rPr>
                <w:noProof/>
                <w:webHidden/>
                <w:sz w:val="22"/>
              </w:rPr>
            </w:r>
            <w:r w:rsidRPr="00962D1C">
              <w:rPr>
                <w:noProof/>
                <w:webHidden/>
                <w:sz w:val="22"/>
              </w:rPr>
              <w:fldChar w:fldCharType="separate"/>
            </w:r>
            <w:r w:rsidR="00E7289B">
              <w:rPr>
                <w:noProof/>
                <w:webHidden/>
                <w:sz w:val="22"/>
              </w:rPr>
              <w:t>31</w:t>
            </w:r>
            <w:r w:rsidRPr="00962D1C">
              <w:rPr>
                <w:noProof/>
                <w:webHidden/>
                <w:sz w:val="22"/>
              </w:rPr>
              <w:fldChar w:fldCharType="end"/>
            </w:r>
          </w:hyperlink>
        </w:p>
        <w:p w:rsidR="00962D1C" w:rsidRPr="00962D1C" w:rsidRDefault="00962D1C">
          <w:pPr>
            <w:pStyle w:val="TOC2"/>
            <w:tabs>
              <w:tab w:val="left" w:pos="720"/>
              <w:tab w:val="right" w:leader="dot" w:pos="9350"/>
            </w:tabs>
            <w:rPr>
              <w:smallCaps w:val="0"/>
              <w:noProof/>
              <w:sz w:val="24"/>
              <w:szCs w:val="22"/>
              <w:lang w:val="en-GB" w:eastAsia="en-GB"/>
            </w:rPr>
          </w:pPr>
          <w:hyperlink w:anchor="_Toc450245100" w:history="1">
            <w:r w:rsidRPr="00962D1C">
              <w:rPr>
                <w:rStyle w:val="Hyperlink"/>
                <w:noProof/>
                <w:sz w:val="22"/>
              </w:rPr>
              <w:t>9.2</w:t>
            </w:r>
            <w:r w:rsidRPr="00962D1C">
              <w:rPr>
                <w:smallCaps w:val="0"/>
                <w:noProof/>
                <w:sz w:val="24"/>
                <w:szCs w:val="22"/>
                <w:lang w:val="en-GB" w:eastAsia="en-GB"/>
              </w:rPr>
              <w:tab/>
            </w:r>
            <w:r w:rsidRPr="00962D1C">
              <w:rPr>
                <w:rStyle w:val="Hyperlink"/>
                <w:noProof/>
                <w:sz w:val="22"/>
              </w:rPr>
              <w:t>Connections and disconnections</w:t>
            </w:r>
            <w:r w:rsidRPr="00962D1C">
              <w:rPr>
                <w:noProof/>
                <w:webHidden/>
                <w:sz w:val="22"/>
              </w:rPr>
              <w:tab/>
            </w:r>
            <w:r w:rsidRPr="00962D1C">
              <w:rPr>
                <w:noProof/>
                <w:webHidden/>
                <w:sz w:val="22"/>
              </w:rPr>
              <w:fldChar w:fldCharType="begin"/>
            </w:r>
            <w:r w:rsidRPr="00962D1C">
              <w:rPr>
                <w:noProof/>
                <w:webHidden/>
                <w:sz w:val="22"/>
              </w:rPr>
              <w:instrText xml:space="preserve"> PAGEREF _Toc450245100 \h </w:instrText>
            </w:r>
            <w:r w:rsidRPr="00962D1C">
              <w:rPr>
                <w:noProof/>
                <w:webHidden/>
                <w:sz w:val="22"/>
              </w:rPr>
            </w:r>
            <w:r w:rsidRPr="00962D1C">
              <w:rPr>
                <w:noProof/>
                <w:webHidden/>
                <w:sz w:val="22"/>
              </w:rPr>
              <w:fldChar w:fldCharType="separate"/>
            </w:r>
            <w:r w:rsidR="00E7289B">
              <w:rPr>
                <w:noProof/>
                <w:webHidden/>
                <w:sz w:val="22"/>
              </w:rPr>
              <w:t>32</w:t>
            </w:r>
            <w:r w:rsidRPr="00962D1C">
              <w:rPr>
                <w:noProof/>
                <w:webHidden/>
                <w:sz w:val="22"/>
              </w:rPr>
              <w:fldChar w:fldCharType="end"/>
            </w:r>
          </w:hyperlink>
        </w:p>
        <w:p w:rsidR="00962D1C" w:rsidRPr="00962D1C" w:rsidRDefault="00962D1C">
          <w:pPr>
            <w:pStyle w:val="TOC2"/>
            <w:tabs>
              <w:tab w:val="left" w:pos="720"/>
              <w:tab w:val="right" w:leader="dot" w:pos="9350"/>
            </w:tabs>
            <w:rPr>
              <w:smallCaps w:val="0"/>
              <w:noProof/>
              <w:sz w:val="24"/>
              <w:szCs w:val="22"/>
              <w:lang w:val="en-GB" w:eastAsia="en-GB"/>
            </w:rPr>
          </w:pPr>
          <w:hyperlink w:anchor="_Toc450245101" w:history="1">
            <w:r w:rsidRPr="00962D1C">
              <w:rPr>
                <w:rStyle w:val="Hyperlink"/>
                <w:noProof/>
                <w:sz w:val="22"/>
              </w:rPr>
              <w:t>9.3</w:t>
            </w:r>
            <w:r w:rsidRPr="00962D1C">
              <w:rPr>
                <w:smallCaps w:val="0"/>
                <w:noProof/>
                <w:sz w:val="24"/>
                <w:szCs w:val="22"/>
                <w:lang w:val="en-GB" w:eastAsia="en-GB"/>
              </w:rPr>
              <w:tab/>
            </w:r>
            <w:r w:rsidRPr="00962D1C">
              <w:rPr>
                <w:rStyle w:val="Hyperlink"/>
                <w:noProof/>
                <w:sz w:val="22"/>
              </w:rPr>
              <w:t>Player positions</w:t>
            </w:r>
            <w:r w:rsidRPr="00962D1C">
              <w:rPr>
                <w:noProof/>
                <w:webHidden/>
                <w:sz w:val="22"/>
              </w:rPr>
              <w:tab/>
            </w:r>
            <w:r w:rsidRPr="00962D1C">
              <w:rPr>
                <w:noProof/>
                <w:webHidden/>
                <w:sz w:val="22"/>
              </w:rPr>
              <w:fldChar w:fldCharType="begin"/>
            </w:r>
            <w:r w:rsidRPr="00962D1C">
              <w:rPr>
                <w:noProof/>
                <w:webHidden/>
                <w:sz w:val="22"/>
              </w:rPr>
              <w:instrText xml:space="preserve"> PAGEREF _Toc450245101 \h </w:instrText>
            </w:r>
            <w:r w:rsidRPr="00962D1C">
              <w:rPr>
                <w:noProof/>
                <w:webHidden/>
                <w:sz w:val="22"/>
              </w:rPr>
            </w:r>
            <w:r w:rsidRPr="00962D1C">
              <w:rPr>
                <w:noProof/>
                <w:webHidden/>
                <w:sz w:val="22"/>
              </w:rPr>
              <w:fldChar w:fldCharType="separate"/>
            </w:r>
            <w:r w:rsidR="00E7289B">
              <w:rPr>
                <w:noProof/>
                <w:webHidden/>
                <w:sz w:val="22"/>
              </w:rPr>
              <w:t>33</w:t>
            </w:r>
            <w:r w:rsidRPr="00962D1C">
              <w:rPr>
                <w:noProof/>
                <w:webHidden/>
                <w:sz w:val="22"/>
              </w:rPr>
              <w:fldChar w:fldCharType="end"/>
            </w:r>
          </w:hyperlink>
        </w:p>
        <w:p w:rsidR="00962D1C" w:rsidRPr="00962D1C" w:rsidRDefault="00962D1C">
          <w:pPr>
            <w:pStyle w:val="TOC2"/>
            <w:tabs>
              <w:tab w:val="left" w:pos="720"/>
              <w:tab w:val="right" w:leader="dot" w:pos="9350"/>
            </w:tabs>
            <w:rPr>
              <w:smallCaps w:val="0"/>
              <w:noProof/>
              <w:sz w:val="24"/>
              <w:szCs w:val="22"/>
              <w:lang w:val="en-GB" w:eastAsia="en-GB"/>
            </w:rPr>
          </w:pPr>
          <w:hyperlink w:anchor="_Toc450245102" w:history="1">
            <w:r w:rsidRPr="00962D1C">
              <w:rPr>
                <w:rStyle w:val="Hyperlink"/>
                <w:noProof/>
                <w:sz w:val="22"/>
              </w:rPr>
              <w:t>9.4</w:t>
            </w:r>
            <w:r w:rsidRPr="00962D1C">
              <w:rPr>
                <w:smallCaps w:val="0"/>
                <w:noProof/>
                <w:sz w:val="24"/>
                <w:szCs w:val="22"/>
                <w:lang w:val="en-GB" w:eastAsia="en-GB"/>
              </w:rPr>
              <w:tab/>
            </w:r>
            <w:r w:rsidRPr="00962D1C">
              <w:rPr>
                <w:rStyle w:val="Hyperlink"/>
                <w:noProof/>
                <w:sz w:val="22"/>
              </w:rPr>
              <w:t>Projectiles</w:t>
            </w:r>
            <w:r w:rsidRPr="00962D1C">
              <w:rPr>
                <w:noProof/>
                <w:webHidden/>
                <w:sz w:val="22"/>
              </w:rPr>
              <w:tab/>
            </w:r>
            <w:r w:rsidRPr="00962D1C">
              <w:rPr>
                <w:noProof/>
                <w:webHidden/>
                <w:sz w:val="22"/>
              </w:rPr>
              <w:fldChar w:fldCharType="begin"/>
            </w:r>
            <w:r w:rsidRPr="00962D1C">
              <w:rPr>
                <w:noProof/>
                <w:webHidden/>
                <w:sz w:val="22"/>
              </w:rPr>
              <w:instrText xml:space="preserve"> PAGEREF _Toc450245102 \h </w:instrText>
            </w:r>
            <w:r w:rsidRPr="00962D1C">
              <w:rPr>
                <w:noProof/>
                <w:webHidden/>
                <w:sz w:val="22"/>
              </w:rPr>
            </w:r>
            <w:r w:rsidRPr="00962D1C">
              <w:rPr>
                <w:noProof/>
                <w:webHidden/>
                <w:sz w:val="22"/>
              </w:rPr>
              <w:fldChar w:fldCharType="separate"/>
            </w:r>
            <w:r w:rsidR="00E7289B">
              <w:rPr>
                <w:noProof/>
                <w:webHidden/>
                <w:sz w:val="22"/>
              </w:rPr>
              <w:t>33</w:t>
            </w:r>
            <w:r w:rsidRPr="00962D1C">
              <w:rPr>
                <w:noProof/>
                <w:webHidden/>
                <w:sz w:val="22"/>
              </w:rPr>
              <w:fldChar w:fldCharType="end"/>
            </w:r>
          </w:hyperlink>
        </w:p>
        <w:p w:rsidR="00962D1C" w:rsidRPr="00962D1C" w:rsidRDefault="00962D1C">
          <w:pPr>
            <w:pStyle w:val="TOC2"/>
            <w:tabs>
              <w:tab w:val="left" w:pos="720"/>
              <w:tab w:val="right" w:leader="dot" w:pos="9350"/>
            </w:tabs>
            <w:rPr>
              <w:smallCaps w:val="0"/>
              <w:noProof/>
              <w:sz w:val="24"/>
              <w:szCs w:val="22"/>
              <w:lang w:val="en-GB" w:eastAsia="en-GB"/>
            </w:rPr>
          </w:pPr>
          <w:hyperlink w:anchor="_Toc450245103" w:history="1">
            <w:r w:rsidRPr="00962D1C">
              <w:rPr>
                <w:rStyle w:val="Hyperlink"/>
                <w:noProof/>
                <w:sz w:val="22"/>
              </w:rPr>
              <w:t>9.5</w:t>
            </w:r>
            <w:r w:rsidRPr="00962D1C">
              <w:rPr>
                <w:smallCaps w:val="0"/>
                <w:noProof/>
                <w:sz w:val="24"/>
                <w:szCs w:val="22"/>
                <w:lang w:val="en-GB" w:eastAsia="en-GB"/>
              </w:rPr>
              <w:tab/>
            </w:r>
            <w:r w:rsidRPr="00962D1C">
              <w:rPr>
                <w:rStyle w:val="Hyperlink"/>
                <w:noProof/>
                <w:sz w:val="22"/>
              </w:rPr>
              <w:t>Health and score</w:t>
            </w:r>
            <w:r w:rsidRPr="00962D1C">
              <w:rPr>
                <w:noProof/>
                <w:webHidden/>
                <w:sz w:val="22"/>
              </w:rPr>
              <w:tab/>
            </w:r>
            <w:r w:rsidRPr="00962D1C">
              <w:rPr>
                <w:noProof/>
                <w:webHidden/>
                <w:sz w:val="22"/>
              </w:rPr>
              <w:fldChar w:fldCharType="begin"/>
            </w:r>
            <w:r w:rsidRPr="00962D1C">
              <w:rPr>
                <w:noProof/>
                <w:webHidden/>
                <w:sz w:val="22"/>
              </w:rPr>
              <w:instrText xml:space="preserve"> PAGEREF _Toc450245103 \h </w:instrText>
            </w:r>
            <w:r w:rsidRPr="00962D1C">
              <w:rPr>
                <w:noProof/>
                <w:webHidden/>
                <w:sz w:val="22"/>
              </w:rPr>
            </w:r>
            <w:r w:rsidRPr="00962D1C">
              <w:rPr>
                <w:noProof/>
                <w:webHidden/>
                <w:sz w:val="22"/>
              </w:rPr>
              <w:fldChar w:fldCharType="separate"/>
            </w:r>
            <w:r w:rsidR="00E7289B">
              <w:rPr>
                <w:noProof/>
                <w:webHidden/>
                <w:sz w:val="22"/>
              </w:rPr>
              <w:t>33</w:t>
            </w:r>
            <w:r w:rsidRPr="00962D1C">
              <w:rPr>
                <w:noProof/>
                <w:webHidden/>
                <w:sz w:val="22"/>
              </w:rPr>
              <w:fldChar w:fldCharType="end"/>
            </w:r>
          </w:hyperlink>
        </w:p>
        <w:p w:rsidR="00962D1C" w:rsidRPr="00962D1C" w:rsidRDefault="00962D1C">
          <w:pPr>
            <w:pStyle w:val="TOC2"/>
            <w:tabs>
              <w:tab w:val="left" w:pos="720"/>
              <w:tab w:val="right" w:leader="dot" w:pos="9350"/>
            </w:tabs>
            <w:rPr>
              <w:smallCaps w:val="0"/>
              <w:noProof/>
              <w:sz w:val="24"/>
              <w:szCs w:val="22"/>
              <w:lang w:val="en-GB" w:eastAsia="en-GB"/>
            </w:rPr>
          </w:pPr>
          <w:hyperlink w:anchor="_Toc450245104" w:history="1">
            <w:r w:rsidRPr="00962D1C">
              <w:rPr>
                <w:rStyle w:val="Hyperlink"/>
                <w:noProof/>
                <w:sz w:val="22"/>
              </w:rPr>
              <w:t>9.6</w:t>
            </w:r>
            <w:r w:rsidRPr="00962D1C">
              <w:rPr>
                <w:smallCaps w:val="0"/>
                <w:noProof/>
                <w:sz w:val="24"/>
                <w:szCs w:val="22"/>
                <w:lang w:val="en-GB" w:eastAsia="en-GB"/>
              </w:rPr>
              <w:tab/>
            </w:r>
            <w:r w:rsidRPr="00962D1C">
              <w:rPr>
                <w:rStyle w:val="Hyperlink"/>
                <w:noProof/>
                <w:sz w:val="22"/>
              </w:rPr>
              <w:t>Stations</w:t>
            </w:r>
            <w:r w:rsidRPr="00962D1C">
              <w:rPr>
                <w:noProof/>
                <w:webHidden/>
                <w:sz w:val="22"/>
              </w:rPr>
              <w:tab/>
            </w:r>
            <w:r w:rsidRPr="00962D1C">
              <w:rPr>
                <w:noProof/>
                <w:webHidden/>
                <w:sz w:val="22"/>
              </w:rPr>
              <w:fldChar w:fldCharType="begin"/>
            </w:r>
            <w:r w:rsidRPr="00962D1C">
              <w:rPr>
                <w:noProof/>
                <w:webHidden/>
                <w:sz w:val="22"/>
              </w:rPr>
              <w:instrText xml:space="preserve"> PAGEREF _Toc450245104 \h </w:instrText>
            </w:r>
            <w:r w:rsidRPr="00962D1C">
              <w:rPr>
                <w:noProof/>
                <w:webHidden/>
                <w:sz w:val="22"/>
              </w:rPr>
            </w:r>
            <w:r w:rsidRPr="00962D1C">
              <w:rPr>
                <w:noProof/>
                <w:webHidden/>
                <w:sz w:val="22"/>
              </w:rPr>
              <w:fldChar w:fldCharType="separate"/>
            </w:r>
            <w:r w:rsidR="00E7289B">
              <w:rPr>
                <w:noProof/>
                <w:webHidden/>
                <w:sz w:val="22"/>
              </w:rPr>
              <w:t>34</w:t>
            </w:r>
            <w:r w:rsidRPr="00962D1C">
              <w:rPr>
                <w:noProof/>
                <w:webHidden/>
                <w:sz w:val="22"/>
              </w:rPr>
              <w:fldChar w:fldCharType="end"/>
            </w:r>
          </w:hyperlink>
        </w:p>
        <w:p w:rsidR="00962D1C" w:rsidRPr="00962D1C" w:rsidRDefault="00962D1C">
          <w:pPr>
            <w:pStyle w:val="TOC1"/>
            <w:tabs>
              <w:tab w:val="left" w:pos="480"/>
              <w:tab w:val="right" w:leader="dot" w:pos="9350"/>
            </w:tabs>
            <w:rPr>
              <w:b w:val="0"/>
              <w:bCs w:val="0"/>
              <w:caps w:val="0"/>
              <w:noProof/>
              <w:sz w:val="24"/>
              <w:szCs w:val="22"/>
              <w:lang w:val="en-GB" w:eastAsia="en-GB"/>
            </w:rPr>
          </w:pPr>
          <w:hyperlink w:anchor="_Toc450245105" w:history="1">
            <w:r w:rsidRPr="00962D1C">
              <w:rPr>
                <w:rStyle w:val="Hyperlink"/>
                <w:noProof/>
                <w:sz w:val="22"/>
              </w:rPr>
              <w:t>10</w:t>
            </w:r>
            <w:r w:rsidRPr="00962D1C">
              <w:rPr>
                <w:b w:val="0"/>
                <w:bCs w:val="0"/>
                <w:caps w:val="0"/>
                <w:noProof/>
                <w:sz w:val="24"/>
                <w:szCs w:val="22"/>
                <w:lang w:val="en-GB" w:eastAsia="en-GB"/>
              </w:rPr>
              <w:tab/>
            </w:r>
            <w:r w:rsidRPr="00962D1C">
              <w:rPr>
                <w:rStyle w:val="Hyperlink"/>
                <w:noProof/>
                <w:sz w:val="22"/>
              </w:rPr>
              <w:t>Testing</w:t>
            </w:r>
            <w:r w:rsidRPr="00962D1C">
              <w:rPr>
                <w:noProof/>
                <w:webHidden/>
                <w:sz w:val="22"/>
              </w:rPr>
              <w:tab/>
            </w:r>
            <w:r w:rsidRPr="00962D1C">
              <w:rPr>
                <w:noProof/>
                <w:webHidden/>
                <w:sz w:val="22"/>
              </w:rPr>
              <w:fldChar w:fldCharType="begin"/>
            </w:r>
            <w:r w:rsidRPr="00962D1C">
              <w:rPr>
                <w:noProof/>
                <w:webHidden/>
                <w:sz w:val="22"/>
              </w:rPr>
              <w:instrText xml:space="preserve"> PAGEREF _Toc450245105 \h </w:instrText>
            </w:r>
            <w:r w:rsidRPr="00962D1C">
              <w:rPr>
                <w:noProof/>
                <w:webHidden/>
                <w:sz w:val="22"/>
              </w:rPr>
            </w:r>
            <w:r w:rsidRPr="00962D1C">
              <w:rPr>
                <w:noProof/>
                <w:webHidden/>
                <w:sz w:val="22"/>
              </w:rPr>
              <w:fldChar w:fldCharType="separate"/>
            </w:r>
            <w:r w:rsidR="00E7289B">
              <w:rPr>
                <w:noProof/>
                <w:webHidden/>
                <w:sz w:val="22"/>
              </w:rPr>
              <w:t>35</w:t>
            </w:r>
            <w:r w:rsidRPr="00962D1C">
              <w:rPr>
                <w:noProof/>
                <w:webHidden/>
                <w:sz w:val="22"/>
              </w:rPr>
              <w:fldChar w:fldCharType="end"/>
            </w:r>
          </w:hyperlink>
        </w:p>
        <w:p w:rsidR="00962D1C" w:rsidRPr="00962D1C" w:rsidRDefault="00962D1C">
          <w:pPr>
            <w:pStyle w:val="TOC2"/>
            <w:tabs>
              <w:tab w:val="left" w:pos="960"/>
              <w:tab w:val="right" w:leader="dot" w:pos="9350"/>
            </w:tabs>
            <w:rPr>
              <w:smallCaps w:val="0"/>
              <w:noProof/>
              <w:sz w:val="24"/>
              <w:szCs w:val="22"/>
              <w:lang w:val="en-GB" w:eastAsia="en-GB"/>
            </w:rPr>
          </w:pPr>
          <w:hyperlink w:anchor="_Toc450245106" w:history="1">
            <w:r w:rsidRPr="00962D1C">
              <w:rPr>
                <w:rStyle w:val="Hyperlink"/>
                <w:noProof/>
                <w:sz w:val="22"/>
              </w:rPr>
              <w:t>10.1</w:t>
            </w:r>
            <w:r w:rsidRPr="00962D1C">
              <w:rPr>
                <w:smallCaps w:val="0"/>
                <w:noProof/>
                <w:sz w:val="24"/>
                <w:szCs w:val="22"/>
                <w:lang w:val="en-GB" w:eastAsia="en-GB"/>
              </w:rPr>
              <w:tab/>
            </w:r>
            <w:r w:rsidRPr="00962D1C">
              <w:rPr>
                <w:rStyle w:val="Hyperlink"/>
                <w:noProof/>
                <w:sz w:val="22"/>
              </w:rPr>
              <w:t>Approach</w:t>
            </w:r>
            <w:r w:rsidRPr="00962D1C">
              <w:rPr>
                <w:noProof/>
                <w:webHidden/>
                <w:sz w:val="22"/>
              </w:rPr>
              <w:tab/>
            </w:r>
            <w:r w:rsidRPr="00962D1C">
              <w:rPr>
                <w:noProof/>
                <w:webHidden/>
                <w:sz w:val="22"/>
              </w:rPr>
              <w:fldChar w:fldCharType="begin"/>
            </w:r>
            <w:r w:rsidRPr="00962D1C">
              <w:rPr>
                <w:noProof/>
                <w:webHidden/>
                <w:sz w:val="22"/>
              </w:rPr>
              <w:instrText xml:space="preserve"> PAGEREF _Toc450245106 \h </w:instrText>
            </w:r>
            <w:r w:rsidRPr="00962D1C">
              <w:rPr>
                <w:noProof/>
                <w:webHidden/>
                <w:sz w:val="22"/>
              </w:rPr>
            </w:r>
            <w:r w:rsidRPr="00962D1C">
              <w:rPr>
                <w:noProof/>
                <w:webHidden/>
                <w:sz w:val="22"/>
              </w:rPr>
              <w:fldChar w:fldCharType="separate"/>
            </w:r>
            <w:r w:rsidR="00E7289B">
              <w:rPr>
                <w:noProof/>
                <w:webHidden/>
                <w:sz w:val="22"/>
              </w:rPr>
              <w:t>35</w:t>
            </w:r>
            <w:r w:rsidRPr="00962D1C">
              <w:rPr>
                <w:noProof/>
                <w:webHidden/>
                <w:sz w:val="22"/>
              </w:rPr>
              <w:fldChar w:fldCharType="end"/>
            </w:r>
          </w:hyperlink>
        </w:p>
        <w:p w:rsidR="00962D1C" w:rsidRPr="00962D1C" w:rsidRDefault="00962D1C">
          <w:pPr>
            <w:pStyle w:val="TOC2"/>
            <w:tabs>
              <w:tab w:val="left" w:pos="960"/>
              <w:tab w:val="right" w:leader="dot" w:pos="9350"/>
            </w:tabs>
            <w:rPr>
              <w:smallCaps w:val="0"/>
              <w:noProof/>
              <w:sz w:val="24"/>
              <w:szCs w:val="22"/>
              <w:lang w:val="en-GB" w:eastAsia="en-GB"/>
            </w:rPr>
          </w:pPr>
          <w:hyperlink w:anchor="_Toc450245107" w:history="1">
            <w:r w:rsidRPr="00962D1C">
              <w:rPr>
                <w:rStyle w:val="Hyperlink"/>
                <w:noProof/>
                <w:sz w:val="22"/>
              </w:rPr>
              <w:t>10.2</w:t>
            </w:r>
            <w:r w:rsidRPr="00962D1C">
              <w:rPr>
                <w:smallCaps w:val="0"/>
                <w:noProof/>
                <w:sz w:val="24"/>
                <w:szCs w:val="22"/>
                <w:lang w:val="en-GB" w:eastAsia="en-GB"/>
              </w:rPr>
              <w:tab/>
            </w:r>
            <w:r w:rsidRPr="00962D1C">
              <w:rPr>
                <w:rStyle w:val="Hyperlink"/>
                <w:noProof/>
                <w:sz w:val="22"/>
              </w:rPr>
              <w:t>Exceptions and stability</w:t>
            </w:r>
            <w:r w:rsidRPr="00962D1C">
              <w:rPr>
                <w:noProof/>
                <w:webHidden/>
                <w:sz w:val="22"/>
              </w:rPr>
              <w:tab/>
            </w:r>
            <w:r w:rsidRPr="00962D1C">
              <w:rPr>
                <w:noProof/>
                <w:webHidden/>
                <w:sz w:val="22"/>
              </w:rPr>
              <w:fldChar w:fldCharType="begin"/>
            </w:r>
            <w:r w:rsidRPr="00962D1C">
              <w:rPr>
                <w:noProof/>
                <w:webHidden/>
                <w:sz w:val="22"/>
              </w:rPr>
              <w:instrText xml:space="preserve"> PAGEREF _Toc450245107 \h </w:instrText>
            </w:r>
            <w:r w:rsidRPr="00962D1C">
              <w:rPr>
                <w:noProof/>
                <w:webHidden/>
                <w:sz w:val="22"/>
              </w:rPr>
            </w:r>
            <w:r w:rsidRPr="00962D1C">
              <w:rPr>
                <w:noProof/>
                <w:webHidden/>
                <w:sz w:val="22"/>
              </w:rPr>
              <w:fldChar w:fldCharType="separate"/>
            </w:r>
            <w:r w:rsidR="00E7289B">
              <w:rPr>
                <w:noProof/>
                <w:webHidden/>
                <w:sz w:val="22"/>
              </w:rPr>
              <w:t>36</w:t>
            </w:r>
            <w:r w:rsidRPr="00962D1C">
              <w:rPr>
                <w:noProof/>
                <w:webHidden/>
                <w:sz w:val="22"/>
              </w:rPr>
              <w:fldChar w:fldCharType="end"/>
            </w:r>
          </w:hyperlink>
        </w:p>
        <w:p w:rsidR="00962D1C" w:rsidRPr="00962D1C" w:rsidRDefault="00962D1C">
          <w:pPr>
            <w:pStyle w:val="TOC2"/>
            <w:tabs>
              <w:tab w:val="left" w:pos="960"/>
              <w:tab w:val="right" w:leader="dot" w:pos="9350"/>
            </w:tabs>
            <w:rPr>
              <w:smallCaps w:val="0"/>
              <w:noProof/>
              <w:sz w:val="24"/>
              <w:szCs w:val="22"/>
              <w:lang w:val="en-GB" w:eastAsia="en-GB"/>
            </w:rPr>
          </w:pPr>
          <w:hyperlink w:anchor="_Toc450245108" w:history="1">
            <w:r w:rsidRPr="00962D1C">
              <w:rPr>
                <w:rStyle w:val="Hyperlink"/>
                <w:noProof/>
                <w:sz w:val="22"/>
              </w:rPr>
              <w:t>10.3</w:t>
            </w:r>
            <w:r w:rsidRPr="00962D1C">
              <w:rPr>
                <w:smallCaps w:val="0"/>
                <w:noProof/>
                <w:sz w:val="24"/>
                <w:szCs w:val="22"/>
                <w:lang w:val="en-GB" w:eastAsia="en-GB"/>
              </w:rPr>
              <w:tab/>
            </w:r>
            <w:r w:rsidRPr="00962D1C">
              <w:rPr>
                <w:rStyle w:val="Hyperlink"/>
                <w:noProof/>
                <w:sz w:val="22"/>
              </w:rPr>
              <w:t>Stress testing</w:t>
            </w:r>
            <w:r w:rsidRPr="00962D1C">
              <w:rPr>
                <w:noProof/>
                <w:webHidden/>
                <w:sz w:val="22"/>
              </w:rPr>
              <w:tab/>
            </w:r>
            <w:r w:rsidRPr="00962D1C">
              <w:rPr>
                <w:noProof/>
                <w:webHidden/>
                <w:sz w:val="22"/>
              </w:rPr>
              <w:fldChar w:fldCharType="begin"/>
            </w:r>
            <w:r w:rsidRPr="00962D1C">
              <w:rPr>
                <w:noProof/>
                <w:webHidden/>
                <w:sz w:val="22"/>
              </w:rPr>
              <w:instrText xml:space="preserve"> PAGEREF _Toc450245108 \h </w:instrText>
            </w:r>
            <w:r w:rsidRPr="00962D1C">
              <w:rPr>
                <w:noProof/>
                <w:webHidden/>
                <w:sz w:val="22"/>
              </w:rPr>
            </w:r>
            <w:r w:rsidRPr="00962D1C">
              <w:rPr>
                <w:noProof/>
                <w:webHidden/>
                <w:sz w:val="22"/>
              </w:rPr>
              <w:fldChar w:fldCharType="separate"/>
            </w:r>
            <w:r w:rsidR="00E7289B">
              <w:rPr>
                <w:noProof/>
                <w:webHidden/>
                <w:sz w:val="22"/>
              </w:rPr>
              <w:t>36</w:t>
            </w:r>
            <w:r w:rsidRPr="00962D1C">
              <w:rPr>
                <w:noProof/>
                <w:webHidden/>
                <w:sz w:val="22"/>
              </w:rPr>
              <w:fldChar w:fldCharType="end"/>
            </w:r>
          </w:hyperlink>
        </w:p>
        <w:p w:rsidR="00962D1C" w:rsidRPr="00962D1C" w:rsidRDefault="00962D1C">
          <w:pPr>
            <w:pStyle w:val="TOC1"/>
            <w:tabs>
              <w:tab w:val="left" w:pos="480"/>
              <w:tab w:val="right" w:leader="dot" w:pos="9350"/>
            </w:tabs>
            <w:rPr>
              <w:b w:val="0"/>
              <w:bCs w:val="0"/>
              <w:caps w:val="0"/>
              <w:noProof/>
              <w:sz w:val="24"/>
              <w:szCs w:val="22"/>
              <w:lang w:val="en-GB" w:eastAsia="en-GB"/>
            </w:rPr>
          </w:pPr>
          <w:hyperlink w:anchor="_Toc450245109" w:history="1">
            <w:r w:rsidRPr="00962D1C">
              <w:rPr>
                <w:rStyle w:val="Hyperlink"/>
                <w:noProof/>
                <w:sz w:val="22"/>
              </w:rPr>
              <w:t>11</w:t>
            </w:r>
            <w:r w:rsidRPr="00962D1C">
              <w:rPr>
                <w:b w:val="0"/>
                <w:bCs w:val="0"/>
                <w:caps w:val="0"/>
                <w:noProof/>
                <w:sz w:val="24"/>
                <w:szCs w:val="22"/>
                <w:lang w:val="en-GB" w:eastAsia="en-GB"/>
              </w:rPr>
              <w:tab/>
            </w:r>
            <w:r w:rsidRPr="00962D1C">
              <w:rPr>
                <w:rStyle w:val="Hyperlink"/>
                <w:noProof/>
                <w:sz w:val="22"/>
              </w:rPr>
              <w:t>Critical appraisal</w:t>
            </w:r>
            <w:r w:rsidRPr="00962D1C">
              <w:rPr>
                <w:noProof/>
                <w:webHidden/>
                <w:sz w:val="22"/>
              </w:rPr>
              <w:tab/>
            </w:r>
            <w:r w:rsidRPr="00962D1C">
              <w:rPr>
                <w:noProof/>
                <w:webHidden/>
                <w:sz w:val="22"/>
              </w:rPr>
              <w:fldChar w:fldCharType="begin"/>
            </w:r>
            <w:r w:rsidRPr="00962D1C">
              <w:rPr>
                <w:noProof/>
                <w:webHidden/>
                <w:sz w:val="22"/>
              </w:rPr>
              <w:instrText xml:space="preserve"> PAGEREF _Toc450245109 \h </w:instrText>
            </w:r>
            <w:r w:rsidRPr="00962D1C">
              <w:rPr>
                <w:noProof/>
                <w:webHidden/>
                <w:sz w:val="22"/>
              </w:rPr>
            </w:r>
            <w:r w:rsidRPr="00962D1C">
              <w:rPr>
                <w:noProof/>
                <w:webHidden/>
                <w:sz w:val="22"/>
              </w:rPr>
              <w:fldChar w:fldCharType="separate"/>
            </w:r>
            <w:r w:rsidR="00E7289B">
              <w:rPr>
                <w:noProof/>
                <w:webHidden/>
                <w:sz w:val="22"/>
              </w:rPr>
              <w:t>37</w:t>
            </w:r>
            <w:r w:rsidRPr="00962D1C">
              <w:rPr>
                <w:noProof/>
                <w:webHidden/>
                <w:sz w:val="22"/>
              </w:rPr>
              <w:fldChar w:fldCharType="end"/>
            </w:r>
          </w:hyperlink>
        </w:p>
        <w:p w:rsidR="00962D1C" w:rsidRPr="00962D1C" w:rsidRDefault="00962D1C">
          <w:pPr>
            <w:pStyle w:val="TOC1"/>
            <w:tabs>
              <w:tab w:val="left" w:pos="480"/>
              <w:tab w:val="right" w:leader="dot" w:pos="9350"/>
            </w:tabs>
            <w:rPr>
              <w:b w:val="0"/>
              <w:bCs w:val="0"/>
              <w:caps w:val="0"/>
              <w:noProof/>
              <w:sz w:val="24"/>
              <w:szCs w:val="22"/>
              <w:lang w:val="en-GB" w:eastAsia="en-GB"/>
            </w:rPr>
          </w:pPr>
          <w:hyperlink w:anchor="_Toc450245110" w:history="1">
            <w:r w:rsidRPr="00962D1C">
              <w:rPr>
                <w:rStyle w:val="Hyperlink"/>
                <w:noProof/>
                <w:sz w:val="22"/>
              </w:rPr>
              <w:t>12</w:t>
            </w:r>
            <w:r w:rsidRPr="00962D1C">
              <w:rPr>
                <w:b w:val="0"/>
                <w:bCs w:val="0"/>
                <w:caps w:val="0"/>
                <w:noProof/>
                <w:sz w:val="24"/>
                <w:szCs w:val="22"/>
                <w:lang w:val="en-GB" w:eastAsia="en-GB"/>
              </w:rPr>
              <w:tab/>
            </w:r>
            <w:r w:rsidRPr="00962D1C">
              <w:rPr>
                <w:rStyle w:val="Hyperlink"/>
                <w:noProof/>
                <w:sz w:val="22"/>
              </w:rPr>
              <w:t>Conclusion</w:t>
            </w:r>
            <w:r w:rsidRPr="00962D1C">
              <w:rPr>
                <w:noProof/>
                <w:webHidden/>
                <w:sz w:val="22"/>
              </w:rPr>
              <w:tab/>
            </w:r>
            <w:r w:rsidRPr="00962D1C">
              <w:rPr>
                <w:noProof/>
                <w:webHidden/>
                <w:sz w:val="22"/>
              </w:rPr>
              <w:fldChar w:fldCharType="begin"/>
            </w:r>
            <w:r w:rsidRPr="00962D1C">
              <w:rPr>
                <w:noProof/>
                <w:webHidden/>
                <w:sz w:val="22"/>
              </w:rPr>
              <w:instrText xml:space="preserve"> PAGEREF _Toc450245110 \h </w:instrText>
            </w:r>
            <w:r w:rsidRPr="00962D1C">
              <w:rPr>
                <w:noProof/>
                <w:webHidden/>
                <w:sz w:val="22"/>
              </w:rPr>
            </w:r>
            <w:r w:rsidRPr="00962D1C">
              <w:rPr>
                <w:noProof/>
                <w:webHidden/>
                <w:sz w:val="22"/>
              </w:rPr>
              <w:fldChar w:fldCharType="separate"/>
            </w:r>
            <w:r w:rsidR="00E7289B">
              <w:rPr>
                <w:noProof/>
                <w:webHidden/>
                <w:sz w:val="22"/>
              </w:rPr>
              <w:t>39</w:t>
            </w:r>
            <w:r w:rsidRPr="00962D1C">
              <w:rPr>
                <w:noProof/>
                <w:webHidden/>
                <w:sz w:val="22"/>
              </w:rPr>
              <w:fldChar w:fldCharType="end"/>
            </w:r>
          </w:hyperlink>
        </w:p>
        <w:p w:rsidR="00962D1C" w:rsidRPr="00962D1C" w:rsidRDefault="00962D1C">
          <w:pPr>
            <w:pStyle w:val="TOC1"/>
            <w:tabs>
              <w:tab w:val="left" w:pos="480"/>
              <w:tab w:val="right" w:leader="dot" w:pos="9350"/>
            </w:tabs>
            <w:rPr>
              <w:b w:val="0"/>
              <w:bCs w:val="0"/>
              <w:caps w:val="0"/>
              <w:noProof/>
              <w:sz w:val="24"/>
              <w:szCs w:val="22"/>
              <w:lang w:val="en-GB" w:eastAsia="en-GB"/>
            </w:rPr>
          </w:pPr>
          <w:hyperlink w:anchor="_Toc450245111" w:history="1">
            <w:r w:rsidRPr="00962D1C">
              <w:rPr>
                <w:rStyle w:val="Hyperlink"/>
                <w:noProof/>
                <w:sz w:val="22"/>
              </w:rPr>
              <w:t>13</w:t>
            </w:r>
            <w:r w:rsidRPr="00962D1C">
              <w:rPr>
                <w:b w:val="0"/>
                <w:bCs w:val="0"/>
                <w:caps w:val="0"/>
                <w:noProof/>
                <w:sz w:val="24"/>
                <w:szCs w:val="22"/>
                <w:lang w:val="en-GB" w:eastAsia="en-GB"/>
              </w:rPr>
              <w:tab/>
            </w:r>
            <w:r w:rsidRPr="00962D1C">
              <w:rPr>
                <w:rStyle w:val="Hyperlink"/>
                <w:noProof/>
                <w:sz w:val="22"/>
              </w:rPr>
              <w:t>Bibliography</w:t>
            </w:r>
            <w:r w:rsidRPr="00962D1C">
              <w:rPr>
                <w:noProof/>
                <w:webHidden/>
                <w:sz w:val="22"/>
              </w:rPr>
              <w:tab/>
            </w:r>
            <w:r w:rsidRPr="00962D1C">
              <w:rPr>
                <w:noProof/>
                <w:webHidden/>
                <w:sz w:val="22"/>
              </w:rPr>
              <w:fldChar w:fldCharType="begin"/>
            </w:r>
            <w:r w:rsidRPr="00962D1C">
              <w:rPr>
                <w:noProof/>
                <w:webHidden/>
                <w:sz w:val="22"/>
              </w:rPr>
              <w:instrText xml:space="preserve"> PAGEREF _Toc450245111 \h </w:instrText>
            </w:r>
            <w:r w:rsidRPr="00962D1C">
              <w:rPr>
                <w:noProof/>
                <w:webHidden/>
                <w:sz w:val="22"/>
              </w:rPr>
            </w:r>
            <w:r w:rsidRPr="00962D1C">
              <w:rPr>
                <w:noProof/>
                <w:webHidden/>
                <w:sz w:val="22"/>
              </w:rPr>
              <w:fldChar w:fldCharType="separate"/>
            </w:r>
            <w:r w:rsidR="00E7289B">
              <w:rPr>
                <w:noProof/>
                <w:webHidden/>
                <w:sz w:val="22"/>
              </w:rPr>
              <w:t>40</w:t>
            </w:r>
            <w:r w:rsidRPr="00962D1C">
              <w:rPr>
                <w:noProof/>
                <w:webHidden/>
                <w:sz w:val="22"/>
              </w:rPr>
              <w:fldChar w:fldCharType="end"/>
            </w:r>
          </w:hyperlink>
        </w:p>
        <w:p w:rsidR="00962D1C" w:rsidRPr="00962D1C" w:rsidRDefault="00962D1C">
          <w:pPr>
            <w:pStyle w:val="TOC1"/>
            <w:tabs>
              <w:tab w:val="left" w:pos="480"/>
              <w:tab w:val="right" w:leader="dot" w:pos="9350"/>
            </w:tabs>
            <w:rPr>
              <w:b w:val="0"/>
              <w:bCs w:val="0"/>
              <w:caps w:val="0"/>
              <w:noProof/>
              <w:sz w:val="24"/>
              <w:szCs w:val="22"/>
              <w:lang w:val="en-GB" w:eastAsia="en-GB"/>
            </w:rPr>
          </w:pPr>
          <w:hyperlink w:anchor="_Toc450245112" w:history="1">
            <w:r w:rsidRPr="00962D1C">
              <w:rPr>
                <w:rStyle w:val="Hyperlink"/>
                <w:noProof/>
                <w:sz w:val="22"/>
              </w:rPr>
              <w:t>14</w:t>
            </w:r>
            <w:r w:rsidRPr="00962D1C">
              <w:rPr>
                <w:b w:val="0"/>
                <w:bCs w:val="0"/>
                <w:caps w:val="0"/>
                <w:noProof/>
                <w:sz w:val="24"/>
                <w:szCs w:val="22"/>
                <w:lang w:val="en-GB" w:eastAsia="en-GB"/>
              </w:rPr>
              <w:tab/>
            </w:r>
            <w:r w:rsidRPr="00962D1C">
              <w:rPr>
                <w:rStyle w:val="Hyperlink"/>
                <w:noProof/>
                <w:sz w:val="22"/>
              </w:rPr>
              <w:t>Appendix</w:t>
            </w:r>
            <w:r w:rsidRPr="00962D1C">
              <w:rPr>
                <w:noProof/>
                <w:webHidden/>
                <w:sz w:val="22"/>
              </w:rPr>
              <w:tab/>
            </w:r>
            <w:r w:rsidRPr="00962D1C">
              <w:rPr>
                <w:noProof/>
                <w:webHidden/>
                <w:sz w:val="22"/>
              </w:rPr>
              <w:fldChar w:fldCharType="begin"/>
            </w:r>
            <w:r w:rsidRPr="00962D1C">
              <w:rPr>
                <w:noProof/>
                <w:webHidden/>
                <w:sz w:val="22"/>
              </w:rPr>
              <w:instrText xml:space="preserve"> PAGEREF _Toc450245112 \h </w:instrText>
            </w:r>
            <w:r w:rsidRPr="00962D1C">
              <w:rPr>
                <w:noProof/>
                <w:webHidden/>
                <w:sz w:val="22"/>
              </w:rPr>
            </w:r>
            <w:r w:rsidRPr="00962D1C">
              <w:rPr>
                <w:noProof/>
                <w:webHidden/>
                <w:sz w:val="22"/>
              </w:rPr>
              <w:fldChar w:fldCharType="separate"/>
            </w:r>
            <w:r w:rsidR="00E7289B">
              <w:rPr>
                <w:noProof/>
                <w:webHidden/>
                <w:sz w:val="22"/>
              </w:rPr>
              <w:t>41</w:t>
            </w:r>
            <w:r w:rsidRPr="00962D1C">
              <w:rPr>
                <w:noProof/>
                <w:webHidden/>
                <w:sz w:val="22"/>
              </w:rPr>
              <w:fldChar w:fldCharType="end"/>
            </w:r>
          </w:hyperlink>
        </w:p>
        <w:p w:rsidR="00962D1C" w:rsidRPr="00962D1C" w:rsidRDefault="00962D1C">
          <w:pPr>
            <w:pStyle w:val="TOC2"/>
            <w:tabs>
              <w:tab w:val="left" w:pos="960"/>
              <w:tab w:val="right" w:leader="dot" w:pos="9350"/>
            </w:tabs>
            <w:rPr>
              <w:smallCaps w:val="0"/>
              <w:noProof/>
              <w:sz w:val="24"/>
              <w:szCs w:val="22"/>
              <w:lang w:val="en-GB" w:eastAsia="en-GB"/>
            </w:rPr>
          </w:pPr>
          <w:hyperlink w:anchor="_Toc450245113" w:history="1">
            <w:r w:rsidRPr="00962D1C">
              <w:rPr>
                <w:rStyle w:val="Hyperlink"/>
                <w:noProof/>
                <w:sz w:val="22"/>
              </w:rPr>
              <w:t>14.1</w:t>
            </w:r>
            <w:r w:rsidRPr="00962D1C">
              <w:rPr>
                <w:smallCaps w:val="0"/>
                <w:noProof/>
                <w:sz w:val="24"/>
                <w:szCs w:val="22"/>
                <w:lang w:val="en-GB" w:eastAsia="en-GB"/>
              </w:rPr>
              <w:tab/>
            </w:r>
            <w:r w:rsidRPr="00962D1C">
              <w:rPr>
                <w:rStyle w:val="Hyperlink"/>
                <w:noProof/>
                <w:sz w:val="22"/>
              </w:rPr>
              <w:t>Architecture of XNA applications</w:t>
            </w:r>
            <w:r w:rsidRPr="00962D1C">
              <w:rPr>
                <w:noProof/>
                <w:webHidden/>
                <w:sz w:val="22"/>
              </w:rPr>
              <w:tab/>
            </w:r>
            <w:r w:rsidRPr="00962D1C">
              <w:rPr>
                <w:noProof/>
                <w:webHidden/>
                <w:sz w:val="22"/>
              </w:rPr>
              <w:fldChar w:fldCharType="begin"/>
            </w:r>
            <w:r w:rsidRPr="00962D1C">
              <w:rPr>
                <w:noProof/>
                <w:webHidden/>
                <w:sz w:val="22"/>
              </w:rPr>
              <w:instrText xml:space="preserve"> PAGEREF _Toc450245113 \h </w:instrText>
            </w:r>
            <w:r w:rsidRPr="00962D1C">
              <w:rPr>
                <w:noProof/>
                <w:webHidden/>
                <w:sz w:val="22"/>
              </w:rPr>
            </w:r>
            <w:r w:rsidRPr="00962D1C">
              <w:rPr>
                <w:noProof/>
                <w:webHidden/>
                <w:sz w:val="22"/>
              </w:rPr>
              <w:fldChar w:fldCharType="separate"/>
            </w:r>
            <w:r w:rsidR="00E7289B">
              <w:rPr>
                <w:noProof/>
                <w:webHidden/>
                <w:sz w:val="22"/>
              </w:rPr>
              <w:t>41</w:t>
            </w:r>
            <w:r w:rsidRPr="00962D1C">
              <w:rPr>
                <w:noProof/>
                <w:webHidden/>
                <w:sz w:val="22"/>
              </w:rPr>
              <w:fldChar w:fldCharType="end"/>
            </w:r>
          </w:hyperlink>
        </w:p>
        <w:p w:rsidR="00962D1C" w:rsidRPr="00962D1C" w:rsidRDefault="00962D1C">
          <w:pPr>
            <w:pStyle w:val="TOC2"/>
            <w:tabs>
              <w:tab w:val="left" w:pos="960"/>
              <w:tab w:val="right" w:leader="dot" w:pos="9350"/>
            </w:tabs>
            <w:rPr>
              <w:smallCaps w:val="0"/>
              <w:noProof/>
              <w:sz w:val="24"/>
              <w:szCs w:val="22"/>
              <w:lang w:val="en-GB" w:eastAsia="en-GB"/>
            </w:rPr>
          </w:pPr>
          <w:hyperlink w:anchor="_Toc450245114" w:history="1">
            <w:r w:rsidRPr="00962D1C">
              <w:rPr>
                <w:rStyle w:val="Hyperlink"/>
                <w:noProof/>
                <w:sz w:val="22"/>
              </w:rPr>
              <w:t>14.2</w:t>
            </w:r>
            <w:r w:rsidRPr="00962D1C">
              <w:rPr>
                <w:smallCaps w:val="0"/>
                <w:noProof/>
                <w:sz w:val="24"/>
                <w:szCs w:val="22"/>
                <w:lang w:val="en-GB" w:eastAsia="en-GB"/>
              </w:rPr>
              <w:tab/>
            </w:r>
            <w:r w:rsidRPr="00962D1C">
              <w:rPr>
                <w:rStyle w:val="Hyperlink"/>
                <w:noProof/>
                <w:sz w:val="22"/>
              </w:rPr>
              <w:t>Architecture of Windows Presentation Foundation applications</w:t>
            </w:r>
            <w:r w:rsidRPr="00962D1C">
              <w:rPr>
                <w:noProof/>
                <w:webHidden/>
                <w:sz w:val="22"/>
              </w:rPr>
              <w:tab/>
            </w:r>
            <w:r w:rsidRPr="00962D1C">
              <w:rPr>
                <w:noProof/>
                <w:webHidden/>
                <w:sz w:val="22"/>
              </w:rPr>
              <w:fldChar w:fldCharType="begin"/>
            </w:r>
            <w:r w:rsidRPr="00962D1C">
              <w:rPr>
                <w:noProof/>
                <w:webHidden/>
                <w:sz w:val="22"/>
              </w:rPr>
              <w:instrText xml:space="preserve"> PAGEREF _Toc450245114 \h </w:instrText>
            </w:r>
            <w:r w:rsidRPr="00962D1C">
              <w:rPr>
                <w:noProof/>
                <w:webHidden/>
                <w:sz w:val="22"/>
              </w:rPr>
            </w:r>
            <w:r w:rsidRPr="00962D1C">
              <w:rPr>
                <w:noProof/>
                <w:webHidden/>
                <w:sz w:val="22"/>
              </w:rPr>
              <w:fldChar w:fldCharType="separate"/>
            </w:r>
            <w:r w:rsidR="00E7289B">
              <w:rPr>
                <w:noProof/>
                <w:webHidden/>
                <w:sz w:val="22"/>
              </w:rPr>
              <w:t>42</w:t>
            </w:r>
            <w:r w:rsidRPr="00962D1C">
              <w:rPr>
                <w:noProof/>
                <w:webHidden/>
                <w:sz w:val="22"/>
              </w:rPr>
              <w:fldChar w:fldCharType="end"/>
            </w:r>
          </w:hyperlink>
        </w:p>
        <w:p w:rsidR="00962D1C" w:rsidRPr="00962D1C" w:rsidRDefault="00962D1C">
          <w:pPr>
            <w:pStyle w:val="TOC2"/>
            <w:tabs>
              <w:tab w:val="left" w:pos="960"/>
              <w:tab w:val="right" w:leader="dot" w:pos="9350"/>
            </w:tabs>
            <w:rPr>
              <w:smallCaps w:val="0"/>
              <w:noProof/>
              <w:sz w:val="24"/>
              <w:szCs w:val="22"/>
              <w:lang w:val="en-GB" w:eastAsia="en-GB"/>
            </w:rPr>
          </w:pPr>
          <w:hyperlink w:anchor="_Toc450245115" w:history="1">
            <w:r w:rsidRPr="00962D1C">
              <w:rPr>
                <w:rStyle w:val="Hyperlink"/>
                <w:noProof/>
                <w:sz w:val="22"/>
              </w:rPr>
              <w:t>14.3</w:t>
            </w:r>
            <w:r w:rsidRPr="00962D1C">
              <w:rPr>
                <w:smallCaps w:val="0"/>
                <w:noProof/>
                <w:sz w:val="24"/>
                <w:szCs w:val="22"/>
                <w:lang w:val="en-GB" w:eastAsia="en-GB"/>
              </w:rPr>
              <w:tab/>
            </w:r>
            <w:r w:rsidRPr="00962D1C">
              <w:rPr>
                <w:rStyle w:val="Hyperlink"/>
                <w:noProof/>
                <w:sz w:val="22"/>
              </w:rPr>
              <w:t>XNA Game interface</w:t>
            </w:r>
            <w:r w:rsidRPr="00962D1C">
              <w:rPr>
                <w:noProof/>
                <w:webHidden/>
                <w:sz w:val="22"/>
              </w:rPr>
              <w:tab/>
            </w:r>
            <w:r w:rsidRPr="00962D1C">
              <w:rPr>
                <w:noProof/>
                <w:webHidden/>
                <w:sz w:val="22"/>
              </w:rPr>
              <w:fldChar w:fldCharType="begin"/>
            </w:r>
            <w:r w:rsidRPr="00962D1C">
              <w:rPr>
                <w:noProof/>
                <w:webHidden/>
                <w:sz w:val="22"/>
              </w:rPr>
              <w:instrText xml:space="preserve"> PAGEREF _Toc450245115 \h </w:instrText>
            </w:r>
            <w:r w:rsidRPr="00962D1C">
              <w:rPr>
                <w:noProof/>
                <w:webHidden/>
                <w:sz w:val="22"/>
              </w:rPr>
            </w:r>
            <w:r w:rsidRPr="00962D1C">
              <w:rPr>
                <w:noProof/>
                <w:webHidden/>
                <w:sz w:val="22"/>
              </w:rPr>
              <w:fldChar w:fldCharType="separate"/>
            </w:r>
            <w:r w:rsidR="00E7289B">
              <w:rPr>
                <w:noProof/>
                <w:webHidden/>
                <w:sz w:val="22"/>
              </w:rPr>
              <w:t>42</w:t>
            </w:r>
            <w:r w:rsidRPr="00962D1C">
              <w:rPr>
                <w:noProof/>
                <w:webHidden/>
                <w:sz w:val="22"/>
              </w:rPr>
              <w:fldChar w:fldCharType="end"/>
            </w:r>
          </w:hyperlink>
        </w:p>
        <w:p w:rsidR="00962D1C" w:rsidRPr="00962D1C" w:rsidRDefault="00962D1C">
          <w:pPr>
            <w:pStyle w:val="TOC2"/>
            <w:tabs>
              <w:tab w:val="left" w:pos="960"/>
              <w:tab w:val="right" w:leader="dot" w:pos="9350"/>
            </w:tabs>
            <w:rPr>
              <w:smallCaps w:val="0"/>
              <w:noProof/>
              <w:sz w:val="24"/>
              <w:szCs w:val="22"/>
              <w:lang w:val="en-GB" w:eastAsia="en-GB"/>
            </w:rPr>
          </w:pPr>
          <w:hyperlink w:anchor="_Toc450245116" w:history="1">
            <w:r w:rsidRPr="00962D1C">
              <w:rPr>
                <w:rStyle w:val="Hyperlink"/>
                <w:noProof/>
                <w:sz w:val="22"/>
              </w:rPr>
              <w:t>14.4</w:t>
            </w:r>
            <w:r w:rsidRPr="00962D1C">
              <w:rPr>
                <w:smallCaps w:val="0"/>
                <w:noProof/>
                <w:sz w:val="24"/>
                <w:szCs w:val="22"/>
                <w:lang w:val="en-GB" w:eastAsia="en-GB"/>
              </w:rPr>
              <w:tab/>
            </w:r>
            <w:r w:rsidRPr="00962D1C">
              <w:rPr>
                <w:rStyle w:val="Hyperlink"/>
                <w:noProof/>
                <w:sz w:val="22"/>
              </w:rPr>
              <w:t>LoadContent method of the XNA Game interface</w:t>
            </w:r>
            <w:r w:rsidRPr="00962D1C">
              <w:rPr>
                <w:noProof/>
                <w:webHidden/>
                <w:sz w:val="22"/>
              </w:rPr>
              <w:tab/>
            </w:r>
            <w:r w:rsidRPr="00962D1C">
              <w:rPr>
                <w:noProof/>
                <w:webHidden/>
                <w:sz w:val="22"/>
              </w:rPr>
              <w:fldChar w:fldCharType="begin"/>
            </w:r>
            <w:r w:rsidRPr="00962D1C">
              <w:rPr>
                <w:noProof/>
                <w:webHidden/>
                <w:sz w:val="22"/>
              </w:rPr>
              <w:instrText xml:space="preserve"> PAGEREF _Toc450245116 \h </w:instrText>
            </w:r>
            <w:r w:rsidRPr="00962D1C">
              <w:rPr>
                <w:noProof/>
                <w:webHidden/>
                <w:sz w:val="22"/>
              </w:rPr>
            </w:r>
            <w:r w:rsidRPr="00962D1C">
              <w:rPr>
                <w:noProof/>
                <w:webHidden/>
                <w:sz w:val="22"/>
              </w:rPr>
              <w:fldChar w:fldCharType="separate"/>
            </w:r>
            <w:r w:rsidR="00E7289B">
              <w:rPr>
                <w:noProof/>
                <w:webHidden/>
                <w:sz w:val="22"/>
              </w:rPr>
              <w:t>43</w:t>
            </w:r>
            <w:r w:rsidRPr="00962D1C">
              <w:rPr>
                <w:noProof/>
                <w:webHidden/>
                <w:sz w:val="22"/>
              </w:rPr>
              <w:fldChar w:fldCharType="end"/>
            </w:r>
          </w:hyperlink>
        </w:p>
        <w:p w:rsidR="00962D1C" w:rsidRPr="00962D1C" w:rsidRDefault="00962D1C">
          <w:pPr>
            <w:pStyle w:val="TOC2"/>
            <w:tabs>
              <w:tab w:val="left" w:pos="960"/>
              <w:tab w:val="right" w:leader="dot" w:pos="9350"/>
            </w:tabs>
            <w:rPr>
              <w:smallCaps w:val="0"/>
              <w:noProof/>
              <w:sz w:val="24"/>
              <w:szCs w:val="22"/>
              <w:lang w:val="en-GB" w:eastAsia="en-GB"/>
            </w:rPr>
          </w:pPr>
          <w:hyperlink w:anchor="_Toc450245117" w:history="1">
            <w:r w:rsidRPr="00962D1C">
              <w:rPr>
                <w:rStyle w:val="Hyperlink"/>
                <w:noProof/>
                <w:sz w:val="22"/>
              </w:rPr>
              <w:t>14.5</w:t>
            </w:r>
            <w:r w:rsidRPr="00962D1C">
              <w:rPr>
                <w:smallCaps w:val="0"/>
                <w:noProof/>
                <w:sz w:val="24"/>
                <w:szCs w:val="22"/>
                <w:lang w:val="en-GB" w:eastAsia="en-GB"/>
              </w:rPr>
              <w:tab/>
            </w:r>
            <w:r w:rsidRPr="00962D1C">
              <w:rPr>
                <w:rStyle w:val="Hyperlink"/>
                <w:noProof/>
                <w:sz w:val="22"/>
              </w:rPr>
              <w:t>Background class</w:t>
            </w:r>
            <w:r w:rsidRPr="00962D1C">
              <w:rPr>
                <w:noProof/>
                <w:webHidden/>
                <w:sz w:val="22"/>
              </w:rPr>
              <w:tab/>
            </w:r>
            <w:r w:rsidRPr="00962D1C">
              <w:rPr>
                <w:noProof/>
                <w:webHidden/>
                <w:sz w:val="22"/>
              </w:rPr>
              <w:fldChar w:fldCharType="begin"/>
            </w:r>
            <w:r w:rsidRPr="00962D1C">
              <w:rPr>
                <w:noProof/>
                <w:webHidden/>
                <w:sz w:val="22"/>
              </w:rPr>
              <w:instrText xml:space="preserve"> PAGEREF _Toc450245117 \h </w:instrText>
            </w:r>
            <w:r w:rsidRPr="00962D1C">
              <w:rPr>
                <w:noProof/>
                <w:webHidden/>
                <w:sz w:val="22"/>
              </w:rPr>
            </w:r>
            <w:r w:rsidRPr="00962D1C">
              <w:rPr>
                <w:noProof/>
                <w:webHidden/>
                <w:sz w:val="22"/>
              </w:rPr>
              <w:fldChar w:fldCharType="separate"/>
            </w:r>
            <w:r w:rsidR="00E7289B">
              <w:rPr>
                <w:noProof/>
                <w:webHidden/>
                <w:sz w:val="22"/>
              </w:rPr>
              <w:t>43</w:t>
            </w:r>
            <w:r w:rsidRPr="00962D1C">
              <w:rPr>
                <w:noProof/>
                <w:webHidden/>
                <w:sz w:val="22"/>
              </w:rPr>
              <w:fldChar w:fldCharType="end"/>
            </w:r>
          </w:hyperlink>
        </w:p>
        <w:p w:rsidR="00962D1C" w:rsidRPr="00962D1C" w:rsidRDefault="00962D1C">
          <w:pPr>
            <w:pStyle w:val="TOC2"/>
            <w:tabs>
              <w:tab w:val="left" w:pos="960"/>
              <w:tab w:val="right" w:leader="dot" w:pos="9350"/>
            </w:tabs>
            <w:rPr>
              <w:smallCaps w:val="0"/>
              <w:noProof/>
              <w:sz w:val="24"/>
              <w:szCs w:val="22"/>
              <w:lang w:val="en-GB" w:eastAsia="en-GB"/>
            </w:rPr>
          </w:pPr>
          <w:hyperlink w:anchor="_Toc450245118" w:history="1">
            <w:r w:rsidRPr="00962D1C">
              <w:rPr>
                <w:rStyle w:val="Hyperlink"/>
                <w:noProof/>
                <w:sz w:val="22"/>
              </w:rPr>
              <w:t>14.6</w:t>
            </w:r>
            <w:r w:rsidRPr="00962D1C">
              <w:rPr>
                <w:smallCaps w:val="0"/>
                <w:noProof/>
                <w:sz w:val="24"/>
                <w:szCs w:val="22"/>
                <w:lang w:val="en-GB" w:eastAsia="en-GB"/>
              </w:rPr>
              <w:tab/>
            </w:r>
            <w:r w:rsidRPr="00962D1C">
              <w:rPr>
                <w:rStyle w:val="Hyperlink"/>
                <w:noProof/>
                <w:sz w:val="22"/>
              </w:rPr>
              <w:t>Entity collections</w:t>
            </w:r>
            <w:r w:rsidRPr="00962D1C">
              <w:rPr>
                <w:noProof/>
                <w:webHidden/>
                <w:sz w:val="22"/>
              </w:rPr>
              <w:tab/>
            </w:r>
            <w:r w:rsidRPr="00962D1C">
              <w:rPr>
                <w:noProof/>
                <w:webHidden/>
                <w:sz w:val="22"/>
              </w:rPr>
              <w:fldChar w:fldCharType="begin"/>
            </w:r>
            <w:r w:rsidRPr="00962D1C">
              <w:rPr>
                <w:noProof/>
                <w:webHidden/>
                <w:sz w:val="22"/>
              </w:rPr>
              <w:instrText xml:space="preserve"> PAGEREF _Toc450245118 \h </w:instrText>
            </w:r>
            <w:r w:rsidRPr="00962D1C">
              <w:rPr>
                <w:noProof/>
                <w:webHidden/>
                <w:sz w:val="22"/>
              </w:rPr>
            </w:r>
            <w:r w:rsidRPr="00962D1C">
              <w:rPr>
                <w:noProof/>
                <w:webHidden/>
                <w:sz w:val="22"/>
              </w:rPr>
              <w:fldChar w:fldCharType="separate"/>
            </w:r>
            <w:r w:rsidR="00E7289B">
              <w:rPr>
                <w:noProof/>
                <w:webHidden/>
                <w:sz w:val="22"/>
              </w:rPr>
              <w:t>43</w:t>
            </w:r>
            <w:r w:rsidRPr="00962D1C">
              <w:rPr>
                <w:noProof/>
                <w:webHidden/>
                <w:sz w:val="22"/>
              </w:rPr>
              <w:fldChar w:fldCharType="end"/>
            </w:r>
          </w:hyperlink>
        </w:p>
        <w:p w:rsidR="00962D1C" w:rsidRPr="00962D1C" w:rsidRDefault="00962D1C">
          <w:pPr>
            <w:pStyle w:val="TOC2"/>
            <w:tabs>
              <w:tab w:val="left" w:pos="960"/>
              <w:tab w:val="right" w:leader="dot" w:pos="9350"/>
            </w:tabs>
            <w:rPr>
              <w:smallCaps w:val="0"/>
              <w:noProof/>
              <w:sz w:val="24"/>
              <w:szCs w:val="22"/>
              <w:lang w:val="en-GB" w:eastAsia="en-GB"/>
            </w:rPr>
          </w:pPr>
          <w:hyperlink w:anchor="_Toc450245119" w:history="1">
            <w:r w:rsidRPr="00962D1C">
              <w:rPr>
                <w:rStyle w:val="Hyperlink"/>
                <w:noProof/>
                <w:sz w:val="22"/>
              </w:rPr>
              <w:t>14.7</w:t>
            </w:r>
            <w:r w:rsidRPr="00962D1C">
              <w:rPr>
                <w:smallCaps w:val="0"/>
                <w:noProof/>
                <w:sz w:val="24"/>
                <w:szCs w:val="22"/>
                <w:lang w:val="en-GB" w:eastAsia="en-GB"/>
              </w:rPr>
              <w:tab/>
            </w:r>
            <w:r w:rsidRPr="00962D1C">
              <w:rPr>
                <w:rStyle w:val="Hyperlink"/>
                <w:noProof/>
                <w:sz w:val="22"/>
              </w:rPr>
              <w:t>Mini-map</w:t>
            </w:r>
            <w:r w:rsidRPr="00962D1C">
              <w:rPr>
                <w:noProof/>
                <w:webHidden/>
                <w:sz w:val="22"/>
              </w:rPr>
              <w:tab/>
            </w:r>
            <w:r w:rsidRPr="00962D1C">
              <w:rPr>
                <w:noProof/>
                <w:webHidden/>
                <w:sz w:val="22"/>
              </w:rPr>
              <w:fldChar w:fldCharType="begin"/>
            </w:r>
            <w:r w:rsidRPr="00962D1C">
              <w:rPr>
                <w:noProof/>
                <w:webHidden/>
                <w:sz w:val="22"/>
              </w:rPr>
              <w:instrText xml:space="preserve"> PAGEREF _Toc450245119 \h </w:instrText>
            </w:r>
            <w:r w:rsidRPr="00962D1C">
              <w:rPr>
                <w:noProof/>
                <w:webHidden/>
                <w:sz w:val="22"/>
              </w:rPr>
            </w:r>
            <w:r w:rsidRPr="00962D1C">
              <w:rPr>
                <w:noProof/>
                <w:webHidden/>
                <w:sz w:val="22"/>
              </w:rPr>
              <w:fldChar w:fldCharType="separate"/>
            </w:r>
            <w:r w:rsidR="00E7289B">
              <w:rPr>
                <w:noProof/>
                <w:webHidden/>
                <w:sz w:val="22"/>
              </w:rPr>
              <w:t>44</w:t>
            </w:r>
            <w:r w:rsidRPr="00962D1C">
              <w:rPr>
                <w:noProof/>
                <w:webHidden/>
                <w:sz w:val="22"/>
              </w:rPr>
              <w:fldChar w:fldCharType="end"/>
            </w:r>
          </w:hyperlink>
        </w:p>
        <w:p w:rsidR="00962D1C" w:rsidRPr="00962D1C" w:rsidRDefault="00962D1C">
          <w:pPr>
            <w:pStyle w:val="TOC2"/>
            <w:tabs>
              <w:tab w:val="left" w:pos="960"/>
              <w:tab w:val="right" w:leader="dot" w:pos="9350"/>
            </w:tabs>
            <w:rPr>
              <w:smallCaps w:val="0"/>
              <w:noProof/>
              <w:sz w:val="24"/>
              <w:szCs w:val="22"/>
              <w:lang w:val="en-GB" w:eastAsia="en-GB"/>
            </w:rPr>
          </w:pPr>
          <w:hyperlink w:anchor="_Toc450245120" w:history="1">
            <w:r w:rsidRPr="00962D1C">
              <w:rPr>
                <w:rStyle w:val="Hyperlink"/>
                <w:noProof/>
                <w:sz w:val="22"/>
              </w:rPr>
              <w:t>14.8</w:t>
            </w:r>
            <w:r w:rsidRPr="00962D1C">
              <w:rPr>
                <w:smallCaps w:val="0"/>
                <w:noProof/>
                <w:sz w:val="24"/>
                <w:szCs w:val="22"/>
                <w:lang w:val="en-GB" w:eastAsia="en-GB"/>
              </w:rPr>
              <w:tab/>
            </w:r>
            <w:r w:rsidRPr="00962D1C">
              <w:rPr>
                <w:rStyle w:val="Hyperlink"/>
                <w:noProof/>
                <w:sz w:val="22"/>
              </w:rPr>
              <w:t>Rotation of the player sprite</w:t>
            </w:r>
            <w:r w:rsidRPr="00962D1C">
              <w:rPr>
                <w:noProof/>
                <w:webHidden/>
                <w:sz w:val="22"/>
              </w:rPr>
              <w:tab/>
            </w:r>
            <w:r w:rsidRPr="00962D1C">
              <w:rPr>
                <w:noProof/>
                <w:webHidden/>
                <w:sz w:val="22"/>
              </w:rPr>
              <w:fldChar w:fldCharType="begin"/>
            </w:r>
            <w:r w:rsidRPr="00962D1C">
              <w:rPr>
                <w:noProof/>
                <w:webHidden/>
                <w:sz w:val="22"/>
              </w:rPr>
              <w:instrText xml:space="preserve"> PAGEREF _Toc450245120 \h </w:instrText>
            </w:r>
            <w:r w:rsidRPr="00962D1C">
              <w:rPr>
                <w:noProof/>
                <w:webHidden/>
                <w:sz w:val="22"/>
              </w:rPr>
            </w:r>
            <w:r w:rsidRPr="00962D1C">
              <w:rPr>
                <w:noProof/>
                <w:webHidden/>
                <w:sz w:val="22"/>
              </w:rPr>
              <w:fldChar w:fldCharType="separate"/>
            </w:r>
            <w:r w:rsidR="00E7289B">
              <w:rPr>
                <w:noProof/>
                <w:webHidden/>
                <w:sz w:val="22"/>
              </w:rPr>
              <w:t>44</w:t>
            </w:r>
            <w:r w:rsidRPr="00962D1C">
              <w:rPr>
                <w:noProof/>
                <w:webHidden/>
                <w:sz w:val="22"/>
              </w:rPr>
              <w:fldChar w:fldCharType="end"/>
            </w:r>
          </w:hyperlink>
        </w:p>
        <w:p w:rsidR="00962D1C" w:rsidRPr="00962D1C" w:rsidRDefault="00962D1C">
          <w:pPr>
            <w:pStyle w:val="TOC2"/>
            <w:tabs>
              <w:tab w:val="left" w:pos="960"/>
              <w:tab w:val="right" w:leader="dot" w:pos="9350"/>
            </w:tabs>
            <w:rPr>
              <w:smallCaps w:val="0"/>
              <w:noProof/>
              <w:sz w:val="24"/>
              <w:szCs w:val="22"/>
              <w:lang w:val="en-GB" w:eastAsia="en-GB"/>
            </w:rPr>
          </w:pPr>
          <w:hyperlink w:anchor="_Toc450245121" w:history="1">
            <w:r w:rsidRPr="00962D1C">
              <w:rPr>
                <w:rStyle w:val="Hyperlink"/>
                <w:noProof/>
                <w:sz w:val="22"/>
              </w:rPr>
              <w:t>14.9</w:t>
            </w:r>
            <w:r w:rsidRPr="00962D1C">
              <w:rPr>
                <w:smallCaps w:val="0"/>
                <w:noProof/>
                <w:sz w:val="24"/>
                <w:szCs w:val="22"/>
                <w:lang w:val="en-GB" w:eastAsia="en-GB"/>
              </w:rPr>
              <w:tab/>
            </w:r>
            <w:r w:rsidRPr="00962D1C">
              <w:rPr>
                <w:rStyle w:val="Hyperlink"/>
                <w:noProof/>
                <w:sz w:val="22"/>
              </w:rPr>
              <w:t>Trigonometric methods behind player rotation</w:t>
            </w:r>
            <w:r w:rsidRPr="00962D1C">
              <w:rPr>
                <w:noProof/>
                <w:webHidden/>
                <w:sz w:val="22"/>
              </w:rPr>
              <w:tab/>
            </w:r>
            <w:r w:rsidRPr="00962D1C">
              <w:rPr>
                <w:noProof/>
                <w:webHidden/>
                <w:sz w:val="22"/>
              </w:rPr>
              <w:fldChar w:fldCharType="begin"/>
            </w:r>
            <w:r w:rsidRPr="00962D1C">
              <w:rPr>
                <w:noProof/>
                <w:webHidden/>
                <w:sz w:val="22"/>
              </w:rPr>
              <w:instrText xml:space="preserve"> PAGEREF _Toc450245121 \h </w:instrText>
            </w:r>
            <w:r w:rsidRPr="00962D1C">
              <w:rPr>
                <w:noProof/>
                <w:webHidden/>
                <w:sz w:val="22"/>
              </w:rPr>
            </w:r>
            <w:r w:rsidRPr="00962D1C">
              <w:rPr>
                <w:noProof/>
                <w:webHidden/>
                <w:sz w:val="22"/>
              </w:rPr>
              <w:fldChar w:fldCharType="separate"/>
            </w:r>
            <w:r w:rsidR="00E7289B">
              <w:rPr>
                <w:noProof/>
                <w:webHidden/>
                <w:sz w:val="22"/>
              </w:rPr>
              <w:t>45</w:t>
            </w:r>
            <w:r w:rsidRPr="00962D1C">
              <w:rPr>
                <w:noProof/>
                <w:webHidden/>
                <w:sz w:val="22"/>
              </w:rPr>
              <w:fldChar w:fldCharType="end"/>
            </w:r>
          </w:hyperlink>
        </w:p>
        <w:p w:rsidR="00962D1C" w:rsidRPr="00962D1C" w:rsidRDefault="00962D1C">
          <w:pPr>
            <w:pStyle w:val="TOC2"/>
            <w:tabs>
              <w:tab w:val="left" w:pos="960"/>
              <w:tab w:val="right" w:leader="dot" w:pos="9350"/>
            </w:tabs>
            <w:rPr>
              <w:smallCaps w:val="0"/>
              <w:noProof/>
              <w:sz w:val="24"/>
              <w:szCs w:val="22"/>
              <w:lang w:val="en-GB" w:eastAsia="en-GB"/>
            </w:rPr>
          </w:pPr>
          <w:hyperlink w:anchor="_Toc450245122" w:history="1">
            <w:r w:rsidRPr="00962D1C">
              <w:rPr>
                <w:rStyle w:val="Hyperlink"/>
                <w:noProof/>
                <w:sz w:val="22"/>
              </w:rPr>
              <w:t>14.10</w:t>
            </w:r>
            <w:r w:rsidRPr="00962D1C">
              <w:rPr>
                <w:smallCaps w:val="0"/>
                <w:noProof/>
                <w:sz w:val="24"/>
                <w:szCs w:val="22"/>
                <w:lang w:val="en-GB" w:eastAsia="en-GB"/>
              </w:rPr>
              <w:tab/>
            </w:r>
            <w:r w:rsidRPr="00962D1C">
              <w:rPr>
                <w:rStyle w:val="Hyperlink"/>
                <w:noProof/>
                <w:sz w:val="22"/>
              </w:rPr>
              <w:t>Trigonometric method behind projectile velocity</w:t>
            </w:r>
            <w:r w:rsidRPr="00962D1C">
              <w:rPr>
                <w:noProof/>
                <w:webHidden/>
                <w:sz w:val="22"/>
              </w:rPr>
              <w:tab/>
            </w:r>
            <w:r w:rsidRPr="00962D1C">
              <w:rPr>
                <w:noProof/>
                <w:webHidden/>
                <w:sz w:val="22"/>
              </w:rPr>
              <w:fldChar w:fldCharType="begin"/>
            </w:r>
            <w:r w:rsidRPr="00962D1C">
              <w:rPr>
                <w:noProof/>
                <w:webHidden/>
                <w:sz w:val="22"/>
              </w:rPr>
              <w:instrText xml:space="preserve"> PAGEREF _Toc450245122 \h </w:instrText>
            </w:r>
            <w:r w:rsidRPr="00962D1C">
              <w:rPr>
                <w:noProof/>
                <w:webHidden/>
                <w:sz w:val="22"/>
              </w:rPr>
            </w:r>
            <w:r w:rsidRPr="00962D1C">
              <w:rPr>
                <w:noProof/>
                <w:webHidden/>
                <w:sz w:val="22"/>
              </w:rPr>
              <w:fldChar w:fldCharType="separate"/>
            </w:r>
            <w:r w:rsidR="00E7289B">
              <w:rPr>
                <w:noProof/>
                <w:webHidden/>
                <w:sz w:val="22"/>
              </w:rPr>
              <w:t>45</w:t>
            </w:r>
            <w:r w:rsidRPr="00962D1C">
              <w:rPr>
                <w:noProof/>
                <w:webHidden/>
                <w:sz w:val="22"/>
              </w:rPr>
              <w:fldChar w:fldCharType="end"/>
            </w:r>
          </w:hyperlink>
        </w:p>
        <w:p w:rsidR="00962D1C" w:rsidRPr="00962D1C" w:rsidRDefault="00962D1C">
          <w:pPr>
            <w:pStyle w:val="TOC2"/>
            <w:tabs>
              <w:tab w:val="left" w:pos="960"/>
              <w:tab w:val="right" w:leader="dot" w:pos="9350"/>
            </w:tabs>
            <w:rPr>
              <w:smallCaps w:val="0"/>
              <w:noProof/>
              <w:sz w:val="24"/>
              <w:szCs w:val="22"/>
              <w:lang w:val="en-GB" w:eastAsia="en-GB"/>
            </w:rPr>
          </w:pPr>
          <w:hyperlink w:anchor="_Toc450245123" w:history="1">
            <w:r w:rsidRPr="00962D1C">
              <w:rPr>
                <w:rStyle w:val="Hyperlink"/>
                <w:noProof/>
                <w:sz w:val="22"/>
              </w:rPr>
              <w:t>14.11</w:t>
            </w:r>
            <w:r w:rsidRPr="00962D1C">
              <w:rPr>
                <w:smallCaps w:val="0"/>
                <w:noProof/>
                <w:sz w:val="24"/>
                <w:szCs w:val="22"/>
                <w:lang w:val="en-GB" w:eastAsia="en-GB"/>
              </w:rPr>
              <w:tab/>
            </w:r>
            <w:r w:rsidRPr="00962D1C">
              <w:rPr>
                <w:rStyle w:val="Hyperlink"/>
                <w:noProof/>
                <w:sz w:val="22"/>
              </w:rPr>
              <w:t>Station tree structure</w:t>
            </w:r>
            <w:r w:rsidRPr="00962D1C">
              <w:rPr>
                <w:noProof/>
                <w:webHidden/>
                <w:sz w:val="22"/>
              </w:rPr>
              <w:tab/>
            </w:r>
            <w:r w:rsidRPr="00962D1C">
              <w:rPr>
                <w:noProof/>
                <w:webHidden/>
                <w:sz w:val="22"/>
              </w:rPr>
              <w:fldChar w:fldCharType="begin"/>
            </w:r>
            <w:r w:rsidRPr="00962D1C">
              <w:rPr>
                <w:noProof/>
                <w:webHidden/>
                <w:sz w:val="22"/>
              </w:rPr>
              <w:instrText xml:space="preserve"> PAGEREF _Toc450245123 \h </w:instrText>
            </w:r>
            <w:r w:rsidRPr="00962D1C">
              <w:rPr>
                <w:noProof/>
                <w:webHidden/>
                <w:sz w:val="22"/>
              </w:rPr>
            </w:r>
            <w:r w:rsidRPr="00962D1C">
              <w:rPr>
                <w:noProof/>
                <w:webHidden/>
                <w:sz w:val="22"/>
              </w:rPr>
              <w:fldChar w:fldCharType="separate"/>
            </w:r>
            <w:r w:rsidR="00E7289B">
              <w:rPr>
                <w:noProof/>
                <w:webHidden/>
                <w:sz w:val="22"/>
              </w:rPr>
              <w:t>46</w:t>
            </w:r>
            <w:r w:rsidRPr="00962D1C">
              <w:rPr>
                <w:noProof/>
                <w:webHidden/>
                <w:sz w:val="22"/>
              </w:rPr>
              <w:fldChar w:fldCharType="end"/>
            </w:r>
          </w:hyperlink>
        </w:p>
        <w:p w:rsidR="00962D1C" w:rsidRPr="00962D1C" w:rsidRDefault="00962D1C">
          <w:pPr>
            <w:pStyle w:val="TOC2"/>
            <w:tabs>
              <w:tab w:val="left" w:pos="960"/>
              <w:tab w:val="right" w:leader="dot" w:pos="9350"/>
            </w:tabs>
            <w:rPr>
              <w:smallCaps w:val="0"/>
              <w:noProof/>
              <w:sz w:val="24"/>
              <w:szCs w:val="22"/>
              <w:lang w:val="en-GB" w:eastAsia="en-GB"/>
            </w:rPr>
          </w:pPr>
          <w:hyperlink w:anchor="_Toc450245124" w:history="1">
            <w:r w:rsidRPr="00962D1C">
              <w:rPr>
                <w:rStyle w:val="Hyperlink"/>
                <w:noProof/>
                <w:sz w:val="22"/>
              </w:rPr>
              <w:t>14.12</w:t>
            </w:r>
            <w:r w:rsidRPr="00962D1C">
              <w:rPr>
                <w:smallCaps w:val="0"/>
                <w:noProof/>
                <w:sz w:val="24"/>
                <w:szCs w:val="22"/>
                <w:lang w:val="en-GB" w:eastAsia="en-GB"/>
              </w:rPr>
              <w:tab/>
            </w:r>
            <w:r w:rsidRPr="00962D1C">
              <w:rPr>
                <w:rStyle w:val="Hyperlink"/>
                <w:noProof/>
                <w:sz w:val="22"/>
              </w:rPr>
              <w:t>Start of the station generator algorithm</w:t>
            </w:r>
            <w:r w:rsidRPr="00962D1C">
              <w:rPr>
                <w:noProof/>
                <w:webHidden/>
                <w:sz w:val="22"/>
              </w:rPr>
              <w:tab/>
            </w:r>
            <w:r w:rsidRPr="00962D1C">
              <w:rPr>
                <w:noProof/>
                <w:webHidden/>
                <w:sz w:val="22"/>
              </w:rPr>
              <w:fldChar w:fldCharType="begin"/>
            </w:r>
            <w:r w:rsidRPr="00962D1C">
              <w:rPr>
                <w:noProof/>
                <w:webHidden/>
                <w:sz w:val="22"/>
              </w:rPr>
              <w:instrText xml:space="preserve"> PAGEREF _Toc450245124 \h </w:instrText>
            </w:r>
            <w:r w:rsidRPr="00962D1C">
              <w:rPr>
                <w:noProof/>
                <w:webHidden/>
                <w:sz w:val="22"/>
              </w:rPr>
            </w:r>
            <w:r w:rsidRPr="00962D1C">
              <w:rPr>
                <w:noProof/>
                <w:webHidden/>
                <w:sz w:val="22"/>
              </w:rPr>
              <w:fldChar w:fldCharType="separate"/>
            </w:r>
            <w:r w:rsidR="00E7289B">
              <w:rPr>
                <w:noProof/>
                <w:webHidden/>
                <w:sz w:val="22"/>
              </w:rPr>
              <w:t>47</w:t>
            </w:r>
            <w:r w:rsidRPr="00962D1C">
              <w:rPr>
                <w:noProof/>
                <w:webHidden/>
                <w:sz w:val="22"/>
              </w:rPr>
              <w:fldChar w:fldCharType="end"/>
            </w:r>
          </w:hyperlink>
        </w:p>
        <w:p w:rsidR="00962D1C" w:rsidRPr="00962D1C" w:rsidRDefault="00962D1C">
          <w:pPr>
            <w:pStyle w:val="TOC2"/>
            <w:tabs>
              <w:tab w:val="left" w:pos="960"/>
              <w:tab w:val="right" w:leader="dot" w:pos="9350"/>
            </w:tabs>
            <w:rPr>
              <w:smallCaps w:val="0"/>
              <w:noProof/>
              <w:sz w:val="24"/>
              <w:szCs w:val="22"/>
              <w:lang w:val="en-GB" w:eastAsia="en-GB"/>
            </w:rPr>
          </w:pPr>
          <w:hyperlink w:anchor="_Toc450245125" w:history="1">
            <w:r w:rsidRPr="00962D1C">
              <w:rPr>
                <w:rStyle w:val="Hyperlink"/>
                <w:noProof/>
                <w:sz w:val="22"/>
              </w:rPr>
              <w:t>14.13</w:t>
            </w:r>
            <w:r w:rsidRPr="00962D1C">
              <w:rPr>
                <w:smallCaps w:val="0"/>
                <w:noProof/>
                <w:sz w:val="24"/>
                <w:szCs w:val="22"/>
                <w:lang w:val="en-GB" w:eastAsia="en-GB"/>
              </w:rPr>
              <w:tab/>
            </w:r>
            <w:r w:rsidRPr="00962D1C">
              <w:rPr>
                <w:rStyle w:val="Hyperlink"/>
                <w:noProof/>
                <w:sz w:val="22"/>
              </w:rPr>
              <w:t>Generating an initial Node tree</w:t>
            </w:r>
            <w:r w:rsidRPr="00962D1C">
              <w:rPr>
                <w:noProof/>
                <w:webHidden/>
                <w:sz w:val="22"/>
              </w:rPr>
              <w:tab/>
            </w:r>
            <w:r w:rsidRPr="00962D1C">
              <w:rPr>
                <w:noProof/>
                <w:webHidden/>
                <w:sz w:val="22"/>
              </w:rPr>
              <w:fldChar w:fldCharType="begin"/>
            </w:r>
            <w:r w:rsidRPr="00962D1C">
              <w:rPr>
                <w:noProof/>
                <w:webHidden/>
                <w:sz w:val="22"/>
              </w:rPr>
              <w:instrText xml:space="preserve"> PAGEREF _Toc450245125 \h </w:instrText>
            </w:r>
            <w:r w:rsidRPr="00962D1C">
              <w:rPr>
                <w:noProof/>
                <w:webHidden/>
                <w:sz w:val="22"/>
              </w:rPr>
            </w:r>
            <w:r w:rsidRPr="00962D1C">
              <w:rPr>
                <w:noProof/>
                <w:webHidden/>
                <w:sz w:val="22"/>
              </w:rPr>
              <w:fldChar w:fldCharType="separate"/>
            </w:r>
            <w:r w:rsidR="00E7289B">
              <w:rPr>
                <w:noProof/>
                <w:webHidden/>
                <w:sz w:val="22"/>
              </w:rPr>
              <w:t>47</w:t>
            </w:r>
            <w:r w:rsidRPr="00962D1C">
              <w:rPr>
                <w:noProof/>
                <w:webHidden/>
                <w:sz w:val="22"/>
              </w:rPr>
              <w:fldChar w:fldCharType="end"/>
            </w:r>
          </w:hyperlink>
        </w:p>
        <w:p w:rsidR="00962D1C" w:rsidRPr="00962D1C" w:rsidRDefault="00962D1C">
          <w:pPr>
            <w:pStyle w:val="TOC2"/>
            <w:tabs>
              <w:tab w:val="left" w:pos="960"/>
              <w:tab w:val="right" w:leader="dot" w:pos="9350"/>
            </w:tabs>
            <w:rPr>
              <w:smallCaps w:val="0"/>
              <w:noProof/>
              <w:sz w:val="24"/>
              <w:szCs w:val="22"/>
              <w:lang w:val="en-GB" w:eastAsia="en-GB"/>
            </w:rPr>
          </w:pPr>
          <w:hyperlink w:anchor="_Toc450245126" w:history="1">
            <w:r w:rsidRPr="00962D1C">
              <w:rPr>
                <w:rStyle w:val="Hyperlink"/>
                <w:noProof/>
                <w:sz w:val="22"/>
              </w:rPr>
              <w:t>14.14</w:t>
            </w:r>
            <w:r w:rsidRPr="00962D1C">
              <w:rPr>
                <w:smallCaps w:val="0"/>
                <w:noProof/>
                <w:sz w:val="24"/>
                <w:szCs w:val="22"/>
                <w:lang w:val="en-GB" w:eastAsia="en-GB"/>
              </w:rPr>
              <w:tab/>
            </w:r>
            <w:r w:rsidRPr="00962D1C">
              <w:rPr>
                <w:rStyle w:val="Hyperlink"/>
                <w:noProof/>
                <w:sz w:val="22"/>
              </w:rPr>
              <w:t>Building the station in 2D space</w:t>
            </w:r>
            <w:r w:rsidRPr="00962D1C">
              <w:rPr>
                <w:noProof/>
                <w:webHidden/>
                <w:sz w:val="22"/>
              </w:rPr>
              <w:tab/>
            </w:r>
            <w:r w:rsidRPr="00962D1C">
              <w:rPr>
                <w:noProof/>
                <w:webHidden/>
                <w:sz w:val="22"/>
              </w:rPr>
              <w:fldChar w:fldCharType="begin"/>
            </w:r>
            <w:r w:rsidRPr="00962D1C">
              <w:rPr>
                <w:noProof/>
                <w:webHidden/>
                <w:sz w:val="22"/>
              </w:rPr>
              <w:instrText xml:space="preserve"> PAGEREF _Toc450245126 \h </w:instrText>
            </w:r>
            <w:r w:rsidRPr="00962D1C">
              <w:rPr>
                <w:noProof/>
                <w:webHidden/>
                <w:sz w:val="22"/>
              </w:rPr>
            </w:r>
            <w:r w:rsidRPr="00962D1C">
              <w:rPr>
                <w:noProof/>
                <w:webHidden/>
                <w:sz w:val="22"/>
              </w:rPr>
              <w:fldChar w:fldCharType="separate"/>
            </w:r>
            <w:r w:rsidR="00E7289B">
              <w:rPr>
                <w:noProof/>
                <w:webHidden/>
                <w:sz w:val="22"/>
              </w:rPr>
              <w:t>48</w:t>
            </w:r>
            <w:r w:rsidRPr="00962D1C">
              <w:rPr>
                <w:noProof/>
                <w:webHidden/>
                <w:sz w:val="22"/>
              </w:rPr>
              <w:fldChar w:fldCharType="end"/>
            </w:r>
          </w:hyperlink>
        </w:p>
        <w:p w:rsidR="00962D1C" w:rsidRPr="00962D1C" w:rsidRDefault="00962D1C">
          <w:pPr>
            <w:pStyle w:val="TOC2"/>
            <w:tabs>
              <w:tab w:val="left" w:pos="960"/>
              <w:tab w:val="right" w:leader="dot" w:pos="9350"/>
            </w:tabs>
            <w:rPr>
              <w:smallCaps w:val="0"/>
              <w:noProof/>
              <w:sz w:val="24"/>
              <w:szCs w:val="22"/>
              <w:lang w:val="en-GB" w:eastAsia="en-GB"/>
            </w:rPr>
          </w:pPr>
          <w:hyperlink w:anchor="_Toc450245127" w:history="1">
            <w:r w:rsidRPr="00962D1C">
              <w:rPr>
                <w:rStyle w:val="Hyperlink"/>
                <w:noProof/>
                <w:sz w:val="22"/>
              </w:rPr>
              <w:t>14.15</w:t>
            </w:r>
            <w:r w:rsidRPr="00962D1C">
              <w:rPr>
                <w:smallCaps w:val="0"/>
                <w:noProof/>
                <w:sz w:val="24"/>
                <w:szCs w:val="22"/>
                <w:lang w:val="en-GB" w:eastAsia="en-GB"/>
              </w:rPr>
              <w:tab/>
            </w:r>
            <w:r w:rsidRPr="00962D1C">
              <w:rPr>
                <w:rStyle w:val="Hyperlink"/>
                <w:noProof/>
                <w:sz w:val="22"/>
              </w:rPr>
              <w:t>Message parse loop</w:t>
            </w:r>
            <w:r w:rsidRPr="00962D1C">
              <w:rPr>
                <w:noProof/>
                <w:webHidden/>
                <w:sz w:val="22"/>
              </w:rPr>
              <w:tab/>
            </w:r>
            <w:r w:rsidRPr="00962D1C">
              <w:rPr>
                <w:noProof/>
                <w:webHidden/>
                <w:sz w:val="22"/>
              </w:rPr>
              <w:fldChar w:fldCharType="begin"/>
            </w:r>
            <w:r w:rsidRPr="00962D1C">
              <w:rPr>
                <w:noProof/>
                <w:webHidden/>
                <w:sz w:val="22"/>
              </w:rPr>
              <w:instrText xml:space="preserve"> PAGEREF _Toc450245127 \h </w:instrText>
            </w:r>
            <w:r w:rsidRPr="00962D1C">
              <w:rPr>
                <w:noProof/>
                <w:webHidden/>
                <w:sz w:val="22"/>
              </w:rPr>
            </w:r>
            <w:r w:rsidRPr="00962D1C">
              <w:rPr>
                <w:noProof/>
                <w:webHidden/>
                <w:sz w:val="22"/>
              </w:rPr>
              <w:fldChar w:fldCharType="separate"/>
            </w:r>
            <w:r w:rsidR="00E7289B">
              <w:rPr>
                <w:noProof/>
                <w:webHidden/>
                <w:sz w:val="22"/>
              </w:rPr>
              <w:t>49</w:t>
            </w:r>
            <w:r w:rsidRPr="00962D1C">
              <w:rPr>
                <w:noProof/>
                <w:webHidden/>
                <w:sz w:val="22"/>
              </w:rPr>
              <w:fldChar w:fldCharType="end"/>
            </w:r>
          </w:hyperlink>
        </w:p>
        <w:p w:rsidR="00962D1C" w:rsidRPr="00962D1C" w:rsidRDefault="00962D1C">
          <w:pPr>
            <w:pStyle w:val="TOC2"/>
            <w:tabs>
              <w:tab w:val="left" w:pos="960"/>
              <w:tab w:val="right" w:leader="dot" w:pos="9350"/>
            </w:tabs>
            <w:rPr>
              <w:smallCaps w:val="0"/>
              <w:noProof/>
              <w:sz w:val="24"/>
              <w:szCs w:val="22"/>
              <w:lang w:val="en-GB" w:eastAsia="en-GB"/>
            </w:rPr>
          </w:pPr>
          <w:hyperlink w:anchor="_Toc450245128" w:history="1">
            <w:r w:rsidRPr="00962D1C">
              <w:rPr>
                <w:rStyle w:val="Hyperlink"/>
                <w:noProof/>
                <w:sz w:val="22"/>
              </w:rPr>
              <w:t>14.16</w:t>
            </w:r>
            <w:r w:rsidRPr="00962D1C">
              <w:rPr>
                <w:smallCaps w:val="0"/>
                <w:noProof/>
                <w:sz w:val="24"/>
                <w:szCs w:val="22"/>
                <w:lang w:val="en-GB" w:eastAsia="en-GB"/>
              </w:rPr>
              <w:tab/>
            </w:r>
            <w:r w:rsidRPr="00962D1C">
              <w:rPr>
                <w:rStyle w:val="Hyperlink"/>
                <w:noProof/>
                <w:sz w:val="22"/>
              </w:rPr>
              <w:t>Constructing and sending a message using Lidgren.Network</w:t>
            </w:r>
            <w:r w:rsidRPr="00962D1C">
              <w:rPr>
                <w:noProof/>
                <w:webHidden/>
                <w:sz w:val="22"/>
              </w:rPr>
              <w:tab/>
            </w:r>
            <w:r w:rsidRPr="00962D1C">
              <w:rPr>
                <w:noProof/>
                <w:webHidden/>
                <w:sz w:val="22"/>
              </w:rPr>
              <w:fldChar w:fldCharType="begin"/>
            </w:r>
            <w:r w:rsidRPr="00962D1C">
              <w:rPr>
                <w:noProof/>
                <w:webHidden/>
                <w:sz w:val="22"/>
              </w:rPr>
              <w:instrText xml:space="preserve"> PAGEREF _Toc450245128 \h </w:instrText>
            </w:r>
            <w:r w:rsidRPr="00962D1C">
              <w:rPr>
                <w:noProof/>
                <w:webHidden/>
                <w:sz w:val="22"/>
              </w:rPr>
            </w:r>
            <w:r w:rsidRPr="00962D1C">
              <w:rPr>
                <w:noProof/>
                <w:webHidden/>
                <w:sz w:val="22"/>
              </w:rPr>
              <w:fldChar w:fldCharType="separate"/>
            </w:r>
            <w:r w:rsidR="00E7289B">
              <w:rPr>
                <w:noProof/>
                <w:webHidden/>
                <w:sz w:val="22"/>
              </w:rPr>
              <w:t>49</w:t>
            </w:r>
            <w:r w:rsidRPr="00962D1C">
              <w:rPr>
                <w:noProof/>
                <w:webHidden/>
                <w:sz w:val="22"/>
              </w:rPr>
              <w:fldChar w:fldCharType="end"/>
            </w:r>
          </w:hyperlink>
        </w:p>
        <w:p w:rsidR="00962D1C" w:rsidRDefault="00962D1C">
          <w:pPr>
            <w:pStyle w:val="TOC2"/>
            <w:tabs>
              <w:tab w:val="left" w:pos="960"/>
              <w:tab w:val="right" w:leader="dot" w:pos="9350"/>
            </w:tabs>
            <w:rPr>
              <w:smallCaps w:val="0"/>
              <w:noProof/>
              <w:sz w:val="22"/>
              <w:szCs w:val="22"/>
              <w:lang w:val="en-GB" w:eastAsia="en-GB"/>
            </w:rPr>
          </w:pPr>
          <w:hyperlink w:anchor="_Toc450245129" w:history="1">
            <w:r w:rsidRPr="00962D1C">
              <w:rPr>
                <w:rStyle w:val="Hyperlink"/>
                <w:noProof/>
                <w:sz w:val="22"/>
              </w:rPr>
              <w:t>14.17</w:t>
            </w:r>
            <w:r w:rsidRPr="00962D1C">
              <w:rPr>
                <w:smallCaps w:val="0"/>
                <w:noProof/>
                <w:sz w:val="24"/>
                <w:szCs w:val="22"/>
                <w:lang w:val="en-GB" w:eastAsia="en-GB"/>
              </w:rPr>
              <w:tab/>
            </w:r>
            <w:r w:rsidRPr="00962D1C">
              <w:rPr>
                <w:rStyle w:val="Hyperlink"/>
                <w:noProof/>
                <w:sz w:val="22"/>
              </w:rPr>
              <w:t>Serialized Station in XML</w:t>
            </w:r>
            <w:r w:rsidRPr="00962D1C">
              <w:rPr>
                <w:noProof/>
                <w:webHidden/>
                <w:sz w:val="22"/>
              </w:rPr>
              <w:tab/>
            </w:r>
            <w:r w:rsidRPr="00962D1C">
              <w:rPr>
                <w:noProof/>
                <w:webHidden/>
                <w:sz w:val="22"/>
              </w:rPr>
              <w:fldChar w:fldCharType="begin"/>
            </w:r>
            <w:r w:rsidRPr="00962D1C">
              <w:rPr>
                <w:noProof/>
                <w:webHidden/>
                <w:sz w:val="22"/>
              </w:rPr>
              <w:instrText xml:space="preserve"> PAGEREF _Toc450245129 \h </w:instrText>
            </w:r>
            <w:r w:rsidRPr="00962D1C">
              <w:rPr>
                <w:noProof/>
                <w:webHidden/>
                <w:sz w:val="22"/>
              </w:rPr>
            </w:r>
            <w:r w:rsidRPr="00962D1C">
              <w:rPr>
                <w:noProof/>
                <w:webHidden/>
                <w:sz w:val="22"/>
              </w:rPr>
              <w:fldChar w:fldCharType="separate"/>
            </w:r>
            <w:r w:rsidR="00E7289B">
              <w:rPr>
                <w:noProof/>
                <w:webHidden/>
                <w:sz w:val="22"/>
              </w:rPr>
              <w:t>50</w:t>
            </w:r>
            <w:r w:rsidRPr="00962D1C">
              <w:rPr>
                <w:noProof/>
                <w:webHidden/>
                <w:sz w:val="22"/>
              </w:rPr>
              <w:fldChar w:fldCharType="end"/>
            </w:r>
          </w:hyperlink>
        </w:p>
        <w:p w:rsidR="0064230D" w:rsidRPr="00754CD6" w:rsidRDefault="0064230D">
          <w:pPr>
            <w:rPr>
              <w:sz w:val="32"/>
            </w:rPr>
          </w:pPr>
          <w:r w:rsidRPr="003E37DA">
            <w:rPr>
              <w:b/>
              <w:bCs/>
              <w:noProof/>
              <w:sz w:val="56"/>
            </w:rPr>
            <w:fldChar w:fldCharType="end"/>
          </w:r>
        </w:p>
      </w:sdtContent>
    </w:sdt>
    <w:p w:rsidR="000853F1" w:rsidRDefault="000853F1">
      <w:pPr>
        <w:spacing w:after="160"/>
        <w:rPr>
          <w:rFonts w:ascii="Roboto Condensed" w:eastAsiaTheme="majorEastAsia" w:hAnsi="Roboto Condensed" w:cstheme="majorBidi"/>
          <w:bCs/>
          <w:color w:val="000000" w:themeColor="text1"/>
          <w:sz w:val="36"/>
          <w:szCs w:val="36"/>
        </w:rPr>
      </w:pPr>
      <w:bookmarkStart w:id="1" w:name="_Toc450163118"/>
      <w:r>
        <w:br w:type="page"/>
      </w:r>
    </w:p>
    <w:p w:rsidR="00864B5B" w:rsidRDefault="00864B5B" w:rsidP="00DA5841">
      <w:pPr>
        <w:pStyle w:val="Heading1"/>
      </w:pPr>
      <w:bookmarkStart w:id="2" w:name="_Toc450245064"/>
      <w:r>
        <w:lastRenderedPageBreak/>
        <w:t>Introduction</w:t>
      </w:r>
      <w:bookmarkEnd w:id="1"/>
      <w:bookmarkEnd w:id="2"/>
    </w:p>
    <w:p w:rsidR="00834124" w:rsidRDefault="00834124" w:rsidP="00DA5841">
      <w:pPr>
        <w:pStyle w:val="Heading2"/>
      </w:pPr>
      <w:bookmarkStart w:id="3" w:name="_Toc449791555"/>
      <w:bookmarkStart w:id="4" w:name="_Toc450163119"/>
      <w:bookmarkStart w:id="5" w:name="_Toc450245065"/>
      <w:r>
        <w:t>Background</w:t>
      </w:r>
      <w:bookmarkEnd w:id="3"/>
      <w:bookmarkEnd w:id="4"/>
      <w:bookmarkEnd w:id="5"/>
    </w:p>
    <w:p w:rsidR="00834124" w:rsidRPr="00834124" w:rsidRDefault="00834124" w:rsidP="00DA5841"/>
    <w:p w:rsidR="00DA5841" w:rsidRDefault="003934B3" w:rsidP="00DA5841">
      <w:pPr>
        <w:spacing w:after="240"/>
      </w:pPr>
      <w:r w:rsidRPr="00DA5841">
        <w:t xml:space="preserve">In 1997 Akira Higuchi released a free </w:t>
      </w:r>
      <w:r w:rsidR="00AF111B" w:rsidRPr="00DA5841">
        <w:t xml:space="preserve">and open-source video game called XKobo for the UNIX operating system, written in the C programming language. XKobo is a single player, arcade style space shooter in which the player assumes control of a space ship </w:t>
      </w:r>
      <w:r w:rsidR="00834124" w:rsidRPr="00DA5841">
        <w:t xml:space="preserve">in battle with enemy space stations. The space stations consist of a core which branches out in a tree-like structure from the center and is connected to further nodes which act as turrets, firing projectiles at the player if they get within range. Players </w:t>
      </w:r>
      <w:r w:rsidR="00DA5841">
        <w:t>are able to</w:t>
      </w:r>
      <w:r w:rsidR="00834124" w:rsidRPr="00DA5841">
        <w:t xml:space="preserve"> destroy turret nodes by shooting at them however the only way to destroy a station outright is to destroy the core. The objective of the game is to destroy all the space stations in the level, at which point the player proceeds to the next.</w:t>
      </w:r>
      <w:r w:rsidR="009B40B1" w:rsidRPr="00DA5841">
        <w:t xml:space="preserve"> Originally utilizing the X Window System to draw graphics on the screen and obtain input from the keyboard, XKobo has experienced numerous revisions over the years since its initial release and has been ported to modern operating systems by passionate fans.</w:t>
      </w:r>
    </w:p>
    <w:p w:rsidR="00BA6709" w:rsidRDefault="00DA5841" w:rsidP="00DA5841">
      <w:pPr>
        <w:spacing w:after="240"/>
      </w:pPr>
      <w:r>
        <w:t xml:space="preserve">As is conventional for </w:t>
      </w:r>
      <w:r w:rsidR="000E39C8">
        <w:t xml:space="preserve">the information technology industry in general, much has progressed in the almost two decades since XKobo was released, in terms of both the technology that is now available for software developers to </w:t>
      </w:r>
      <w:r w:rsidR="00F2197E">
        <w:t xml:space="preserve">assist in video games development </w:t>
      </w:r>
      <w:r w:rsidR="000E39C8">
        <w:t>and the user’s expectation of the software</w:t>
      </w:r>
      <w:r w:rsidR="00F2197E">
        <w:t xml:space="preserve">, specifically </w:t>
      </w:r>
      <w:r w:rsidR="000E39C8">
        <w:t>the features and user experience it should provide.</w:t>
      </w:r>
      <w:r w:rsidR="00F2197E">
        <w:t xml:space="preserve"> When XKobo was originally released, the video games industry was on the advent of popular and commercially available multiplayer games playable over</w:t>
      </w:r>
      <w:r w:rsidR="00A95B47">
        <w:t xml:space="preserve"> an internet-connected network. </w:t>
      </w:r>
      <w:r w:rsidR="005B4833">
        <w:t xml:space="preserve">DOOM, released in 1993 by id Software, was not the first example of video game with networked multiplayer possible over the internet, but it was successful in </w:t>
      </w:r>
      <w:r w:rsidR="002A1C6D">
        <w:t>popularizing the concept that users could play in the same synchronized game instance over the internet. Nowadays developers are putting increasing emphasis on providing network gameplay as part of their software releases, with many studios focusing on exclusively online games</w:t>
      </w:r>
      <w:r w:rsidR="00615E51">
        <w:t>. A</w:t>
      </w:r>
      <w:r w:rsidR="002A1C6D">
        <w:t xml:space="preserve">s video games become ever more complex in functionality the need to </w:t>
      </w:r>
      <w:r w:rsidR="00615E51">
        <w:t>correctly design, implement and maintain them has never been more apparent.</w:t>
      </w:r>
    </w:p>
    <w:p w:rsidR="00BA6709" w:rsidRDefault="00BA6709">
      <w:pPr>
        <w:spacing w:after="160"/>
      </w:pPr>
      <w:r>
        <w:br w:type="page"/>
      </w:r>
    </w:p>
    <w:p w:rsidR="00117132" w:rsidRDefault="00235135" w:rsidP="00615E51">
      <w:pPr>
        <w:pStyle w:val="Heading2"/>
      </w:pPr>
      <w:bookmarkStart w:id="6" w:name="_Toc450163120"/>
      <w:bookmarkStart w:id="7" w:name="_Toc450245066"/>
      <w:r>
        <w:lastRenderedPageBreak/>
        <w:t>Aims</w:t>
      </w:r>
      <w:r w:rsidR="000E3D6E">
        <w:t xml:space="preserve"> and Objectives</w:t>
      </w:r>
      <w:bookmarkEnd w:id="6"/>
      <w:bookmarkEnd w:id="7"/>
    </w:p>
    <w:p w:rsidR="00CE39F7" w:rsidRDefault="00CE39F7" w:rsidP="00CE39F7"/>
    <w:p w:rsidR="00235135" w:rsidRDefault="00F5447C" w:rsidP="00CE39F7">
      <w:r>
        <w:t xml:space="preserve">The </w:t>
      </w:r>
      <w:r w:rsidR="00820B93">
        <w:t xml:space="preserve">overall </w:t>
      </w:r>
      <w:r>
        <w:t>aim of the project was to produce a game characteristically similar to XKobo but with a focus on providing multiplaye</w:t>
      </w:r>
      <w:r w:rsidR="00235135">
        <w:t>r online gameplay as a feature.</w:t>
      </w:r>
      <w:r w:rsidR="008E6C5B">
        <w:t xml:space="preserve"> </w:t>
      </w:r>
      <w:r w:rsidR="00536ACC">
        <w:t xml:space="preserve">The game </w:t>
      </w:r>
      <w:r w:rsidR="008E6C5B">
        <w:t xml:space="preserve">itself, which ultimately </w:t>
      </w:r>
      <w:r w:rsidR="00D173EF">
        <w:t>became</w:t>
      </w:r>
      <w:r w:rsidR="008E6C5B">
        <w:t xml:space="preserve"> the client half in a client-server modelled system,</w:t>
      </w:r>
      <w:r w:rsidR="00536ACC">
        <w:t xml:space="preserve"> needed to utilize a 2D graphics engine</w:t>
      </w:r>
      <w:r w:rsidR="007A4E72">
        <w:t xml:space="preserve"> or framework</w:t>
      </w:r>
      <w:r w:rsidR="00536ACC">
        <w:t xml:space="preserve"> to display graphics represen</w:t>
      </w:r>
      <w:r w:rsidR="008E6C5B">
        <w:t>ting game mechanics to the user</w:t>
      </w:r>
      <w:r w:rsidR="007A4E72">
        <w:t>, such as players, projectiles and enemies.</w:t>
      </w:r>
      <w:r w:rsidR="00536ACC">
        <w:t xml:space="preserve"> </w:t>
      </w:r>
      <w:r w:rsidR="007A4E72">
        <w:t>The chosen framework</w:t>
      </w:r>
      <w:r w:rsidR="00536ACC">
        <w:t xml:space="preserve"> </w:t>
      </w:r>
      <w:r w:rsidR="008E6C5B">
        <w:t>was</w:t>
      </w:r>
      <w:r w:rsidR="007A4E72">
        <w:t xml:space="preserve"> also</w:t>
      </w:r>
      <w:r w:rsidR="00857258">
        <w:t xml:space="preserve"> required</w:t>
      </w:r>
      <w:r w:rsidR="00536ACC">
        <w:t xml:space="preserve"> </w:t>
      </w:r>
      <w:r w:rsidR="00857258">
        <w:t xml:space="preserve">to display </w:t>
      </w:r>
      <w:r w:rsidR="00536ACC">
        <w:t>an intuitive graphical user interface</w:t>
      </w:r>
      <w:r w:rsidR="00857258">
        <w:t xml:space="preserve"> that displays relevant information</w:t>
      </w:r>
      <w:r w:rsidR="008E6C5B">
        <w:t xml:space="preserve"> to the user</w:t>
      </w:r>
      <w:r w:rsidR="00857258">
        <w:t xml:space="preserve"> and enables </w:t>
      </w:r>
      <w:r w:rsidR="008E6C5B">
        <w:t>them</w:t>
      </w:r>
      <w:r w:rsidR="00857258">
        <w:t xml:space="preserve"> to configure their gameplay experience.</w:t>
      </w:r>
      <w:r w:rsidR="007A4E72">
        <w:t xml:space="preserve"> Although not specifically stated in the project description, another aim was to ensure the user experience of the client was high with an attention to aesthetically pleasing and consistent graphics, graphical user interface elements and visual effects seen during gameplay.</w:t>
      </w:r>
    </w:p>
    <w:p w:rsidR="00235135" w:rsidRDefault="00235135" w:rsidP="00CE39F7"/>
    <w:p w:rsidR="007A4E72" w:rsidRDefault="000E3D6E" w:rsidP="00CE39F7">
      <w:r>
        <w:t>On the server side, the key aim</w:t>
      </w:r>
      <w:r w:rsidR="007A4E72">
        <w:t xml:space="preserve"> was to enable synchronization</w:t>
      </w:r>
      <w:r>
        <w:t xml:space="preserve"> of game state between connected clients</w:t>
      </w:r>
      <w:r w:rsidR="007A4E72">
        <w:t xml:space="preserve"> by developing client and server specific network messaging protocols. Synchronization in the context of networked games refers to each client having an as up to date as possible view of the game state as possible, provided by the server. This is achieved by the server sending data regularly to connected clients representing its current state while receiving player-specific data from clients and updating its own state to include the actions of the players. </w:t>
      </w:r>
      <w:r w:rsidR="006615A4">
        <w:t xml:space="preserve">For example, if a player in an online session shoots an enemy and it is destroyed, all remaining connected clients should know </w:t>
      </w:r>
      <w:r w:rsidR="00BE2B02">
        <w:t>when and where</w:t>
      </w:r>
      <w:r w:rsidR="006615A4">
        <w:t xml:space="preserve"> the specific player fired the projectile, </w:t>
      </w:r>
      <w:r w:rsidR="00BE2B02">
        <w:t xml:space="preserve">that </w:t>
      </w:r>
      <w:r w:rsidR="006615A4">
        <w:t>the projectile hit the enemy and the enemy was</w:t>
      </w:r>
      <w:r w:rsidR="00BE2B02">
        <w:t xml:space="preserve"> </w:t>
      </w:r>
      <w:r w:rsidR="006615A4">
        <w:t>destroyed</w:t>
      </w:r>
      <w:r w:rsidR="00BE2B02">
        <w:t xml:space="preserve"> as a result. </w:t>
      </w:r>
      <w:r w:rsidR="007A4E72">
        <w:t xml:space="preserve">Synchronization therefore depends on the messages </w:t>
      </w:r>
      <w:r w:rsidR="008C0CE3">
        <w:t xml:space="preserve">(or packets) </w:t>
      </w:r>
      <w:r w:rsidR="007A4E72">
        <w:t xml:space="preserve">that are transmitted between client and server, what the data they contain pertains to, and the way in which these messages </w:t>
      </w:r>
      <w:r w:rsidR="00EF59BC">
        <w:t>are sorted and the data parsed.</w:t>
      </w:r>
    </w:p>
    <w:p w:rsidR="006615A4" w:rsidRDefault="006615A4" w:rsidP="00CE39F7"/>
    <w:p w:rsidR="00BE2B02" w:rsidRDefault="006615A4" w:rsidP="00CE39F7">
      <w:r>
        <w:t xml:space="preserve">Research would form a large part of the project initially as there inherently many ways one could go about producing a client-server system, and many technologies available that enable this in varying degrees </w:t>
      </w:r>
      <w:r w:rsidR="00BE2B02">
        <w:t xml:space="preserve">of flexibility </w:t>
      </w:r>
      <w:r>
        <w:t>and methods.</w:t>
      </w:r>
      <w:r w:rsidR="00BE2B02">
        <w:t xml:space="preserve"> On top of this, freedom was given in the project proposal of which programming language to use to produce the client and server and since 2D graphics APIs are usually bound to specific programming languages (i.e. the Graphics2D API for Java), the technology used to implement the system would be carefully considered.</w:t>
      </w:r>
      <w:r w:rsidR="00E54EF1">
        <w:t xml:space="preserve"> Freedom was also given the game design, </w:t>
      </w:r>
      <w:r w:rsidR="00341F6F">
        <w:t xml:space="preserve">whilst the game had to have resemblance </w:t>
      </w:r>
      <w:r w:rsidR="00B40E03">
        <w:t>to the gameplay of</w:t>
      </w:r>
      <w:r w:rsidR="00341F6F">
        <w:t xml:space="preserve"> XKobo, </w:t>
      </w:r>
      <w:r w:rsidR="00B40E03">
        <w:t>the game logic</w:t>
      </w:r>
      <w:r w:rsidR="000D4149">
        <w:t xml:space="preserve"> and visual design were</w:t>
      </w:r>
      <w:r w:rsidR="00B40E03">
        <w:t xml:space="preserve"> </w:t>
      </w:r>
      <w:r w:rsidR="000D4149">
        <w:t>open-ended.</w:t>
      </w:r>
    </w:p>
    <w:p w:rsidR="00BE2B02" w:rsidRDefault="00BE2B02" w:rsidP="00CE39F7"/>
    <w:p w:rsidR="000E3D6E" w:rsidRDefault="006D564E" w:rsidP="000E3D6E">
      <w:r>
        <w:t>Software deliverables</w:t>
      </w:r>
      <w:r w:rsidR="00B20CEB">
        <w:t xml:space="preserve"> </w:t>
      </w:r>
      <w:r>
        <w:t>were two-fold, to develop a game client utilizing 2D a graphics framework to display the game itself, a graphical user interface, the players, enemy stations and whatever additional elements the game required, and a separate server application that enables and assists a synchronized and robust multiplayer gameplay experience.</w:t>
      </w:r>
    </w:p>
    <w:p w:rsidR="00404560" w:rsidRDefault="00404560">
      <w:pPr>
        <w:spacing w:after="160"/>
        <w:rPr>
          <w:rFonts w:ascii="Roboto Condensed" w:eastAsiaTheme="majorEastAsia" w:hAnsi="Roboto Condensed" w:cstheme="majorBidi"/>
          <w:bCs/>
          <w:color w:val="000000" w:themeColor="text1"/>
          <w:sz w:val="36"/>
          <w:szCs w:val="36"/>
        </w:rPr>
      </w:pPr>
      <w:bookmarkStart w:id="8" w:name="_Toc450163122"/>
      <w:r>
        <w:br w:type="page"/>
      </w:r>
    </w:p>
    <w:p w:rsidR="004C6614" w:rsidRDefault="00884362" w:rsidP="00CE39F7">
      <w:pPr>
        <w:pStyle w:val="Heading1"/>
      </w:pPr>
      <w:bookmarkStart w:id="9" w:name="_Toc450245067"/>
      <w:r>
        <w:lastRenderedPageBreak/>
        <w:t>Requirements specification</w:t>
      </w:r>
      <w:bookmarkEnd w:id="8"/>
      <w:bookmarkEnd w:id="9"/>
    </w:p>
    <w:p w:rsidR="00174A8B" w:rsidRDefault="00EB3CE8" w:rsidP="00884362">
      <w:pPr>
        <w:pStyle w:val="Heading2"/>
      </w:pPr>
      <w:bookmarkStart w:id="10" w:name="_Toc450163123"/>
      <w:bookmarkStart w:id="11" w:name="_Toc450245068"/>
      <w:r>
        <w:t>Overview</w:t>
      </w:r>
      <w:bookmarkEnd w:id="10"/>
      <w:bookmarkEnd w:id="11"/>
    </w:p>
    <w:p w:rsidR="00EB3CE8" w:rsidRDefault="00EB3CE8" w:rsidP="00EB3CE8"/>
    <w:p w:rsidR="00C74044" w:rsidRDefault="00EB3CE8" w:rsidP="00EB3CE8">
      <w:r>
        <w:t xml:space="preserve">This section discusses the </w:t>
      </w:r>
      <w:r w:rsidR="00054545">
        <w:t xml:space="preserve">requirements for the software system </w:t>
      </w:r>
      <w:r w:rsidR="000802D0">
        <w:t xml:space="preserve">and </w:t>
      </w:r>
      <w:r w:rsidR="00054545">
        <w:t xml:space="preserve">details the </w:t>
      </w:r>
      <w:r w:rsidR="000802D0">
        <w:t>reasons for their necessity to</w:t>
      </w:r>
      <w:r>
        <w:t xml:space="preserve"> provide a more detailed specification of what the project should achieve in comparison the aims and objectives. Throughout the course of the project the requirements were frequently </w:t>
      </w:r>
      <w:r w:rsidR="001E4557">
        <w:t>altered as some of the more nebulous aspects of the project became clearer, and changes were made to b</w:t>
      </w:r>
      <w:r w:rsidR="00C74044">
        <w:t xml:space="preserve">etter reflect the direction </w:t>
      </w:r>
      <w:r w:rsidR="001E4557">
        <w:t xml:space="preserve">of the project. </w:t>
      </w:r>
    </w:p>
    <w:p w:rsidR="00C74044" w:rsidRDefault="001B3BF4" w:rsidP="00C74044">
      <w:pPr>
        <w:pStyle w:val="Heading2"/>
      </w:pPr>
      <w:bookmarkStart w:id="12" w:name="_Toc450163124"/>
      <w:bookmarkStart w:id="13" w:name="_Toc450245069"/>
      <w:r>
        <w:t>Graphical user interface</w:t>
      </w:r>
      <w:bookmarkEnd w:id="12"/>
      <w:bookmarkEnd w:id="13"/>
    </w:p>
    <w:p w:rsidR="001B3BF4" w:rsidRDefault="001B3BF4" w:rsidP="001B3BF4"/>
    <w:p w:rsidR="001B3BF4" w:rsidRPr="00B078E7" w:rsidRDefault="001B3BF4" w:rsidP="001B3BF4">
      <w:pPr>
        <w:rPr>
          <w:i/>
        </w:rPr>
      </w:pPr>
      <w:r w:rsidRPr="00B078E7">
        <w:rPr>
          <w:i/>
        </w:rPr>
        <w:t xml:space="preserve">The client will </w:t>
      </w:r>
      <w:r w:rsidR="00B078E7">
        <w:rPr>
          <w:i/>
        </w:rPr>
        <w:t>present</w:t>
      </w:r>
      <w:r w:rsidRPr="00B078E7">
        <w:rPr>
          <w:i/>
        </w:rPr>
        <w:t xml:space="preserve"> a graphic</w:t>
      </w:r>
      <w:r w:rsidR="00B078E7" w:rsidRPr="00B078E7">
        <w:rPr>
          <w:i/>
        </w:rPr>
        <w:t xml:space="preserve">al user interface </w:t>
      </w:r>
      <w:r w:rsidR="00B078E7">
        <w:rPr>
          <w:i/>
        </w:rPr>
        <w:t>to</w:t>
      </w:r>
      <w:r w:rsidR="00B078E7" w:rsidRPr="00B078E7">
        <w:rPr>
          <w:i/>
        </w:rPr>
        <w:t xml:space="preserve"> the user suitable for offering the available </w:t>
      </w:r>
      <w:r w:rsidR="00FF4670" w:rsidRPr="00B078E7">
        <w:rPr>
          <w:i/>
        </w:rPr>
        <w:t xml:space="preserve">options </w:t>
      </w:r>
      <w:r w:rsidR="00FF4670">
        <w:rPr>
          <w:i/>
        </w:rPr>
        <w:t>and processing input for the user in the menus</w:t>
      </w:r>
      <w:r w:rsidR="00B078E7" w:rsidRPr="00B078E7">
        <w:rPr>
          <w:i/>
        </w:rPr>
        <w:t xml:space="preserve"> and displaying useful information in-game.</w:t>
      </w:r>
    </w:p>
    <w:p w:rsidR="00B078E7" w:rsidRDefault="00B078E7" w:rsidP="001B3BF4"/>
    <w:p w:rsidR="00B078E7" w:rsidRDefault="00B078E7" w:rsidP="001B3BF4">
      <w:r>
        <w:t xml:space="preserve">The graphical user interface (GUI) is responsible for a large portion of the user’s interaction of the software. Upon initial execution of the software, the user will be </w:t>
      </w:r>
      <w:r w:rsidR="00FF4670">
        <w:t>greeted</w:t>
      </w:r>
      <w:r>
        <w:t xml:space="preserve"> with a menu screen that contains various options. Among these options at a minimum will be the ability to start a new offline game, join an online networked game, </w:t>
      </w:r>
      <w:r w:rsidR="00FF4670">
        <w:t>navigate to a settings screen</w:t>
      </w:r>
      <w:r>
        <w:t xml:space="preserve">, </w:t>
      </w:r>
      <w:r w:rsidR="00FF4670">
        <w:t xml:space="preserve">view </w:t>
      </w:r>
      <w:r>
        <w:t xml:space="preserve">a help screen that displays various gameplay specific instructions and hints </w:t>
      </w:r>
      <w:r w:rsidR="00F3113D">
        <w:t>and an option to exit the game.</w:t>
      </w:r>
      <w:r w:rsidR="00FF4670">
        <w:t xml:space="preserve"> The GUI should capture mouse input so that the user can click the option they desire, and the cursor should change based on context, i.e. change to a caret </w:t>
      </w:r>
      <w:r w:rsidR="00F74729">
        <w:t>for text input and</w:t>
      </w:r>
      <w:r w:rsidR="00FF4670">
        <w:t xml:space="preserve"> </w:t>
      </w:r>
      <w:r w:rsidR="00F70AEA">
        <w:t xml:space="preserve">a </w:t>
      </w:r>
      <w:r w:rsidR="00F74729">
        <w:t>pointer or hand</w:t>
      </w:r>
      <w:r w:rsidR="00F70AEA">
        <w:t xml:space="preserve"> for an element </w:t>
      </w:r>
      <w:r w:rsidR="00F74729">
        <w:t>that can be clicked.</w:t>
      </w:r>
    </w:p>
    <w:p w:rsidR="00FF4670" w:rsidRDefault="00FF4670" w:rsidP="001B3BF4"/>
    <w:p w:rsidR="00F70AEA" w:rsidRDefault="00FF4670" w:rsidP="001B3BF4">
      <w:r>
        <w:t xml:space="preserve">The settings screen should be separate from the menu screen and will provide options for tweaking various settings that the client provides. </w:t>
      </w:r>
      <w:r w:rsidR="00F74729">
        <w:t xml:space="preserve">Players should be able to set their player name, resolution of the game and network specific options such as setting the IP address and port number used to establish a connection to the server for network play. </w:t>
      </w:r>
      <w:r w:rsidR="00D978AC">
        <w:t>The window of the game should be resizable to accommodate different si</w:t>
      </w:r>
      <w:r w:rsidR="00F93369">
        <w:t>zed screens if the user desires. T</w:t>
      </w:r>
      <w:r w:rsidR="00D978AC">
        <w:t>he GUI should respond to the change by displaying elements using relative positioning as o</w:t>
      </w:r>
      <w:r w:rsidR="00F93369">
        <w:t>pposed to absolute, which could lead to UI elements being positioned incorrectly at different resolutions.</w:t>
      </w:r>
    </w:p>
    <w:p w:rsidR="00D978AC" w:rsidRDefault="00D978AC" w:rsidP="001B3BF4"/>
    <w:p w:rsidR="00296460" w:rsidRDefault="00D978AC" w:rsidP="001B3BF4">
      <w:r>
        <w:t xml:space="preserve">In-game the GUI should feature a heads-up display (HUD) that displays game related information to the user during gameplay. This HUD will feature a health bar, a visual indicator of the health of the player’s spaceship, a list of the current players in the server and their respective scores, and a message pane. </w:t>
      </w:r>
      <w:r w:rsidR="00F93369">
        <w:t>The message pane will display regular updates related to the game state for example, a new player joining or leaving the server, a player dying, or to indicate the arrival of n</w:t>
      </w:r>
      <w:r w:rsidR="00E87372">
        <w:t>ew enemies. This is fairly open-</w:t>
      </w:r>
      <w:r w:rsidR="00F93369">
        <w:t>ended and there should be enough messages displayed to the user to relay</w:t>
      </w:r>
      <w:r w:rsidR="005A413C">
        <w:t xml:space="preserve"> all</w:t>
      </w:r>
      <w:r w:rsidR="00F93369">
        <w:t xml:space="preserve"> necessary information to the player but there should not be so many messages that the player is overwhelmed </w:t>
      </w:r>
      <w:r w:rsidR="005A413C">
        <w:t>with text on the screen.</w:t>
      </w:r>
    </w:p>
    <w:p w:rsidR="00296460" w:rsidRDefault="00296460" w:rsidP="00296460">
      <w:r>
        <w:br w:type="page"/>
      </w:r>
    </w:p>
    <w:p w:rsidR="00D978AC" w:rsidRDefault="00AA10FD" w:rsidP="00296460">
      <w:pPr>
        <w:pStyle w:val="Heading2"/>
      </w:pPr>
      <w:bookmarkStart w:id="14" w:name="_Toc450163125"/>
      <w:bookmarkStart w:id="15" w:name="_Toc450245070"/>
      <w:r>
        <w:lastRenderedPageBreak/>
        <w:t>Capturing</w:t>
      </w:r>
      <w:r w:rsidR="00296460">
        <w:t xml:space="preserve"> player input</w:t>
      </w:r>
      <w:bookmarkEnd w:id="14"/>
      <w:bookmarkEnd w:id="15"/>
    </w:p>
    <w:p w:rsidR="00296460" w:rsidRDefault="00296460" w:rsidP="00296460"/>
    <w:p w:rsidR="00296460" w:rsidRDefault="00CB38A0" w:rsidP="00296460">
      <w:pPr>
        <w:rPr>
          <w:i/>
        </w:rPr>
      </w:pPr>
      <w:r>
        <w:rPr>
          <w:i/>
        </w:rPr>
        <w:t>While i</w:t>
      </w:r>
      <w:r w:rsidR="00BA5655" w:rsidRPr="00BA5655">
        <w:rPr>
          <w:i/>
        </w:rPr>
        <w:t xml:space="preserve">n-game, the client </w:t>
      </w:r>
      <w:r>
        <w:rPr>
          <w:i/>
        </w:rPr>
        <w:t>will</w:t>
      </w:r>
      <w:r w:rsidR="00BA5655" w:rsidRPr="00BA5655">
        <w:rPr>
          <w:i/>
        </w:rPr>
        <w:t xml:space="preserve"> capture input from the user’s mouse and keyboard so that the user is able to move their character, shoot enemies and return to the menu.</w:t>
      </w:r>
    </w:p>
    <w:p w:rsidR="00BA5655" w:rsidRDefault="00BA5655" w:rsidP="00296460"/>
    <w:p w:rsidR="00AA10FD" w:rsidRDefault="0096370A" w:rsidP="00296460">
      <w:r>
        <w:t xml:space="preserve">The player will use the keyboard arrow keys or the WASD keys (a very common mapping for movement in modern games) to move their character. The controls should be </w:t>
      </w:r>
      <w:r w:rsidR="006532E8">
        <w:t>r</w:t>
      </w:r>
      <w:r>
        <w:t>esponsive, and should not be overly sensitive or delayed</w:t>
      </w:r>
      <w:r w:rsidR="008F5251">
        <w:t xml:space="preserve"> which could harm the user experience</w:t>
      </w:r>
      <w:r>
        <w:t xml:space="preserve">. The player character should begin moving in the respective direction that was pressed until the key is released, at which point they slow to </w:t>
      </w:r>
      <w:r w:rsidR="00AA10FD">
        <w:t>a stop.  At the same time, the player will be able to aim using the mouse. A crosshair will replace the mouse cursor while in-game and if the left mouse button is clicked the player character will shoot</w:t>
      </w:r>
      <w:r w:rsidR="00EC6D3E">
        <w:t xml:space="preserve"> in the direction of crosshair.</w:t>
      </w:r>
      <w:r w:rsidR="00895DBD">
        <w:t xml:space="preserve"> Pressing the Esc key should return the user to the main menu.</w:t>
      </w:r>
    </w:p>
    <w:p w:rsidR="00EC6D3E" w:rsidRDefault="00EC6D3E" w:rsidP="00296460"/>
    <w:p w:rsidR="00EC6D3E" w:rsidRDefault="00EC6D3E" w:rsidP="00296460">
      <w:r>
        <w:t>The sprite (the computer graphic that represents the spaceship) should face in the direction of where it is aiming (the position of the mouse) when the ship is stationary. When moving, the sprite should face in direction of travel, a result of the directional key being pressed.</w:t>
      </w:r>
      <w:r w:rsidR="006532E8">
        <w:t xml:space="preserve"> Not only does this improve the perceived visual quality of the game, but it also provides feedback on the current direction of the player should the player tem</w:t>
      </w:r>
      <w:r w:rsidR="00387841">
        <w:t>porarily forget what key is pressed or the position of their mouse.</w:t>
      </w:r>
    </w:p>
    <w:p w:rsidR="00A86F95" w:rsidRDefault="00A86F95" w:rsidP="00A86F95">
      <w:pPr>
        <w:pStyle w:val="Heading2"/>
      </w:pPr>
      <w:bookmarkStart w:id="16" w:name="_Toc450163126"/>
      <w:bookmarkStart w:id="17" w:name="_Toc450245071"/>
      <w:r>
        <w:t>Mini</w:t>
      </w:r>
      <w:r w:rsidR="000329B1">
        <w:t>-</w:t>
      </w:r>
      <w:r>
        <w:t>map</w:t>
      </w:r>
      <w:bookmarkEnd w:id="16"/>
      <w:bookmarkEnd w:id="17"/>
    </w:p>
    <w:p w:rsidR="00CB38A0" w:rsidRDefault="00CB38A0" w:rsidP="00CB38A0"/>
    <w:p w:rsidR="00CB38A0" w:rsidRDefault="00CB38A0" w:rsidP="00CB38A0">
      <w:pPr>
        <w:rPr>
          <w:i/>
        </w:rPr>
      </w:pPr>
      <w:r w:rsidRPr="00C91A09">
        <w:rPr>
          <w:i/>
        </w:rPr>
        <w:t xml:space="preserve">While in-game, </w:t>
      </w:r>
      <w:r w:rsidR="007C7602" w:rsidRPr="00C91A09">
        <w:rPr>
          <w:i/>
        </w:rPr>
        <w:t>client will display a mini</w:t>
      </w:r>
      <w:r w:rsidR="007E1194">
        <w:rPr>
          <w:i/>
        </w:rPr>
        <w:t>-</w:t>
      </w:r>
      <w:r w:rsidR="007C7602" w:rsidRPr="00C91A09">
        <w:rPr>
          <w:i/>
        </w:rPr>
        <w:t xml:space="preserve">map as part </w:t>
      </w:r>
      <w:r w:rsidR="00C91A09" w:rsidRPr="00C91A09">
        <w:rPr>
          <w:i/>
        </w:rPr>
        <w:t>of the graphical user interface so that the user is able to track his/her allies and enemies</w:t>
      </w:r>
      <w:r w:rsidR="000329B1">
        <w:rPr>
          <w:i/>
        </w:rPr>
        <w:t xml:space="preserve"> relative to their current position</w:t>
      </w:r>
      <w:r w:rsidR="00C91A09" w:rsidRPr="00C91A09">
        <w:rPr>
          <w:i/>
        </w:rPr>
        <w:t>.</w:t>
      </w:r>
      <w:r w:rsidRPr="00C91A09">
        <w:rPr>
          <w:i/>
        </w:rPr>
        <w:t xml:space="preserve"> </w:t>
      </w:r>
    </w:p>
    <w:p w:rsidR="00C91A09" w:rsidRDefault="00C91A09" w:rsidP="00CB38A0">
      <w:pPr>
        <w:rPr>
          <w:i/>
        </w:rPr>
      </w:pPr>
    </w:p>
    <w:p w:rsidR="00837EE6" w:rsidRDefault="00837EE6" w:rsidP="00CB38A0">
      <w:r>
        <w:t xml:space="preserve">The original XKobo game features a mini-map as part of the GUI. </w:t>
      </w:r>
      <w:r w:rsidR="00C91A09">
        <w:t>Mini</w:t>
      </w:r>
      <w:r w:rsidR="000329B1">
        <w:t>-</w:t>
      </w:r>
      <w:r w:rsidR="00C91A09">
        <w:t>maps are a common feature of video games that assist players in locating and orientating themselves within the game environment. They usually appear as a miniaturized version of the overall level and have pointers to indicate positions of notable game objects. For this project, the mini</w:t>
      </w:r>
      <w:r w:rsidR="00DA2485">
        <w:t>-</w:t>
      </w:r>
      <w:r w:rsidR="00C91A09">
        <w:t xml:space="preserve">map will display the locations of </w:t>
      </w:r>
      <w:r w:rsidR="006A7B74">
        <w:t xml:space="preserve">allies and enemy space stations and thus will behave very similar to conventional radar. </w:t>
      </w:r>
      <w:r w:rsidR="00E35188">
        <w:t>To help players distinguish between</w:t>
      </w:r>
      <w:r w:rsidR="00DA2485">
        <w:t xml:space="preserve"> other players and enemies, other players will appear on the mini-map as blue dots, and enemy space stations will appear red.</w:t>
      </w:r>
    </w:p>
    <w:p w:rsidR="00837EE6" w:rsidRDefault="00837EE6" w:rsidP="00CB38A0"/>
    <w:p w:rsidR="0009533D" w:rsidRDefault="00837EE6" w:rsidP="00CB38A0">
      <w:r>
        <w:t>The mini-map should update frequently</w:t>
      </w:r>
      <w:r w:rsidR="00D46F43">
        <w:t>, potentially in real time</w:t>
      </w:r>
      <w:r w:rsidR="006F3818">
        <w:t>. A</w:t>
      </w:r>
      <w:r w:rsidR="00FC0FF8">
        <w:t>s the player moves around the mini-ma</w:t>
      </w:r>
      <w:r w:rsidR="001C7899">
        <w:t>p should update to reflect this</w:t>
      </w:r>
      <w:r w:rsidR="00D46F43">
        <w:t xml:space="preserve"> since i</w:t>
      </w:r>
      <w:r w:rsidR="00545E35">
        <w:t>t is used like</w:t>
      </w:r>
      <w:r w:rsidR="005343CA">
        <w:t xml:space="preserve"> </w:t>
      </w:r>
      <w:r w:rsidR="001C7899">
        <w:t>radar</w:t>
      </w:r>
      <w:r w:rsidR="005343CA">
        <w:t xml:space="preserve"> to gauge relative distance between the player and other objects</w:t>
      </w:r>
      <w:r w:rsidR="00D46F43">
        <w:t>.</w:t>
      </w:r>
      <w:r w:rsidR="006F3818">
        <w:t xml:space="preserve"> W</w:t>
      </w:r>
      <w:r w:rsidR="00D46F43">
        <w:t>henever new players join they should appear on the radar</w:t>
      </w:r>
      <w:r w:rsidR="006F3818">
        <w:t>, and if they leave they should disappear</w:t>
      </w:r>
      <w:r w:rsidR="00D46F43">
        <w:t>. Similarly, when new stations are spawned, they should appear on the ra</w:t>
      </w:r>
      <w:r w:rsidR="006F3818">
        <w:t>dar and when they are destroyed, removed from it. Since stations are complicated structures as compared to single entities like players, the representation of the stations on the radar should look like miniature versions of their structure, much like in the original XKobo.</w:t>
      </w:r>
    </w:p>
    <w:p w:rsidR="0009533D" w:rsidRDefault="0009533D" w:rsidP="00CB38A0"/>
    <w:p w:rsidR="0009533D" w:rsidRDefault="0009533D" w:rsidP="00CB38A0"/>
    <w:p w:rsidR="0009533D" w:rsidRDefault="00D45EBA" w:rsidP="00D45EBA">
      <w:pPr>
        <w:pStyle w:val="Heading2"/>
      </w:pPr>
      <w:bookmarkStart w:id="18" w:name="_Toc450163127"/>
      <w:bookmarkStart w:id="19" w:name="_Toc450245072"/>
      <w:r>
        <w:lastRenderedPageBreak/>
        <w:t>Procedural station generation</w:t>
      </w:r>
      <w:bookmarkEnd w:id="18"/>
      <w:bookmarkEnd w:id="19"/>
    </w:p>
    <w:p w:rsidR="00D45EBA" w:rsidRDefault="00D45EBA" w:rsidP="00D45EBA"/>
    <w:p w:rsidR="00D45EBA" w:rsidRDefault="00530130" w:rsidP="00D45EBA">
      <w:pPr>
        <w:rPr>
          <w:i/>
        </w:rPr>
      </w:pPr>
      <w:r w:rsidRPr="00431E6D">
        <w:rPr>
          <w:i/>
        </w:rPr>
        <w:t>While in-game, the client</w:t>
      </w:r>
      <w:r w:rsidR="00171669" w:rsidRPr="00431E6D">
        <w:rPr>
          <w:i/>
        </w:rPr>
        <w:t xml:space="preserve"> will procedurally create new, unique stations by using an algorithm that randomly generates the structure and </w:t>
      </w:r>
      <w:r w:rsidR="00AA161E">
        <w:rPr>
          <w:i/>
        </w:rPr>
        <w:t>shape</w:t>
      </w:r>
      <w:r w:rsidR="00171669" w:rsidRPr="00431E6D">
        <w:rPr>
          <w:i/>
        </w:rPr>
        <w:t xml:space="preserve"> of a station based on set parameters.</w:t>
      </w:r>
    </w:p>
    <w:p w:rsidR="009F739D" w:rsidRDefault="009F739D" w:rsidP="00D45EBA"/>
    <w:p w:rsidR="009F739D" w:rsidRDefault="009F739D" w:rsidP="009F739D">
      <w:pPr>
        <w:keepNext/>
        <w:shd w:val="clear" w:color="auto" w:fill="F2F2F2" w:themeFill="background1" w:themeFillShade="F2"/>
        <w:jc w:val="center"/>
      </w:pPr>
      <w:r>
        <w:rPr>
          <w:noProof/>
          <w:lang w:val="en-GB" w:eastAsia="en-GB"/>
        </w:rPr>
        <w:drawing>
          <wp:inline distT="0" distB="0" distL="0" distR="0" wp14:anchorId="542786FB" wp14:editId="0B721B8C">
            <wp:extent cx="2695575" cy="2194426"/>
            <wp:effectExtent l="0" t="0" r="0" b="0"/>
            <wp:docPr id="4" name="Picture 4" descr="\\uol.le.ac.uk\root\student\home\c\cjc44\My Documents\dissy\diagrams\xkob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ol.le.ac.uk\root\student\home\c\cjc44\My Documents\dissy\diagrams\xkobo.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99108" cy="2197302"/>
                    </a:xfrm>
                    <a:prstGeom prst="rect">
                      <a:avLst/>
                    </a:prstGeom>
                    <a:noFill/>
                    <a:ln>
                      <a:noFill/>
                    </a:ln>
                  </pic:spPr>
                </pic:pic>
              </a:graphicData>
            </a:graphic>
          </wp:inline>
        </w:drawing>
      </w:r>
    </w:p>
    <w:p w:rsidR="009F739D" w:rsidRPr="00F857E6" w:rsidRDefault="009F739D" w:rsidP="00C440A8">
      <w:pPr>
        <w:pStyle w:val="Caption"/>
        <w:shd w:val="clear" w:color="auto" w:fill="F2F2F2" w:themeFill="background1" w:themeFillShade="F2"/>
        <w:jc w:val="center"/>
        <w:rPr>
          <w:sz w:val="22"/>
          <w:szCs w:val="22"/>
        </w:rPr>
      </w:pPr>
      <w:r w:rsidRPr="00F857E6">
        <w:rPr>
          <w:sz w:val="22"/>
          <w:szCs w:val="22"/>
        </w:rPr>
        <w:t xml:space="preserve">Figure </w:t>
      </w:r>
      <w:r w:rsidRPr="00F857E6">
        <w:rPr>
          <w:sz w:val="22"/>
          <w:szCs w:val="22"/>
        </w:rPr>
        <w:fldChar w:fldCharType="begin"/>
      </w:r>
      <w:r w:rsidRPr="00F857E6">
        <w:rPr>
          <w:sz w:val="22"/>
          <w:szCs w:val="22"/>
        </w:rPr>
        <w:instrText xml:space="preserve"> SEQ Figure \* ARABIC </w:instrText>
      </w:r>
      <w:r w:rsidRPr="00F857E6">
        <w:rPr>
          <w:sz w:val="22"/>
          <w:szCs w:val="22"/>
        </w:rPr>
        <w:fldChar w:fldCharType="separate"/>
      </w:r>
      <w:r w:rsidR="00E7289B">
        <w:rPr>
          <w:noProof/>
          <w:sz w:val="22"/>
          <w:szCs w:val="22"/>
        </w:rPr>
        <w:t>1</w:t>
      </w:r>
      <w:r w:rsidRPr="00F857E6">
        <w:rPr>
          <w:sz w:val="22"/>
          <w:szCs w:val="22"/>
        </w:rPr>
        <w:fldChar w:fldCharType="end"/>
      </w:r>
      <w:r w:rsidRPr="00F857E6">
        <w:rPr>
          <w:sz w:val="22"/>
          <w:szCs w:val="22"/>
        </w:rPr>
        <w:t xml:space="preserve"> - A screenshot of</w:t>
      </w:r>
      <w:r w:rsidR="000654F9" w:rsidRPr="00F857E6">
        <w:rPr>
          <w:sz w:val="22"/>
          <w:szCs w:val="22"/>
        </w:rPr>
        <w:t xml:space="preserve"> a</w:t>
      </w:r>
      <w:r w:rsidRPr="00F857E6">
        <w:rPr>
          <w:sz w:val="22"/>
          <w:szCs w:val="22"/>
        </w:rPr>
        <w:t xml:space="preserve"> station in XKobo.</w:t>
      </w:r>
    </w:p>
    <w:p w:rsidR="00497F43" w:rsidRDefault="00AA161E" w:rsidP="00D45EBA">
      <w:r>
        <w:t>In XKobo, stations are the main</w:t>
      </w:r>
      <w:r w:rsidR="00025CBD">
        <w:t xml:space="preserve"> enemies of the game</w:t>
      </w:r>
      <w:r>
        <w:t xml:space="preserve"> and </w:t>
      </w:r>
      <w:r w:rsidR="00D475AD">
        <w:t xml:space="preserve">they </w:t>
      </w:r>
      <w:r>
        <w:t xml:space="preserve">vary in </w:t>
      </w:r>
      <w:r w:rsidR="00D475AD">
        <w:t>structure and size.</w:t>
      </w:r>
      <w:r w:rsidR="00B93CDB">
        <w:t xml:space="preserve"> They are tree-like in structure and extend from a core (which can be thought of as the root of the tree) and branch off in pipes to form turret nodes (the leaf nodes of the tree.)</w:t>
      </w:r>
      <w:r w:rsidR="00D475AD">
        <w:t xml:space="preserve"> All of the different permutations of structure however were pre-programmed by Higuchi and are tied to the level, for instance if you repeat a level</w:t>
      </w:r>
      <w:r w:rsidR="00B93CDB">
        <w:t xml:space="preserve"> in XKobo</w:t>
      </w:r>
      <w:r w:rsidR="00D475AD">
        <w:t>, the station will be exactly the same</w:t>
      </w:r>
      <w:r w:rsidR="00B93CDB">
        <w:t xml:space="preserve"> as the station you previously fought</w:t>
      </w:r>
      <w:r w:rsidR="00D475AD">
        <w:t>. For this project, I sought to improve upon XKobo and introduce a station generator that prod</w:t>
      </w:r>
      <w:r w:rsidR="00DD088C">
        <w:t xml:space="preserve">uces unique stations every time, improving the replayability and reducing repetitiveness. </w:t>
      </w:r>
      <w:r w:rsidR="00B93CDB">
        <w:t>The generation will depend on set parameters, namely a size, and may include additional parameters such as number of branches and number of turret nodes.</w:t>
      </w:r>
    </w:p>
    <w:p w:rsidR="002A5310" w:rsidRDefault="002A5310" w:rsidP="00D45EBA"/>
    <w:p w:rsidR="002A5310" w:rsidRDefault="002A5310" w:rsidP="00D45EBA">
      <w:r>
        <w:t xml:space="preserve">It is important to achieve the right balance with random station generation. If the algorithm produces stations that vary highly in complexity then it may produce both stations that are very small and are too easy to destroy and stations that are too large and contain too many station nodes making them overly difficult to destroy. </w:t>
      </w:r>
      <w:r w:rsidR="001C3C5A">
        <w:t xml:space="preserve">The performance of the station generator is also important. </w:t>
      </w:r>
      <w:r w:rsidR="00E05C9D">
        <w:t>Considering</w:t>
      </w:r>
      <w:r w:rsidR="001C3C5A">
        <w:t xml:space="preserve"> stations will be spawning frequently while the user is playing the game to replace stations the player has destroyed, </w:t>
      </w:r>
      <w:r w:rsidR="00E05C9D">
        <w:t xml:space="preserve">the algorithm that produces the stations </w:t>
      </w:r>
      <w:r w:rsidR="001C3C5A">
        <w:t>needs to be as</w:t>
      </w:r>
      <w:r w:rsidR="00E05C9D">
        <w:t xml:space="preserve"> fast and resource</w:t>
      </w:r>
      <w:r w:rsidR="001C3C5A">
        <w:t xml:space="preserve"> efficient as possible. If the generator algorithm is performance intensive and requires a lot of computational resources, the game may slow down or altogether stop while the algorithm </w:t>
      </w:r>
      <w:r w:rsidR="00E05C9D">
        <w:t>runs.</w:t>
      </w:r>
    </w:p>
    <w:p w:rsidR="00C1517E" w:rsidRDefault="00C1517E" w:rsidP="00D45EBA"/>
    <w:p w:rsidR="00706DBD" w:rsidRDefault="00C1517E" w:rsidP="00D45EBA">
      <w:r>
        <w:t>The randomly generated station will be displayed using tile graphics for each node to suit the orientation and number of children that a node may have. This was achieved in XKobo by utilizing a sprite sheet with different permutations and orientations of pipe graphics.</w:t>
      </w:r>
      <w:r w:rsidR="00084C41">
        <w:t xml:space="preserve"> Turret nodes</w:t>
      </w:r>
      <w:r w:rsidR="00D96E89">
        <w:t xml:space="preserve"> and the core node</w:t>
      </w:r>
      <w:r w:rsidR="00084C41">
        <w:t xml:space="preserve"> should have a distinct appearance different from the pipe nodes so that they can be easily identified.</w:t>
      </w:r>
    </w:p>
    <w:p w:rsidR="00706DBD" w:rsidRDefault="00706DBD" w:rsidP="00706DBD">
      <w:r>
        <w:br w:type="page"/>
      </w:r>
    </w:p>
    <w:p w:rsidR="00405CF2" w:rsidRDefault="00405CF2" w:rsidP="00405CF2">
      <w:pPr>
        <w:pStyle w:val="Heading2"/>
      </w:pPr>
      <w:bookmarkStart w:id="20" w:name="_Toc450163128"/>
      <w:bookmarkStart w:id="21" w:name="_Toc450245073"/>
      <w:r>
        <w:lastRenderedPageBreak/>
        <w:t>Collision detection</w:t>
      </w:r>
      <w:bookmarkEnd w:id="20"/>
      <w:bookmarkEnd w:id="21"/>
    </w:p>
    <w:p w:rsidR="00405CF2" w:rsidRDefault="00405CF2" w:rsidP="00405CF2"/>
    <w:p w:rsidR="00405CF2" w:rsidRDefault="000F1B21" w:rsidP="00405CF2">
      <w:pPr>
        <w:rPr>
          <w:i/>
        </w:rPr>
      </w:pPr>
      <w:r w:rsidRPr="000F1B21">
        <w:rPr>
          <w:i/>
        </w:rPr>
        <w:t xml:space="preserve">The client will use collision detection to check for intersections between entities such as players, projectiles and stations and act accordingly based on the nature of the interaction. </w:t>
      </w:r>
    </w:p>
    <w:p w:rsidR="000F1B21" w:rsidRDefault="000F1B21" w:rsidP="00405CF2">
      <w:pPr>
        <w:rPr>
          <w:i/>
        </w:rPr>
      </w:pPr>
    </w:p>
    <w:p w:rsidR="0069737D" w:rsidRDefault="000F1B21" w:rsidP="00405CF2">
      <w:r>
        <w:t xml:space="preserve">Collision detection is a broad term in computing that refers to the detection of the intersection of entities. </w:t>
      </w:r>
      <w:r w:rsidR="00C1517E">
        <w:t>The client will need to know when projectiles fired by other players or turret nodes from stations hit the player so that their health can be decreased accordingly. Conversely, clients also need to detect when player projectiles hit station nodes so they can be destroyed and removed from the station. In addition, if a player</w:t>
      </w:r>
      <w:r w:rsidR="002A5310">
        <w:t xml:space="preserve"> physically</w:t>
      </w:r>
      <w:r w:rsidR="00C1517E">
        <w:t xml:space="preserve"> collides with a station while moving, the client will</w:t>
      </w:r>
      <w:r w:rsidR="002A5310">
        <w:t xml:space="preserve"> need to</w:t>
      </w:r>
      <w:r w:rsidR="00C1517E">
        <w:t xml:space="preserve"> detect the intersection and push the player back, preventing the player getting stuck in the station.</w:t>
      </w:r>
      <w:r w:rsidR="00D742C4">
        <w:t xml:space="preserve"> </w:t>
      </w:r>
      <w:r w:rsidR="0069737D">
        <w:t xml:space="preserve">In XKobo when a turret node is destroyed any children that the node had are also destroyed. The explosions travel up the tree, along the pipes, towards the core until they reach the core or another turret node, at which point the destruction stops. </w:t>
      </w:r>
      <w:r w:rsidR="00EF0021">
        <w:t>For this project I will alter this mechanic slightly so that players can only destroy nodes that are exposed, in that they have no child nodes. If the player attempts to shoot nodes that have children such as the core of an undamaged station, the collision detection will evaluate this and not cause the node to destroy.</w:t>
      </w:r>
    </w:p>
    <w:p w:rsidR="007B72AD" w:rsidRDefault="00A94E5A" w:rsidP="00A94E5A">
      <w:pPr>
        <w:pStyle w:val="Heading2"/>
      </w:pPr>
      <w:bookmarkStart w:id="22" w:name="_Toc450163129"/>
      <w:bookmarkStart w:id="23" w:name="_Toc450245074"/>
      <w:r>
        <w:t xml:space="preserve">Seamless level </w:t>
      </w:r>
      <w:r w:rsidR="00DF7623">
        <w:t>wrap</w:t>
      </w:r>
      <w:bookmarkEnd w:id="22"/>
      <w:bookmarkEnd w:id="23"/>
    </w:p>
    <w:p w:rsidR="00F174DB" w:rsidRDefault="00F174DB" w:rsidP="00F174DB"/>
    <w:p w:rsidR="00F174DB" w:rsidRDefault="00273182" w:rsidP="00F174DB">
      <w:pPr>
        <w:rPr>
          <w:i/>
        </w:rPr>
      </w:pPr>
      <w:r w:rsidRPr="00273182">
        <w:rPr>
          <w:i/>
        </w:rPr>
        <w:t xml:space="preserve">If a player crosses the boundaries of the level, the </w:t>
      </w:r>
      <w:r w:rsidR="00814350">
        <w:rPr>
          <w:i/>
        </w:rPr>
        <w:t>client will move</w:t>
      </w:r>
      <w:r w:rsidR="000C4167">
        <w:rPr>
          <w:i/>
        </w:rPr>
        <w:t xml:space="preserve"> player</w:t>
      </w:r>
      <w:r w:rsidR="00814350">
        <w:rPr>
          <w:i/>
        </w:rPr>
        <w:t xml:space="preserve"> to the equivalent location</w:t>
      </w:r>
      <w:r w:rsidRPr="00273182">
        <w:rPr>
          <w:i/>
        </w:rPr>
        <w:t xml:space="preserve"> on</w:t>
      </w:r>
      <w:r w:rsidR="00814350">
        <w:rPr>
          <w:i/>
        </w:rPr>
        <w:t xml:space="preserve"> the opposite side of the level and players can see entities at the other side of the level from the boundary.</w:t>
      </w:r>
    </w:p>
    <w:p w:rsidR="00273182" w:rsidRDefault="00273182" w:rsidP="00F174DB">
      <w:pPr>
        <w:rPr>
          <w:i/>
        </w:rPr>
      </w:pPr>
    </w:p>
    <w:p w:rsidR="00892CA3" w:rsidRDefault="0077457E" w:rsidP="003B022F">
      <w:r>
        <w:t xml:space="preserve">Not unlike classic arcade games such as PAC-MAN and Asteroids, XKobo has seamlessly looping levels. Although finite in dimension, the level wraps around which enables players, projectiles and other entities to move beyond the level boundaries and appear at the other side. For this project I will also include seamless level looping as a feature, and players, projectiles and stations will need to be designed in a way that </w:t>
      </w:r>
      <w:r w:rsidR="00504976">
        <w:t>allows their positions to wrap with the level.</w:t>
      </w:r>
      <w:r>
        <w:t xml:space="preserve"> This level design allows </w:t>
      </w:r>
      <w:r w:rsidR="00632B1E">
        <w:t>confining</w:t>
      </w:r>
      <w:r>
        <w:t xml:space="preserve"> the players to a </w:t>
      </w:r>
      <w:r w:rsidR="00632B1E">
        <w:t xml:space="preserve">smaller than usual area increasing the interactions between individual players and stations, but the seamless design of the level gives the illusion that the level is </w:t>
      </w:r>
      <w:r w:rsidR="00D76984">
        <w:t>infinite</w:t>
      </w:r>
      <w:r w:rsidR="00632B1E">
        <w:t xml:space="preserve"> and enables quicker maneuverability around the level.</w:t>
      </w:r>
      <w:r w:rsidR="00CE6947">
        <w:t xml:space="preserve"> </w:t>
      </w:r>
      <w:r w:rsidR="00064C26">
        <w:t xml:space="preserve">In addition to being able to move across the boundary, </w:t>
      </w:r>
      <w:r w:rsidR="00D24407">
        <w:t>if the player is near to the boundary they should be able to see entities beyond the boundary that are on the other side of the level.</w:t>
      </w:r>
    </w:p>
    <w:p w:rsidR="006330B1" w:rsidRDefault="006330B1" w:rsidP="003B022F"/>
    <w:p w:rsidR="006330B1" w:rsidRDefault="006330B1" w:rsidP="00493326">
      <w:pPr>
        <w:keepNext/>
        <w:shd w:val="clear" w:color="auto" w:fill="F2F2F2" w:themeFill="background1" w:themeFillShade="F2"/>
        <w:jc w:val="center"/>
      </w:pPr>
      <w:r w:rsidRPr="006330B1">
        <w:rPr>
          <w:noProof/>
          <w:shd w:val="clear" w:color="auto" w:fill="F2F2F2" w:themeFill="background1" w:themeFillShade="F2"/>
          <w:lang w:val="en-GB" w:eastAsia="en-GB"/>
        </w:rPr>
        <w:drawing>
          <wp:inline distT="0" distB="0" distL="0" distR="0" wp14:anchorId="33978940" wp14:editId="5779295A">
            <wp:extent cx="2990400" cy="1368000"/>
            <wp:effectExtent l="0" t="0" r="635" b="3810"/>
            <wp:docPr id="13" name="Picture 13" descr="\\uol.le.ac.uk\root\student\home\c\cjc44\My Documents\dissy\diagrams\seamless-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ol.le.ac.uk\root\student\home\c\cjc44\My Documents\dissy\diagrams\seamless-loop.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90400" cy="1368000"/>
                    </a:xfrm>
                    <a:prstGeom prst="rect">
                      <a:avLst/>
                    </a:prstGeom>
                    <a:noFill/>
                    <a:ln>
                      <a:noFill/>
                    </a:ln>
                  </pic:spPr>
                </pic:pic>
              </a:graphicData>
            </a:graphic>
          </wp:inline>
        </w:drawing>
      </w:r>
    </w:p>
    <w:p w:rsidR="006330B1" w:rsidRPr="006330B1" w:rsidRDefault="006330B1" w:rsidP="00493326">
      <w:pPr>
        <w:pStyle w:val="Caption"/>
        <w:shd w:val="clear" w:color="auto" w:fill="F2F2F2" w:themeFill="background1" w:themeFillShade="F2"/>
        <w:jc w:val="center"/>
        <w:rPr>
          <w:sz w:val="22"/>
          <w:szCs w:val="22"/>
        </w:rPr>
      </w:pPr>
      <w:r w:rsidRPr="006330B1">
        <w:rPr>
          <w:sz w:val="22"/>
          <w:szCs w:val="22"/>
        </w:rPr>
        <w:t xml:space="preserve">Figure </w:t>
      </w:r>
      <w:r w:rsidRPr="006330B1">
        <w:rPr>
          <w:sz w:val="22"/>
          <w:szCs w:val="22"/>
        </w:rPr>
        <w:fldChar w:fldCharType="begin"/>
      </w:r>
      <w:r w:rsidRPr="006330B1">
        <w:rPr>
          <w:sz w:val="22"/>
          <w:szCs w:val="22"/>
        </w:rPr>
        <w:instrText xml:space="preserve"> SEQ Figure \* ARABIC </w:instrText>
      </w:r>
      <w:r w:rsidRPr="006330B1">
        <w:rPr>
          <w:sz w:val="22"/>
          <w:szCs w:val="22"/>
        </w:rPr>
        <w:fldChar w:fldCharType="separate"/>
      </w:r>
      <w:r w:rsidR="00E7289B">
        <w:rPr>
          <w:noProof/>
          <w:sz w:val="22"/>
          <w:szCs w:val="22"/>
        </w:rPr>
        <w:t>2</w:t>
      </w:r>
      <w:r w:rsidRPr="006330B1">
        <w:rPr>
          <w:sz w:val="22"/>
          <w:szCs w:val="22"/>
        </w:rPr>
        <w:fldChar w:fldCharType="end"/>
      </w:r>
      <w:r w:rsidRPr="006330B1">
        <w:rPr>
          <w:sz w:val="22"/>
          <w:szCs w:val="22"/>
        </w:rPr>
        <w:t xml:space="preserve"> - Seamless level wrap. Left: actual positions of entities in the memory. Right: The player's </w:t>
      </w:r>
      <w:r w:rsidR="00A354E9" w:rsidRPr="006330B1">
        <w:rPr>
          <w:sz w:val="22"/>
          <w:szCs w:val="22"/>
        </w:rPr>
        <w:t>perceived</w:t>
      </w:r>
      <w:r w:rsidRPr="006330B1">
        <w:rPr>
          <w:sz w:val="22"/>
          <w:szCs w:val="22"/>
        </w:rPr>
        <w:t xml:space="preserve"> entity position</w:t>
      </w:r>
      <w:r w:rsidRPr="006330B1">
        <w:rPr>
          <w:noProof/>
          <w:sz w:val="22"/>
          <w:szCs w:val="22"/>
        </w:rPr>
        <w:t xml:space="preserve"> </w:t>
      </w:r>
      <w:r w:rsidR="003A278C">
        <w:rPr>
          <w:noProof/>
          <w:sz w:val="22"/>
          <w:szCs w:val="22"/>
        </w:rPr>
        <w:t>in-game. The dotted line is used to show where the level boundary is and</w:t>
      </w:r>
      <w:r w:rsidRPr="006330B1">
        <w:rPr>
          <w:noProof/>
          <w:sz w:val="22"/>
          <w:szCs w:val="22"/>
        </w:rPr>
        <w:t xml:space="preserve"> is invisible to the player.</w:t>
      </w:r>
    </w:p>
    <w:p w:rsidR="00273182" w:rsidRDefault="00973395" w:rsidP="00814350">
      <w:pPr>
        <w:pStyle w:val="Heading2"/>
      </w:pPr>
      <w:bookmarkStart w:id="24" w:name="_Toc450163130"/>
      <w:bookmarkStart w:id="25" w:name="_Toc450245075"/>
      <w:r>
        <w:lastRenderedPageBreak/>
        <w:t xml:space="preserve">Synchronization using </w:t>
      </w:r>
      <w:r w:rsidR="00DD58DB">
        <w:t>communications</w:t>
      </w:r>
      <w:r>
        <w:t xml:space="preserve"> </w:t>
      </w:r>
      <w:r w:rsidRPr="00973395">
        <w:rPr>
          <w:color w:val="auto"/>
        </w:rPr>
        <w:t>p</w:t>
      </w:r>
      <w:r>
        <w:t>rotocols</w:t>
      </w:r>
      <w:bookmarkEnd w:id="24"/>
      <w:bookmarkEnd w:id="25"/>
    </w:p>
    <w:p w:rsidR="00973395" w:rsidRDefault="00973395" w:rsidP="00973395"/>
    <w:p w:rsidR="00DD58DB" w:rsidRDefault="00912F36" w:rsidP="00973395">
      <w:pPr>
        <w:rPr>
          <w:i/>
        </w:rPr>
      </w:pPr>
      <w:r w:rsidRPr="00912F36">
        <w:rPr>
          <w:i/>
        </w:rPr>
        <w:t xml:space="preserve">The </w:t>
      </w:r>
      <w:r w:rsidR="005D0C89">
        <w:rPr>
          <w:i/>
        </w:rPr>
        <w:t>client and server</w:t>
      </w:r>
      <w:r w:rsidRPr="00912F36">
        <w:rPr>
          <w:i/>
        </w:rPr>
        <w:t xml:space="preserve"> will utilize communications protocols to send, receive and parse messages between </w:t>
      </w:r>
      <w:r w:rsidR="005D0C89">
        <w:rPr>
          <w:i/>
        </w:rPr>
        <w:t>themselves</w:t>
      </w:r>
      <w:r w:rsidRPr="00912F36">
        <w:rPr>
          <w:i/>
        </w:rPr>
        <w:t xml:space="preserve"> to achieve synchronization of the game state.</w:t>
      </w:r>
      <w:r w:rsidR="00DD58DB" w:rsidRPr="00912F36">
        <w:rPr>
          <w:i/>
        </w:rPr>
        <w:t xml:space="preserve"> </w:t>
      </w:r>
    </w:p>
    <w:p w:rsidR="00912F36" w:rsidRDefault="00912F36" w:rsidP="00973395">
      <w:pPr>
        <w:rPr>
          <w:i/>
        </w:rPr>
      </w:pPr>
    </w:p>
    <w:p w:rsidR="00200B61" w:rsidRDefault="00912F36" w:rsidP="00200B61">
      <w:r>
        <w:t>This is an understandably broad</w:t>
      </w:r>
      <w:r w:rsidR="00A05B69">
        <w:t xml:space="preserve"> requirement</w:t>
      </w:r>
      <w:r>
        <w:t xml:space="preserve"> and </w:t>
      </w:r>
      <w:r w:rsidR="00A05B69">
        <w:t xml:space="preserve">encompasses all of the functionality required for clients to play together in a </w:t>
      </w:r>
      <w:r w:rsidR="00091D6B">
        <w:t>synchronized network</w:t>
      </w:r>
      <w:r w:rsidR="00A05B69">
        <w:t xml:space="preserve"> game. </w:t>
      </w:r>
      <w:r w:rsidR="000231CE">
        <w:t xml:space="preserve">Both the client and the server will </w:t>
      </w:r>
      <w:r w:rsidR="00376E43">
        <w:t>have the ability to create and send messages to each other. These messages vary in content and need to be labelled with their specific roles in order to be parsed correctly by the receiving client or server. Only a small proportion of the</w:t>
      </w:r>
      <w:r w:rsidR="00323721">
        <w:t xml:space="preserve"> total</w:t>
      </w:r>
      <w:r w:rsidR="00376E43">
        <w:t xml:space="preserve"> data that clients store should actually be synchronized</w:t>
      </w:r>
      <w:r w:rsidR="00323721">
        <w:t xml:space="preserve"> and it should </w:t>
      </w:r>
      <w:r w:rsidR="00597414">
        <w:t>only be data that it cannot calculate for itself</w:t>
      </w:r>
      <w:r w:rsidR="00323721">
        <w:t>. For example there is little reason in sending the textures of a player over the network</w:t>
      </w:r>
      <w:r w:rsidR="00597414">
        <w:t xml:space="preserve"> to another client</w:t>
      </w:r>
      <w:r w:rsidR="00323721">
        <w:t xml:space="preserve"> since every client has access </w:t>
      </w:r>
      <w:r w:rsidR="00597414">
        <w:t>to the graphical assets</w:t>
      </w:r>
      <w:r w:rsidR="00CB0764">
        <w:t>, and they do not differ during gameplay</w:t>
      </w:r>
      <w:r w:rsidR="00597414">
        <w:t xml:space="preserve">. </w:t>
      </w:r>
      <w:r w:rsidR="00D90412">
        <w:t xml:space="preserve">In another example, projectiles travel in straight lines from </w:t>
      </w:r>
      <w:r w:rsidR="00CB0764">
        <w:t>their</w:t>
      </w:r>
      <w:r w:rsidR="00D90412">
        <w:t xml:space="preserve"> point of creation.</w:t>
      </w:r>
      <w:r w:rsidR="00CB0764">
        <w:t xml:space="preserve"> Instead of synchronizing the position of the projectile frequently during its lifetime, one can simply synchronize where it was created, and its speed and direction since it will follow the exact same path on all clients. In other words, if clients are able to calculate aspects of the game by themselves like physics and motion in an identical fashion to how it would appear if it were synchronized, the former is much more desirable as it frees up bandwidth by pruning unnecessary messages.</w:t>
      </w:r>
    </w:p>
    <w:p w:rsidR="00946861" w:rsidRDefault="00946861" w:rsidP="00946861">
      <w:pPr>
        <w:pStyle w:val="Heading2"/>
      </w:pPr>
      <w:bookmarkStart w:id="26" w:name="_Toc450163131"/>
      <w:bookmarkStart w:id="27" w:name="_Toc450245076"/>
      <w:r>
        <w:t>Station synchronization</w:t>
      </w:r>
      <w:bookmarkEnd w:id="26"/>
      <w:bookmarkEnd w:id="27"/>
    </w:p>
    <w:p w:rsidR="004A7806" w:rsidRDefault="004A7806" w:rsidP="004A7806"/>
    <w:p w:rsidR="004A7806" w:rsidRDefault="004A7806" w:rsidP="004A7806">
      <w:pPr>
        <w:rPr>
          <w:i/>
        </w:rPr>
      </w:pPr>
      <w:r w:rsidRPr="005540F1">
        <w:rPr>
          <w:i/>
        </w:rPr>
        <w:t xml:space="preserve">The system will synchronize the state of enemy stations across all connected clients so that when they are destroyed this event is relayed to all clients, and when a new player joins they receive </w:t>
      </w:r>
      <w:r w:rsidR="005540F1" w:rsidRPr="005540F1">
        <w:rPr>
          <w:i/>
        </w:rPr>
        <w:t>the current state of all stations in the game.</w:t>
      </w:r>
    </w:p>
    <w:p w:rsidR="005540F1" w:rsidRDefault="005540F1" w:rsidP="004A7806">
      <w:pPr>
        <w:rPr>
          <w:i/>
        </w:rPr>
      </w:pPr>
    </w:p>
    <w:p w:rsidR="00983488" w:rsidRDefault="00DB3592" w:rsidP="004A7806">
      <w:r>
        <w:t xml:space="preserve">Stations will to be synchronized across clients when any changes are made to their structure. For example, if a player destroys a node of a station, this </w:t>
      </w:r>
      <w:r w:rsidR="00E05D70">
        <w:t xml:space="preserve">needs to be relayed via a message to all other connected clients so that the specific node that was destroyed can be removed from the station data structures on the other clients also. </w:t>
      </w:r>
      <w:r w:rsidR="00983488">
        <w:t>All clients must have up to date knowledge of all the stations, not only so that players can cooperate in destroying the stations during gameplay, but also in the event that a new player joins the server and requires not the original, undamaged stations, but their c</w:t>
      </w:r>
      <w:r w:rsidR="00766EE1">
        <w:t>urrent, possibly damaged state.</w:t>
      </w:r>
    </w:p>
    <w:p w:rsidR="00946861" w:rsidRDefault="00946861" w:rsidP="00946861">
      <w:pPr>
        <w:pStyle w:val="Heading2"/>
      </w:pPr>
      <w:bookmarkStart w:id="28" w:name="_Toc450163132"/>
      <w:bookmarkStart w:id="29" w:name="_Toc450245077"/>
      <w:r>
        <w:t>Hosting and handover</w:t>
      </w:r>
      <w:bookmarkEnd w:id="28"/>
      <w:bookmarkEnd w:id="29"/>
    </w:p>
    <w:p w:rsidR="00DE6CC0" w:rsidRDefault="00DE6CC0" w:rsidP="00DE6CC0"/>
    <w:p w:rsidR="00DE6CC0" w:rsidRDefault="00DE6CC0" w:rsidP="00DE6CC0">
      <w:pPr>
        <w:rPr>
          <w:i/>
        </w:rPr>
      </w:pPr>
      <w:r w:rsidRPr="00D57C10">
        <w:rPr>
          <w:i/>
        </w:rPr>
        <w:t>The server will designate a connected client to be the ‘host’, whose responsibilities include generating new stations to replace those destroyed</w:t>
      </w:r>
      <w:r w:rsidR="00D57C10" w:rsidRPr="00D57C10">
        <w:rPr>
          <w:i/>
        </w:rPr>
        <w:t xml:space="preserve"> and se</w:t>
      </w:r>
      <w:r w:rsidR="00D57C10">
        <w:rPr>
          <w:i/>
        </w:rPr>
        <w:t>nding these to the server to be synchronized.</w:t>
      </w:r>
    </w:p>
    <w:p w:rsidR="00D57C10" w:rsidRDefault="00D57C10" w:rsidP="00DE6CC0">
      <w:pPr>
        <w:rPr>
          <w:i/>
        </w:rPr>
      </w:pPr>
    </w:p>
    <w:p w:rsidR="00D57C10" w:rsidRPr="00D57C10" w:rsidRDefault="00D57C10" w:rsidP="00DE6CC0">
      <w:r>
        <w:t xml:space="preserve">The </w:t>
      </w:r>
      <w:r w:rsidR="006E6B68">
        <w:t>client</w:t>
      </w:r>
      <w:r>
        <w:t xml:space="preserve"> will have support for offline (non-network connected) </w:t>
      </w:r>
      <w:r w:rsidR="006E6B68">
        <w:t>play and therefore must not depend on the server for game logic such as station generation. If stations are generated client-side</w:t>
      </w:r>
      <w:r w:rsidR="00335EAC">
        <w:t xml:space="preserve"> as opposed to by the server</w:t>
      </w:r>
      <w:r w:rsidR="006E6B68">
        <w:t xml:space="preserve">, then a single client among all connected to a server </w:t>
      </w:r>
      <w:r w:rsidR="00335EAC">
        <w:t xml:space="preserve">(ideally the first that connects) </w:t>
      </w:r>
      <w:r w:rsidR="006E6B68">
        <w:t xml:space="preserve">must be responsible for creating new stations and sending </w:t>
      </w:r>
      <w:r w:rsidR="006E6B68">
        <w:lastRenderedPageBreak/>
        <w:t xml:space="preserve">them to the server. </w:t>
      </w:r>
      <w:r w:rsidR="00335EAC">
        <w:t xml:space="preserve">The server must then check that the client it is receiving the station from is the host, before incorporating the received station into its collection. In the event that the host </w:t>
      </w:r>
      <w:r w:rsidR="006F337D">
        <w:t>disconnects from the server</w:t>
      </w:r>
      <w:r w:rsidR="00335EAC">
        <w:t xml:space="preserve">, no new stations will be created as the remaining clients are not hosts. </w:t>
      </w:r>
      <w:r w:rsidR="006F337D">
        <w:t xml:space="preserve">In order for the game to continue, </w:t>
      </w:r>
      <w:r w:rsidR="00335EAC">
        <w:t xml:space="preserve">the server must allocate a remaining connected client to be the new host, which will then have the ability to create new stations. </w:t>
      </w:r>
      <w:r w:rsidR="006F337D">
        <w:t xml:space="preserve">Otherwise the remaining connected players, despite still being able to move around and shoot, will have no new stations to destroy </w:t>
      </w:r>
      <w:r w:rsidR="004421D5">
        <w:t>and the game is essentially in limbo until the server is restarted.</w:t>
      </w:r>
    </w:p>
    <w:p w:rsidR="005D3370" w:rsidRDefault="005D3370" w:rsidP="005D3370">
      <w:pPr>
        <w:pStyle w:val="Heading2"/>
      </w:pPr>
      <w:bookmarkStart w:id="30" w:name="_Toc450163133"/>
      <w:bookmarkStart w:id="31" w:name="_Toc450245078"/>
      <w:r>
        <w:t xml:space="preserve">Performance and </w:t>
      </w:r>
      <w:r w:rsidR="00BD6A0E">
        <w:t>stability</w:t>
      </w:r>
      <w:bookmarkEnd w:id="30"/>
      <w:bookmarkEnd w:id="31"/>
    </w:p>
    <w:p w:rsidR="00C07A57" w:rsidRDefault="00C07A57" w:rsidP="00C07A57"/>
    <w:p w:rsidR="002C783D" w:rsidRPr="00721887" w:rsidRDefault="002C783D" w:rsidP="00C07A57">
      <w:pPr>
        <w:rPr>
          <w:i/>
        </w:rPr>
      </w:pPr>
      <w:r w:rsidRPr="00721887">
        <w:rPr>
          <w:i/>
        </w:rPr>
        <w:t xml:space="preserve">Both the server and the client </w:t>
      </w:r>
      <w:r w:rsidR="00721887" w:rsidRPr="00721887">
        <w:rPr>
          <w:i/>
        </w:rPr>
        <w:t>will maximize r</w:t>
      </w:r>
      <w:r w:rsidR="006275B5">
        <w:rPr>
          <w:i/>
        </w:rPr>
        <w:t>esponsiveness at all times</w:t>
      </w:r>
      <w:r w:rsidR="004C7626">
        <w:rPr>
          <w:i/>
        </w:rPr>
        <w:t>, without</w:t>
      </w:r>
      <w:r w:rsidR="00721887" w:rsidRPr="00721887">
        <w:rPr>
          <w:i/>
        </w:rPr>
        <w:t xml:space="preserve"> being overly taxing on the computer’s resources. Both the client and server will avoid and handle exceptions as much as possible in order to reduce de-synchronization and </w:t>
      </w:r>
      <w:r w:rsidR="00E929B6">
        <w:rPr>
          <w:i/>
        </w:rPr>
        <w:t xml:space="preserve">prevent </w:t>
      </w:r>
      <w:r w:rsidR="00721887" w:rsidRPr="00721887">
        <w:rPr>
          <w:i/>
        </w:rPr>
        <w:t>harm to the user’s experience.</w:t>
      </w:r>
    </w:p>
    <w:p w:rsidR="00674245" w:rsidRDefault="00674245" w:rsidP="00C07A57"/>
    <w:p w:rsidR="008E3E11" w:rsidRDefault="00B80578" w:rsidP="00C07A57">
      <w:r>
        <w:t xml:space="preserve">The user interface of the client, including the menus and in-game actions will have response time minimized as much as possible. </w:t>
      </w:r>
      <w:r w:rsidR="0044187C">
        <w:t xml:space="preserve">For video games it is increasingly important that input such as key presses or mouse clicks are processed straight away as any delay in the user being able to see visual confirmation of feedback of the input can be frustrating and can make the user question whether their input was registered. </w:t>
      </w:r>
      <w:r w:rsidR="00011A5E">
        <w:t xml:space="preserve">Due to the nature of the game, quick response times of the client will be necessary to avoid incoming projectiles. Video games are extremely user-centric, and their inherent quality is often perceived as the quality of the user-experience regardless of any impressive technical mastery under the hood. </w:t>
      </w:r>
      <w:r w:rsidR="00700EF3">
        <w:t>A game</w:t>
      </w:r>
      <w:r w:rsidR="00DB377D">
        <w:t xml:space="preserve"> with un-responsive controls or</w:t>
      </w:r>
      <w:r w:rsidR="00700EF3">
        <w:t xml:space="preserve"> is therefore often considered of poor quality.</w:t>
      </w:r>
      <w:r w:rsidR="00826DEA">
        <w:t xml:space="preserve"> If the client or server is programmed in such a fashion that requires a large portion of the available computational resources to run, not only would the client itself suffer response issues if the computer is not powerful enough to run the software, but also other applications running on the user’s machine can suffer as a result too.</w:t>
      </w:r>
    </w:p>
    <w:p w:rsidR="00ED6D88" w:rsidRDefault="00ED6D88" w:rsidP="00C07A57"/>
    <w:p w:rsidR="000847FE" w:rsidRDefault="00345E62" w:rsidP="000847FE">
      <w:r>
        <w:t>An important part of developing any software product is avoiding behavior that can cause the program to terminate unexpectedly</w:t>
      </w:r>
      <w:r w:rsidR="003E0060">
        <w:t xml:space="preserve"> due to an exception</w:t>
      </w:r>
      <w:r>
        <w:t xml:space="preserve">, and anticipating where such events may happen and compensating for them. </w:t>
      </w:r>
      <w:r w:rsidR="003D43CC">
        <w:t xml:space="preserve">For this project, an un-handled exception on the client side will significantly harm the usability and user-experience of the product since the player loses all progress gained during the game and will need to restart the client and reconnect to the server should they decide to continue playing. </w:t>
      </w:r>
      <w:r w:rsidR="00AE6BF7">
        <w:t xml:space="preserve">An un-handled exception on the server-side has the potential to be even more disastrous; since the server manages the synchronization of the game state and </w:t>
      </w:r>
      <w:r w:rsidR="002F132B">
        <w:t>all clients depend on the server to propagate their messages to each other, a server crash would result in not only the loss of the session data that the server stores but also renders the clients unable to communicate with each other, effectively ending the multiplayer session permanently.</w:t>
      </w:r>
      <w:r w:rsidR="000847FE">
        <w:t xml:space="preserve"> As a result, the both the client and the server will need to be tested thoroughly to identify where these exceptions occur.</w:t>
      </w:r>
      <w:r w:rsidR="000847FE">
        <w:br w:type="page"/>
      </w:r>
    </w:p>
    <w:p w:rsidR="00EF1939" w:rsidRDefault="007F54DF" w:rsidP="00EF1939">
      <w:pPr>
        <w:pStyle w:val="Heading1"/>
      </w:pPr>
      <w:r>
        <w:lastRenderedPageBreak/>
        <w:t xml:space="preserve"> </w:t>
      </w:r>
      <w:bookmarkStart w:id="32" w:name="_Toc450163134"/>
      <w:bookmarkStart w:id="33" w:name="_Toc450245079"/>
      <w:r w:rsidR="00EF1939">
        <w:t>Technology</w:t>
      </w:r>
      <w:bookmarkEnd w:id="32"/>
      <w:bookmarkEnd w:id="33"/>
    </w:p>
    <w:p w:rsidR="00EF1939" w:rsidRDefault="00D73BD8" w:rsidP="00D73BD8">
      <w:pPr>
        <w:pStyle w:val="Heading2"/>
      </w:pPr>
      <w:bookmarkStart w:id="34" w:name="_Toc450163135"/>
      <w:bookmarkStart w:id="35" w:name="_Toc450245080"/>
      <w:r>
        <w:t>C#</w:t>
      </w:r>
      <w:bookmarkEnd w:id="34"/>
      <w:bookmarkEnd w:id="35"/>
    </w:p>
    <w:p w:rsidR="00EB0BCF" w:rsidRDefault="00EB0BCF" w:rsidP="00EB0BCF"/>
    <w:p w:rsidR="00DA02AA" w:rsidRDefault="000A26E2" w:rsidP="00EB0BCF">
      <w:r>
        <w:t xml:space="preserve">Having previously developed games in Java using the Abstract Window Toolkit (AWT) </w:t>
      </w:r>
      <w:r w:rsidR="00EF5D5D">
        <w:t>graphics API, I sought to use the project as an opportunity to learn a new programming language without subjecting myself to learning a language with a different programming paradigm (i.e. non-object orientated) or choosing a language that is syntactically very different to Ja</w:t>
      </w:r>
      <w:r w:rsidR="00AE0424">
        <w:t xml:space="preserve">va, which I </w:t>
      </w:r>
      <w:r w:rsidR="00CB26EE">
        <w:t>am</w:t>
      </w:r>
      <w:r w:rsidR="00DD6759">
        <w:t xml:space="preserve"> very</w:t>
      </w:r>
      <w:r w:rsidR="00AE0424">
        <w:t xml:space="preserve"> familiar with.</w:t>
      </w:r>
      <w:r w:rsidR="00850B99">
        <w:t xml:space="preserve"> I initially considered C and C++ (C being the language the original XKobo was written in), but despite being very popular languages for game programming, my time available to work on the implementation would likely have been dominated by having to learn new syntaxes and </w:t>
      </w:r>
      <w:r w:rsidR="00FE77DF">
        <w:t>different programming paradigms.</w:t>
      </w:r>
    </w:p>
    <w:p w:rsidR="00482F07" w:rsidRDefault="00482F07" w:rsidP="001C2416">
      <w:pPr>
        <w:pStyle w:val="Heading2"/>
      </w:pPr>
      <w:bookmarkStart w:id="36" w:name="_Toc450163136"/>
      <w:bookmarkStart w:id="37" w:name="_Toc450245081"/>
      <w:r>
        <w:t>Microsoft XNA</w:t>
      </w:r>
      <w:r w:rsidR="001C2416">
        <w:t xml:space="preserve"> / Mono</w:t>
      </w:r>
      <w:r w:rsidR="0022782F">
        <w:t>G</w:t>
      </w:r>
      <w:r w:rsidR="001C2416">
        <w:t>ame</w:t>
      </w:r>
      <w:bookmarkEnd w:id="36"/>
      <w:bookmarkEnd w:id="37"/>
    </w:p>
    <w:p w:rsidR="007E054A" w:rsidRDefault="007E054A" w:rsidP="007E054A"/>
    <w:p w:rsidR="007E054A" w:rsidRDefault="001C2416" w:rsidP="007E054A">
      <w:r>
        <w:t xml:space="preserve">Microsoft XNA is a framework </w:t>
      </w:r>
      <w:r w:rsidR="00783827">
        <w:t>based on</w:t>
      </w:r>
      <w:r>
        <w:t xml:space="preserve"> the .NET framework </w:t>
      </w:r>
      <w:r w:rsidR="008E32FF">
        <w:t xml:space="preserve">with the primary focus of providing </w:t>
      </w:r>
      <w:r w:rsidR="004528E3">
        <w:t>a simple</w:t>
      </w:r>
      <w:r w:rsidR="00D123F9">
        <w:t xml:space="preserve"> applic</w:t>
      </w:r>
      <w:r w:rsidR="004528E3">
        <w:t xml:space="preserve">ation structure </w:t>
      </w:r>
      <w:r w:rsidR="00D123F9">
        <w:t xml:space="preserve">and runtime for game developers. </w:t>
      </w:r>
      <w:r w:rsidR="00D24165">
        <w:t>XNA does not provide much in the way of actual game logic and therefore it is important to make the distinction between a full-featured game engine, which can facilitate in writing game logic like Unity</w:t>
      </w:r>
      <w:r w:rsidR="00A70130">
        <w:t>,</w:t>
      </w:r>
      <w:r w:rsidR="00D24165">
        <w:t xml:space="preserve"> and a much simpler and less-featured framework like XNA. Using XNA as opposed to engines like Unity has allowed me to have much more control and responsibility over th</w:t>
      </w:r>
      <w:r w:rsidR="00A70130">
        <w:t>e content of the game and allowed</w:t>
      </w:r>
      <w:r w:rsidR="00D24165">
        <w:t xml:space="preserve"> me to understand and implement common game logic myself without pro</w:t>
      </w:r>
      <w:r w:rsidR="004A1038">
        <w:t>viding too much out of the box.</w:t>
      </w:r>
    </w:p>
    <w:p w:rsidR="004A1038" w:rsidRDefault="004A1038" w:rsidP="007E054A"/>
    <w:p w:rsidR="004A1038" w:rsidRDefault="000B2B8B" w:rsidP="007E054A">
      <w:r>
        <w:t xml:space="preserve">The </w:t>
      </w:r>
      <w:r w:rsidR="004A1038">
        <w:t>Mono</w:t>
      </w:r>
      <w:r w:rsidR="0022782F">
        <w:t>G</w:t>
      </w:r>
      <w:r w:rsidR="004A1038">
        <w:t>ame</w:t>
      </w:r>
      <w:r>
        <w:t xml:space="preserve"> framework originally appeared in 2009 as an open-source version of XNA, but </w:t>
      </w:r>
      <w:r w:rsidR="00A337DD">
        <w:t>can be considered</w:t>
      </w:r>
      <w:r>
        <w:t xml:space="preserve"> its successor </w:t>
      </w:r>
      <w:r w:rsidR="00113F0B">
        <w:t>as</w:t>
      </w:r>
      <w:r>
        <w:t xml:space="preserve"> XNA was discontinued by Microsoft in 2013.</w:t>
      </w:r>
      <w:r w:rsidR="0022782F">
        <w:t xml:space="preserve"> Mono</w:t>
      </w:r>
      <w:r w:rsidR="00381638">
        <w:t xml:space="preserve">Game, unlike </w:t>
      </w:r>
      <w:r w:rsidR="00234F05">
        <w:t xml:space="preserve">the original </w:t>
      </w:r>
      <w:r w:rsidR="00381638">
        <w:t>XNA</w:t>
      </w:r>
      <w:r w:rsidR="00FC11CA">
        <w:t>,</w:t>
      </w:r>
      <w:r w:rsidR="00381638">
        <w:t xml:space="preserve"> is multiplatform</w:t>
      </w:r>
      <w:r w:rsidR="00295CF1">
        <w:t>.</w:t>
      </w:r>
      <w:r w:rsidR="00FC11CA">
        <w:t xml:space="preserve"> </w:t>
      </w:r>
      <w:r w:rsidR="00A41A24">
        <w:t xml:space="preserve">I </w:t>
      </w:r>
      <w:r w:rsidR="008160F7">
        <w:t>c</w:t>
      </w:r>
      <w:r w:rsidR="00A41A24">
        <w:t xml:space="preserve">hose </w:t>
      </w:r>
      <w:r w:rsidR="00351A04">
        <w:t>to migrate the project to MonoGame</w:t>
      </w:r>
      <w:r w:rsidR="008160F7">
        <w:t xml:space="preserve"> after a few weeks of development, </w:t>
      </w:r>
      <w:r w:rsidR="00D103D9">
        <w:t>first and foremost because MonoGame provides all of the</w:t>
      </w:r>
      <w:r w:rsidR="00231B01">
        <w:t xml:space="preserve"> same</w:t>
      </w:r>
      <w:r w:rsidR="00D103D9">
        <w:t xml:space="preserve"> functionality of XNA</w:t>
      </w:r>
      <w:r w:rsidR="00231B01">
        <w:t xml:space="preserve"> (it essentially builds on the XNA code already present)</w:t>
      </w:r>
      <w:r w:rsidR="00D103D9">
        <w:t xml:space="preserve"> whilst also being maintained and updated regularly. Despite </w:t>
      </w:r>
      <w:r w:rsidR="00E60ABA">
        <w:t xml:space="preserve">the base </w:t>
      </w:r>
      <w:r w:rsidR="00D103D9">
        <w:t xml:space="preserve">XNA being quite mature and feature-complete, I was less inclined to continue using </w:t>
      </w:r>
      <w:r w:rsidR="00974B0C">
        <w:t>discontinued</w:t>
      </w:r>
      <w:r w:rsidR="00D103D9">
        <w:t xml:space="preserve"> software and wanted to learn </w:t>
      </w:r>
      <w:r w:rsidR="007E2CEB">
        <w:t xml:space="preserve">more </w:t>
      </w:r>
      <w:r w:rsidR="00D103D9">
        <w:t xml:space="preserve">contemporary </w:t>
      </w:r>
      <w:r w:rsidR="00AE0281">
        <w:t>development</w:t>
      </w:r>
      <w:r w:rsidR="00D103D9">
        <w:t>.</w:t>
      </w:r>
      <w:r w:rsidR="00B534CF">
        <w:t xml:space="preserve"> </w:t>
      </w:r>
      <w:r w:rsidR="00EB11AE">
        <w:t>Using</w:t>
      </w:r>
      <w:r w:rsidR="00B534CF">
        <w:t xml:space="preserve"> MonoGame altered very littl</w:t>
      </w:r>
      <w:r w:rsidR="00D06F0B">
        <w:t>e in the context of development</w:t>
      </w:r>
      <w:r w:rsidR="00EB11AE">
        <w:t xml:space="preserve"> and structure of the software, and is virtually XNA</w:t>
      </w:r>
      <w:r w:rsidR="005668A2">
        <w:t xml:space="preserve"> with a few added features</w:t>
      </w:r>
      <w:r w:rsidR="00EB11AE">
        <w:t>.</w:t>
      </w:r>
    </w:p>
    <w:p w:rsidR="008960AB" w:rsidRDefault="008960AB">
      <w:pPr>
        <w:spacing w:after="160"/>
        <w:rPr>
          <w:rFonts w:ascii="Georgia" w:eastAsiaTheme="majorEastAsia" w:hAnsi="Georgia" w:cstheme="majorBidi"/>
          <w:bCs/>
          <w:color w:val="000000" w:themeColor="text1"/>
          <w:szCs w:val="28"/>
        </w:rPr>
      </w:pPr>
      <w:bookmarkStart w:id="38" w:name="_Toc450163137"/>
      <w:r>
        <w:br w:type="page"/>
      </w:r>
    </w:p>
    <w:p w:rsidR="00B277FF" w:rsidRDefault="00482F07" w:rsidP="00B277FF">
      <w:pPr>
        <w:pStyle w:val="Heading2"/>
      </w:pPr>
      <w:bookmarkStart w:id="39" w:name="_Toc450245082"/>
      <w:r>
        <w:lastRenderedPageBreak/>
        <w:t>Lidgren.Network</w:t>
      </w:r>
      <w:bookmarkEnd w:id="38"/>
      <w:bookmarkEnd w:id="39"/>
    </w:p>
    <w:p w:rsidR="00632601" w:rsidRDefault="00632601" w:rsidP="00632601"/>
    <w:p w:rsidR="00632601" w:rsidRPr="00632601" w:rsidRDefault="00632601" w:rsidP="00632601">
      <w:r>
        <w:t xml:space="preserve">Lidgren.Network is </w:t>
      </w:r>
      <w:r w:rsidR="00E87372">
        <w:t>an open-</w:t>
      </w:r>
      <w:r>
        <w:t xml:space="preserve">source networking library </w:t>
      </w:r>
      <w:r w:rsidR="006A6251">
        <w:t>facilitates connecting</w:t>
      </w:r>
      <w:r>
        <w:t xml:space="preserve"> </w:t>
      </w:r>
      <w:r w:rsidR="006A6251">
        <w:t>clients and servers</w:t>
      </w:r>
      <w:r>
        <w:t xml:space="preserve"> </w:t>
      </w:r>
      <w:r w:rsidR="006A6251">
        <w:t>to</w:t>
      </w:r>
      <w:r>
        <w:t xml:space="preserve"> transmit messages between them</w:t>
      </w:r>
      <w:r w:rsidR="00F665E0">
        <w:t>. The</w:t>
      </w:r>
      <w:r w:rsidR="00604B57">
        <w:t xml:space="preserve"> Lidgren library</w:t>
      </w:r>
      <w:r w:rsidR="00F665E0">
        <w:t xml:space="preserve"> is present</w:t>
      </w:r>
      <w:r w:rsidR="00604B57">
        <w:t xml:space="preserve"> in both the client and the server as </w:t>
      </w:r>
      <w:r w:rsidR="00F665E0">
        <w:t>it is required for them to transmit messages between them.</w:t>
      </w:r>
      <w:r w:rsidR="00604B57">
        <w:t xml:space="preserve"> </w:t>
      </w:r>
      <w:r w:rsidR="001047C2">
        <w:t>L</w:t>
      </w:r>
      <w:r w:rsidR="00F40737">
        <w:t xml:space="preserve">idgren is </w:t>
      </w:r>
      <w:r w:rsidR="00760DF4">
        <w:t>low-level</w:t>
      </w:r>
      <w:r w:rsidR="001047C2">
        <w:t>, in it only supports the transmission of primitive types as opposed to more advanced</w:t>
      </w:r>
      <w:r w:rsidR="00760DF4">
        <w:t xml:space="preserve"> higher-level</w:t>
      </w:r>
      <w:r w:rsidR="001047C2">
        <w:t xml:space="preserve"> libraries that support entire objects. This made it ideal since the focus of the project was on designing and implementing custom communica</w:t>
      </w:r>
      <w:r w:rsidR="008960AB">
        <w:t xml:space="preserve">tions protocols and </w:t>
      </w:r>
      <w:r w:rsidR="001047C2">
        <w:t xml:space="preserve">Lidgren was </w:t>
      </w:r>
      <w:r w:rsidR="0087341C">
        <w:t>low-level</w:t>
      </w:r>
      <w:r w:rsidR="001047C2">
        <w:t xml:space="preserve"> enough to give me full control over the message content</w:t>
      </w:r>
      <w:r w:rsidR="00B60565">
        <w:t xml:space="preserve"> and delivery method (UDP/TDP).</w:t>
      </w:r>
    </w:p>
    <w:p w:rsidR="00B277FF" w:rsidRDefault="00B277FF" w:rsidP="00B277FF">
      <w:pPr>
        <w:pStyle w:val="Heading2"/>
      </w:pPr>
      <w:bookmarkStart w:id="40" w:name="_Toc450163138"/>
      <w:bookmarkStart w:id="41" w:name="_Toc450245083"/>
      <w:r>
        <w:t>Windows Presentation Foundation (WPF)</w:t>
      </w:r>
      <w:bookmarkEnd w:id="40"/>
      <w:bookmarkEnd w:id="41"/>
    </w:p>
    <w:p w:rsidR="00A473BC" w:rsidRDefault="00A473BC" w:rsidP="00A473BC"/>
    <w:p w:rsidR="00A473BC" w:rsidRPr="00A473BC" w:rsidRDefault="00DF4107" w:rsidP="00A473BC">
      <w:r>
        <w:t>WPF is a</w:t>
      </w:r>
      <w:r w:rsidR="002063FA">
        <w:t xml:space="preserve"> modern</w:t>
      </w:r>
      <w:r>
        <w:t xml:space="preserve"> framework used to create native Windows applications</w:t>
      </w:r>
      <w:r w:rsidR="00AF6904">
        <w:t xml:space="preserve"> </w:t>
      </w:r>
      <w:r>
        <w:t>and is the successor to Windows Forms.</w:t>
      </w:r>
      <w:r w:rsidR="00171DF3">
        <w:t xml:space="preserve"> It </w:t>
      </w:r>
      <w:r w:rsidR="008819BF">
        <w:t>allows developers to construct interfaces using</w:t>
      </w:r>
      <w:r w:rsidR="00320660">
        <w:t xml:space="preserve"> pre-defined elements such as buttons, text areas and scroll boxes</w:t>
      </w:r>
      <w:r w:rsidR="008819BF">
        <w:t xml:space="preserve"> </w:t>
      </w:r>
      <w:r w:rsidR="00320660">
        <w:t xml:space="preserve">in </w:t>
      </w:r>
      <w:r w:rsidR="008819BF">
        <w:t>X</w:t>
      </w:r>
      <w:r w:rsidR="00797B58">
        <w:t>A</w:t>
      </w:r>
      <w:r w:rsidR="008819BF">
        <w:t>ML</w:t>
      </w:r>
      <w:r w:rsidR="007E4C8F">
        <w:t xml:space="preserve">. This layout is </w:t>
      </w:r>
      <w:r w:rsidR="008819BF">
        <w:t>parsed and displayed</w:t>
      </w:r>
      <w:r w:rsidR="00320660">
        <w:t xml:space="preserve"> by a C# program containing the separated business logic</w:t>
      </w:r>
      <w:r w:rsidR="003360BB">
        <w:t xml:space="preserve"> that defines behavior</w:t>
      </w:r>
      <w:r w:rsidR="00F101C3">
        <w:t xml:space="preserve"> when elements are interacted with</w:t>
      </w:r>
      <w:r w:rsidR="003360BB">
        <w:t>, or the information the interface</w:t>
      </w:r>
      <w:r w:rsidR="008F5A9D">
        <w:t xml:space="preserve"> display</w:t>
      </w:r>
      <w:r w:rsidR="003360BB">
        <w:t>s</w:t>
      </w:r>
      <w:r w:rsidR="008F5A9D">
        <w:t xml:space="preserve">. </w:t>
      </w:r>
      <w:r w:rsidR="00CC4FA6">
        <w:t xml:space="preserve">Originally the server application for the project was a simple C# command line program. </w:t>
      </w:r>
      <w:r w:rsidR="00A941BB">
        <w:t xml:space="preserve">Late </w:t>
      </w:r>
      <w:r w:rsidR="00922BC4">
        <w:t>in the development phase I chose to migrate the code to a WPF application</w:t>
      </w:r>
      <w:r w:rsidR="00DB2F79">
        <w:t>.</w:t>
      </w:r>
      <w:r w:rsidR="006F4F8C">
        <w:t xml:space="preserve"> WPF allowed me to </w:t>
      </w:r>
      <w:r w:rsidR="00915C5F">
        <w:t xml:space="preserve">display the game state in a much </w:t>
      </w:r>
      <w:r w:rsidR="00A941BB">
        <w:t>clearer</w:t>
      </w:r>
      <w:r w:rsidR="00915C5F">
        <w:t xml:space="preserve"> manner</w:t>
      </w:r>
      <w:r w:rsidR="006F4F8C">
        <w:t>, with separate list panes displaying players and game events.</w:t>
      </w:r>
    </w:p>
    <w:p w:rsidR="00D73BD8" w:rsidRDefault="00482F07" w:rsidP="00D73BD8">
      <w:pPr>
        <w:pStyle w:val="Heading2"/>
      </w:pPr>
      <w:bookmarkStart w:id="42" w:name="_Toc450163139"/>
      <w:bookmarkStart w:id="43" w:name="_Toc450245084"/>
      <w:r>
        <w:t>Visual Studio 2015</w:t>
      </w:r>
      <w:bookmarkEnd w:id="42"/>
      <w:bookmarkEnd w:id="43"/>
    </w:p>
    <w:p w:rsidR="00D55381" w:rsidRDefault="00D55381" w:rsidP="00D55381"/>
    <w:p w:rsidR="00FE65E4" w:rsidRDefault="005A2BBD" w:rsidP="00D55381">
      <w:r>
        <w:t xml:space="preserve">Both the client and server software was developed in </w:t>
      </w:r>
      <w:r w:rsidR="0049133D">
        <w:t xml:space="preserve">Visual Studio 2015. </w:t>
      </w:r>
      <w:r w:rsidR="00473E84">
        <w:t xml:space="preserve">The MonoGame software development kit (SDK) </w:t>
      </w:r>
      <w:r w:rsidR="005900DF">
        <w:t>integrates with Visual Studio and allows access to the functionality that the framework provides.</w:t>
      </w:r>
      <w:r w:rsidR="007E72BA">
        <w:t xml:space="preserve"> Visual Studio also contains a debugger like many IDEs </w:t>
      </w:r>
      <w:r w:rsidR="00AC7E9B">
        <w:t xml:space="preserve">that assisted in identifying the nature of exceptions. </w:t>
      </w:r>
      <w:r w:rsidR="007E72BA">
        <w:t>Integrated software metrics tools allowed me to calculate interesting metrics such as cyclomatic complexity and maintainability indexes, which gave me feedback on the quality of my programming.</w:t>
      </w:r>
    </w:p>
    <w:p w:rsidR="00FE65E4" w:rsidRDefault="00FE65E4" w:rsidP="00FE65E4">
      <w:r>
        <w:br w:type="page"/>
      </w:r>
    </w:p>
    <w:p w:rsidR="00D55381" w:rsidRDefault="00F21CCF" w:rsidP="00F47169">
      <w:pPr>
        <w:pStyle w:val="Heading1"/>
      </w:pPr>
      <w:bookmarkStart w:id="44" w:name="_Toc450245085"/>
      <w:r>
        <w:lastRenderedPageBreak/>
        <w:t>Network Architecture</w:t>
      </w:r>
      <w:bookmarkEnd w:id="44"/>
    </w:p>
    <w:p w:rsidR="00FD0E8F" w:rsidRDefault="00FD0E8F" w:rsidP="00C25045"/>
    <w:p w:rsidR="00D36E9F" w:rsidRDefault="00D36E9F" w:rsidP="00270005">
      <w:pPr>
        <w:keepNext/>
        <w:shd w:val="clear" w:color="auto" w:fill="F2F2F2" w:themeFill="background1" w:themeFillShade="F2"/>
        <w:jc w:val="center"/>
      </w:pPr>
      <w:r>
        <w:rPr>
          <w:noProof/>
          <w:lang w:val="en-GB" w:eastAsia="en-GB"/>
        </w:rPr>
        <w:drawing>
          <wp:inline distT="0" distB="0" distL="0" distR="0" wp14:anchorId="5E343803" wp14:editId="1455AE86">
            <wp:extent cx="3401683" cy="3467100"/>
            <wp:effectExtent l="0" t="0" r="8890" b="0"/>
            <wp:docPr id="2" name="Picture 2" descr="\\uol.le.ac.uk\root\student\home\c\cjc44\My Documents\dissy\diagrams\client-serve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ol.le.ac.uk\root\student\home\c\cjc44\My Documents\dissy\diagrams\client-server-architectur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01683" cy="3467100"/>
                    </a:xfrm>
                    <a:prstGeom prst="rect">
                      <a:avLst/>
                    </a:prstGeom>
                    <a:noFill/>
                    <a:ln>
                      <a:noFill/>
                    </a:ln>
                  </pic:spPr>
                </pic:pic>
              </a:graphicData>
            </a:graphic>
          </wp:inline>
        </w:drawing>
      </w:r>
    </w:p>
    <w:p w:rsidR="00C25045" w:rsidRPr="00F857E6" w:rsidRDefault="00D36E9F" w:rsidP="00C440A8">
      <w:pPr>
        <w:pStyle w:val="Caption"/>
        <w:shd w:val="clear" w:color="auto" w:fill="F2F2F2" w:themeFill="background1" w:themeFillShade="F2"/>
        <w:jc w:val="center"/>
        <w:rPr>
          <w:noProof/>
          <w:sz w:val="22"/>
          <w:szCs w:val="22"/>
        </w:rPr>
      </w:pPr>
      <w:r w:rsidRPr="00F857E6">
        <w:rPr>
          <w:sz w:val="22"/>
          <w:szCs w:val="22"/>
        </w:rPr>
        <w:t xml:space="preserve">Figure </w:t>
      </w:r>
      <w:r w:rsidRPr="00F857E6">
        <w:rPr>
          <w:sz w:val="22"/>
          <w:szCs w:val="22"/>
        </w:rPr>
        <w:fldChar w:fldCharType="begin"/>
      </w:r>
      <w:r w:rsidRPr="00F857E6">
        <w:rPr>
          <w:sz w:val="22"/>
          <w:szCs w:val="22"/>
        </w:rPr>
        <w:instrText xml:space="preserve"> SEQ Figure \* ARABIC </w:instrText>
      </w:r>
      <w:r w:rsidRPr="00F857E6">
        <w:rPr>
          <w:sz w:val="22"/>
          <w:szCs w:val="22"/>
        </w:rPr>
        <w:fldChar w:fldCharType="separate"/>
      </w:r>
      <w:r w:rsidR="00E7289B">
        <w:rPr>
          <w:noProof/>
          <w:sz w:val="22"/>
          <w:szCs w:val="22"/>
        </w:rPr>
        <w:t>3</w:t>
      </w:r>
      <w:r w:rsidRPr="00F857E6">
        <w:rPr>
          <w:sz w:val="22"/>
          <w:szCs w:val="22"/>
        </w:rPr>
        <w:fldChar w:fldCharType="end"/>
      </w:r>
      <w:r w:rsidRPr="00F857E6">
        <w:rPr>
          <w:sz w:val="22"/>
          <w:szCs w:val="22"/>
        </w:rPr>
        <w:t xml:space="preserve"> - A computer network diagram </w:t>
      </w:r>
      <w:r w:rsidRPr="00F857E6">
        <w:rPr>
          <w:noProof/>
          <w:sz w:val="22"/>
          <w:szCs w:val="22"/>
        </w:rPr>
        <w:t xml:space="preserve">of three Mobo clients </w:t>
      </w:r>
      <w:r w:rsidR="00F857E6">
        <w:rPr>
          <w:noProof/>
          <w:sz w:val="22"/>
          <w:szCs w:val="22"/>
        </w:rPr>
        <w:t>connected</w:t>
      </w:r>
      <w:r w:rsidRPr="00F857E6">
        <w:rPr>
          <w:noProof/>
          <w:sz w:val="22"/>
          <w:szCs w:val="22"/>
        </w:rPr>
        <w:t xml:space="preserve"> to </w:t>
      </w:r>
      <w:r w:rsidR="00F857E6">
        <w:rPr>
          <w:noProof/>
          <w:sz w:val="22"/>
          <w:szCs w:val="22"/>
        </w:rPr>
        <w:t>a</w:t>
      </w:r>
      <w:r w:rsidRPr="00F857E6">
        <w:rPr>
          <w:noProof/>
          <w:sz w:val="22"/>
          <w:szCs w:val="22"/>
        </w:rPr>
        <w:t xml:space="preserve"> MoboServerWPF server instance.</w:t>
      </w:r>
    </w:p>
    <w:p w:rsidR="006129D8" w:rsidRDefault="000476C8" w:rsidP="006129D8">
      <w:r>
        <w:t>T</w:t>
      </w:r>
      <w:r w:rsidR="006129D8">
        <w:t xml:space="preserve">he project was implemented using the client-server architectural model. Mobo and MoboServerWPF are names of the separate client and server applications respectively. Lidgren.Network allowed me to relatively easily implement the client-server model by instantiating a Lidgren.Network </w:t>
      </w:r>
      <w:r w:rsidR="006129D8" w:rsidRPr="008A48CB">
        <w:rPr>
          <w:rStyle w:val="CodeChar"/>
        </w:rPr>
        <w:t>NetServer</w:t>
      </w:r>
      <w:r w:rsidR="006129D8">
        <w:t xml:space="preserve"> object on the server, and a </w:t>
      </w:r>
      <w:r w:rsidR="006129D8" w:rsidRPr="008A48CB">
        <w:rPr>
          <w:rStyle w:val="CodeChar"/>
        </w:rPr>
        <w:t>NetClient</w:t>
      </w:r>
      <w:r w:rsidR="006129D8">
        <w:t xml:space="preserve"> object on the client, and giving them the same configuration. </w:t>
      </w:r>
    </w:p>
    <w:p w:rsidR="006129D8" w:rsidRDefault="006129D8" w:rsidP="00FB601D"/>
    <w:p w:rsidR="00716C7A" w:rsidRDefault="00FB4418" w:rsidP="00FB601D">
      <w:r>
        <w:t>The diagram above shows three methods</w:t>
      </w:r>
      <w:r w:rsidR="00D33B4F">
        <w:t xml:space="preserve"> Mobo clients can connect to the</w:t>
      </w:r>
      <w:r>
        <w:t xml:space="preserve"> </w:t>
      </w:r>
      <w:r w:rsidR="00D33B4F">
        <w:t>server</w:t>
      </w:r>
      <w:r>
        <w:t xml:space="preserve">. </w:t>
      </w:r>
      <w:r w:rsidR="006B7A76">
        <w:t>Starting</w:t>
      </w:r>
      <w:r w:rsidR="002C0569">
        <w:t xml:space="preserve"> both the client and server</w:t>
      </w:r>
      <w:r w:rsidR="00F303A8">
        <w:t xml:space="preserve"> and configuring the client to search for the server </w:t>
      </w:r>
      <w:r w:rsidR="00CF12A5">
        <w:t>with an IP address of</w:t>
      </w:r>
      <w:r w:rsidR="00F303A8">
        <w:t xml:space="preserve"> 127.0.0.1 (known as localhost) will </w:t>
      </w:r>
      <w:r w:rsidR="00CF12A5">
        <w:t>point the client to open a connection to</w:t>
      </w:r>
      <w:r w:rsidR="00106657">
        <w:t xml:space="preserve"> the server instance running on the same computer. </w:t>
      </w:r>
      <w:r w:rsidR="003374FE">
        <w:t xml:space="preserve">This was extremely useful for testing since the server and client could be ran alongside each other on the same computer without requiring two separate computers. </w:t>
      </w:r>
      <w:r w:rsidR="00C82D8A">
        <w:t xml:space="preserve">In the top-right of the diagram, a </w:t>
      </w:r>
      <w:r w:rsidR="00A66C23">
        <w:t>Mobo client</w:t>
      </w:r>
      <w:r w:rsidR="00C82D8A">
        <w:t xml:space="preserve"> connects to the server instance </w:t>
      </w:r>
      <w:r w:rsidR="00A66C23">
        <w:t xml:space="preserve">from a separate computer, achieved by using either the local IP address of the computer running the server (LAN) or the IP address visible to the rest of the internet (WAN). </w:t>
      </w:r>
      <w:r w:rsidR="00BC6D78">
        <w:t xml:space="preserve">Finally, </w:t>
      </w:r>
      <w:r w:rsidR="00216A4D">
        <w:t xml:space="preserve">any client running on a computer across the internet is able to connect to the server instance running on the top-left computer by configuring the client with the host machine’s public IP address. </w:t>
      </w:r>
      <w:r w:rsidR="00716C7A">
        <w:t xml:space="preserve">Any permutation of these different connection types are supported by Lidgren.Network, assuming that the port the server is running on has been correctly entered in the client, and that no firewalls on the server-side prevent outgoing or incoming data on that </w:t>
      </w:r>
      <w:r w:rsidR="00FD1F55">
        <w:t xml:space="preserve">bound </w:t>
      </w:r>
      <w:r w:rsidR="00716C7A">
        <w:t>port.</w:t>
      </w:r>
    </w:p>
    <w:p w:rsidR="003F1AA3" w:rsidRDefault="003F1AA3" w:rsidP="003F1AA3">
      <w:r>
        <w:t>The server co</w:t>
      </w:r>
      <w:r w:rsidR="0045686A">
        <w:t>uld have potentially been a component</w:t>
      </w:r>
      <w:r>
        <w:t xml:space="preserve"> of the same application as the client. Indeed, many games with network functionality employ this design; the client and</w:t>
      </w:r>
      <w:r w:rsidR="00433DA0">
        <w:t xml:space="preserve"> the ‘listen’</w:t>
      </w:r>
      <w:r>
        <w:t xml:space="preserve"> </w:t>
      </w:r>
      <w:r>
        <w:lastRenderedPageBreak/>
        <w:t>server execute in the same process and the user chooses whether to host or join a game. If the user hosts a game, the program assumes the role of both a client and a server, allowing external networked users to connect to the program to play in the same synchronized game as the host.</w:t>
      </w:r>
      <w:r w:rsidR="004A18CF">
        <w:t xml:space="preserve"> If the user opts to join an existing server, the server component is not activated and the client proceeds to connect to an external server.</w:t>
      </w:r>
      <w:r w:rsidR="00E31EEA">
        <w:t xml:space="preserve"> Listen servers are popular in the games industry as the software can be packaged as one complete deliverable and does not require the user to run more than one application. </w:t>
      </w:r>
      <w:r w:rsidR="00143BDC">
        <w:t>Most modern, h</w:t>
      </w:r>
      <w:r w:rsidR="00746EC8">
        <w:t>ig</w:t>
      </w:r>
      <w:r w:rsidR="00143BDC">
        <w:t xml:space="preserve">h budget titles </w:t>
      </w:r>
      <w:r w:rsidR="00746EC8">
        <w:t xml:space="preserve">often have the ability to connect to </w:t>
      </w:r>
      <w:r w:rsidR="00FF5548">
        <w:t>both dedicated and listen servers.</w:t>
      </w:r>
    </w:p>
    <w:p w:rsidR="003F1AA3" w:rsidRDefault="003F1AA3" w:rsidP="003F1AA3"/>
    <w:p w:rsidR="003435ED" w:rsidRDefault="003F1AA3" w:rsidP="003F1AA3">
      <w:r>
        <w:t>Despite this, I decided it would be more favorable to create separate applications for the client and server.  Firstly, keeping the system modular would enable development and debugging of the</w:t>
      </w:r>
      <w:r w:rsidR="001C349E">
        <w:t xml:space="preserve"> client and server independently and increase the simplicity of each application. In addition, keeping them as separate applications with no shared code</w:t>
      </w:r>
      <w:r>
        <w:t xml:space="preserve"> would prevent any chance during the development of the project that I could accidentally couple the client and server components too strongly and end up straying from the client-server model. Secondly, </w:t>
      </w:r>
      <w:r w:rsidR="001A1DE5">
        <w:t>as a personal addition</w:t>
      </w:r>
      <w:r>
        <w:t xml:space="preserve"> to the original project proposal provided</w:t>
      </w:r>
      <w:r w:rsidR="001A1DE5">
        <w:t>,</w:t>
      </w:r>
      <w:r>
        <w:t xml:space="preserve"> I decided that the server would resemble a distributed dedicated server. Dedicated servers run independent of their counterpart clients and </w:t>
      </w:r>
      <w:r w:rsidR="00130427">
        <w:t xml:space="preserve">can </w:t>
      </w:r>
      <w:r>
        <w:t>continue to run even after</w:t>
      </w:r>
      <w:r w:rsidR="003435ED">
        <w:t xml:space="preserve"> all players have disconnected.</w:t>
      </w:r>
    </w:p>
    <w:p w:rsidR="003435ED" w:rsidRDefault="003435ED" w:rsidP="003F1AA3"/>
    <w:p w:rsidR="007606A9" w:rsidRDefault="003F1AA3" w:rsidP="007606A9">
      <w:r>
        <w:t xml:space="preserve">The benefit of such a server is being able to support the ‘drop-in-drop-out’ concept of multiplayer gameplay; new players are able to join at any time and receive an up-to-date and current version of the game state, and players are able to leave freely without disrupting or destroying the game state for other players that may still be connected. With the non-dedicated server design that </w:t>
      </w:r>
      <w:r w:rsidR="003E436A">
        <w:t>some games employ</w:t>
      </w:r>
      <w:r>
        <w:t xml:space="preserve">, if the player hosting the game closes the game application, encounters a fatal exception or otherwise the network connection between his/her computer and the other clients that are connected fails, none of the previously connected clients are able to continue playing </w:t>
      </w:r>
      <w:r w:rsidR="00CF128E">
        <w:t>because</w:t>
      </w:r>
      <w:r>
        <w:t xml:space="preserve"> the server was responsible for synchronizing the clients and managing the game state.</w:t>
      </w:r>
      <w:bookmarkStart w:id="45" w:name="_Toc450163144"/>
    </w:p>
    <w:p w:rsidR="007606A9" w:rsidRDefault="007606A9" w:rsidP="007606A9"/>
    <w:p w:rsidR="007606A9" w:rsidRDefault="007606A9" w:rsidP="007606A9">
      <w:r>
        <w:t>For the specific architecture of the technology behind the client and server, XNA applications and Windows Presentation Foundation applications respectively, see Appendix 14.1 and 14.2.</w:t>
      </w:r>
    </w:p>
    <w:p w:rsidR="005835B5" w:rsidRDefault="005835B5">
      <w:pPr>
        <w:spacing w:after="160"/>
        <w:rPr>
          <w:rFonts w:ascii="Roboto Condensed" w:eastAsiaTheme="majorEastAsia" w:hAnsi="Roboto Condensed" w:cstheme="majorBidi"/>
          <w:bCs/>
          <w:color w:val="000000" w:themeColor="text1"/>
          <w:sz w:val="36"/>
          <w:szCs w:val="36"/>
        </w:rPr>
      </w:pPr>
      <w:r>
        <w:br w:type="page"/>
      </w:r>
    </w:p>
    <w:p w:rsidR="00370523" w:rsidRDefault="00D101F2" w:rsidP="00D101F2">
      <w:pPr>
        <w:pStyle w:val="Heading1"/>
      </w:pPr>
      <w:bookmarkStart w:id="46" w:name="_Toc450245086"/>
      <w:r>
        <w:lastRenderedPageBreak/>
        <w:t>Implementation</w:t>
      </w:r>
      <w:r w:rsidR="00ED5D75">
        <w:t xml:space="preserve"> of the client</w:t>
      </w:r>
      <w:bookmarkEnd w:id="45"/>
      <w:bookmarkEnd w:id="46"/>
    </w:p>
    <w:p w:rsidR="006F1C84" w:rsidRDefault="006160C8" w:rsidP="00757937">
      <w:pPr>
        <w:pStyle w:val="Heading2"/>
      </w:pPr>
      <w:bookmarkStart w:id="47" w:name="_Toc450163145"/>
      <w:bookmarkStart w:id="48" w:name="_Toc450245087"/>
      <w:r>
        <w:t>Main type</w:t>
      </w:r>
      <w:bookmarkEnd w:id="47"/>
      <w:bookmarkEnd w:id="48"/>
    </w:p>
    <w:p w:rsidR="00AF0697" w:rsidRDefault="00AF0697" w:rsidP="00AF0697"/>
    <w:p w:rsidR="003848B0" w:rsidRDefault="003848B0" w:rsidP="00AF0697">
      <w:r>
        <w:t xml:space="preserve">The interface that XNA provides for structuring the </w:t>
      </w:r>
      <w:r w:rsidR="006160C8">
        <w:t>main</w:t>
      </w:r>
      <w:r>
        <w:t xml:space="preserve"> class of the client, </w:t>
      </w:r>
      <w:r w:rsidRPr="0081333C">
        <w:rPr>
          <w:rStyle w:val="CodeChar"/>
        </w:rPr>
        <w:t>Game1.cs</w:t>
      </w:r>
      <w:r w:rsidR="00B346D9">
        <w:t>, ensures the implementation of five important methods integral to the runtime of an XNA application.</w:t>
      </w:r>
      <w:r w:rsidR="008E43D9">
        <w:t xml:space="preserve"> Appendix 14.3 shows a simplified version of the main type of an XNA application.</w:t>
      </w:r>
    </w:p>
    <w:p w:rsidR="003B2010" w:rsidRDefault="003B2010" w:rsidP="00AF0697"/>
    <w:p w:rsidR="006160C8" w:rsidRDefault="00560472" w:rsidP="00AF0697">
      <w:r>
        <w:t>The constructor is used to configure aspects of the application before any game logic has begun to execute.</w:t>
      </w:r>
      <w:r w:rsidR="005E0649">
        <w:t xml:space="preserve"> It is here that I set the root directory for the content (XNA’s name for assets such as graphics and audio) to be loaded later</w:t>
      </w:r>
      <w:r w:rsidR="00DA0F48">
        <w:t xml:space="preserve">, initialize the class I wrote to manage the user settings of the application, </w:t>
      </w:r>
      <w:r w:rsidR="00DA0F48" w:rsidRPr="0081333C">
        <w:rPr>
          <w:rStyle w:val="CodeChar"/>
        </w:rPr>
        <w:t>SettingsManager.cs</w:t>
      </w:r>
      <w:r w:rsidR="00DA0F48">
        <w:t>, and load them from the</w:t>
      </w:r>
      <w:r w:rsidR="003003B6">
        <w:t xml:space="preserve"> settings</w:t>
      </w:r>
      <w:r w:rsidR="00DA0F48">
        <w:t xml:space="preserve"> XML file</w:t>
      </w:r>
      <w:r w:rsidR="005E0649">
        <w:t xml:space="preserve"> and initialize the </w:t>
      </w:r>
      <w:r w:rsidR="005E0649" w:rsidRPr="0081333C">
        <w:rPr>
          <w:rStyle w:val="CodeChar"/>
        </w:rPr>
        <w:t>GraphicsDeviceManager</w:t>
      </w:r>
      <w:r w:rsidR="005E0649">
        <w:t xml:space="preserve">, a component of the XNA Core Framework layer. The primary role of the </w:t>
      </w:r>
      <w:r w:rsidR="005E0649" w:rsidRPr="0081333C">
        <w:rPr>
          <w:rStyle w:val="CodeChar"/>
        </w:rPr>
        <w:t>GraphicsDeviceManager</w:t>
      </w:r>
      <w:r w:rsidR="005E0649">
        <w:t xml:space="preserve"> is to enable configuration of window-specific options such as title and resolution read from the </w:t>
      </w:r>
      <w:r w:rsidR="005E0649" w:rsidRPr="0081333C">
        <w:rPr>
          <w:rStyle w:val="CodeChar"/>
        </w:rPr>
        <w:t>SettingsManager</w:t>
      </w:r>
      <w:r w:rsidR="005E0649">
        <w:t>.</w:t>
      </w:r>
      <w:r w:rsidR="003D79B6">
        <w:t xml:space="preserve"> Here I also set the application to hide the Windows system cursor</w:t>
      </w:r>
      <w:r w:rsidR="00DA0F48">
        <w:t>s</w:t>
      </w:r>
      <w:r w:rsidR="003003B6">
        <w:t xml:space="preserve"> that normally overlay XNA applications</w:t>
      </w:r>
      <w:r w:rsidR="00DA0F48">
        <w:t xml:space="preserve"> since I implemented my own set of cursors</w:t>
      </w:r>
      <w:r w:rsidR="00B84B4F">
        <w:t xml:space="preserve"> that change graphic contextually</w:t>
      </w:r>
      <w:r w:rsidR="00DA0F48">
        <w:t>.</w:t>
      </w:r>
    </w:p>
    <w:p w:rsidR="0085216F" w:rsidRDefault="0085216F" w:rsidP="00AF0697"/>
    <w:p w:rsidR="0085216F" w:rsidRDefault="0085216F" w:rsidP="00AF0697">
      <w:r>
        <w:t xml:space="preserve">The </w:t>
      </w:r>
      <w:r w:rsidRPr="00056BC2">
        <w:rPr>
          <w:rStyle w:val="CodeChar"/>
        </w:rPr>
        <w:t>Initialize</w:t>
      </w:r>
      <w:r>
        <w:t xml:space="preserve"> method</w:t>
      </w:r>
      <w:r w:rsidR="00F97C83">
        <w:t xml:space="preserve"> contains operations related to the initialization of the graphical user interface of the client. </w:t>
      </w:r>
      <w:r w:rsidR="003D28FA">
        <w:t xml:space="preserve">Since I have written the client to enable changing the resolution of the game if the user so desires, here I calculate the relative center of the screen and store it in the custom static class </w:t>
      </w:r>
      <w:r w:rsidR="003D28FA" w:rsidRPr="00056BC2">
        <w:rPr>
          <w:rStyle w:val="CodeChar"/>
        </w:rPr>
        <w:t>ScreenManager</w:t>
      </w:r>
      <w:r w:rsidR="003D28FA">
        <w:t xml:space="preserve"> so that GUI elements and logic throughout the application can use the center of the screen to position and center elements.</w:t>
      </w:r>
      <w:r w:rsidR="002821DB">
        <w:t xml:space="preserve"> Initially, all GUI elements were positioned using absolute coordinates for the default window size and as a result, when I added the ability to change the window size, GUI elements, especially those in the menu and the settings screen appeared misplaced, signifying the need to consider the screen size when positioning the GUI. </w:t>
      </w:r>
      <w:r w:rsidR="007A6A49">
        <w:t xml:space="preserve">Since the </w:t>
      </w:r>
      <w:r w:rsidR="007A6A49" w:rsidRPr="00445033">
        <w:rPr>
          <w:rStyle w:val="CodeChar"/>
        </w:rPr>
        <w:t>Initialize</w:t>
      </w:r>
      <w:r w:rsidR="007A6A49">
        <w:t xml:space="preserve"> is only run once in the lifetime of the application, the client needs to be restarted after changing the resolution to see the effect.</w:t>
      </w:r>
    </w:p>
    <w:p w:rsidR="00C817A2" w:rsidRDefault="00C817A2" w:rsidP="009D5506"/>
    <w:p w:rsidR="009D5506" w:rsidRDefault="009D5506" w:rsidP="009D5506">
      <w:r>
        <w:t xml:space="preserve">The </w:t>
      </w:r>
      <w:r w:rsidRPr="00C444ED">
        <w:rPr>
          <w:rStyle w:val="CodeChar"/>
        </w:rPr>
        <w:t>LoadContent</w:t>
      </w:r>
      <w:r>
        <w:t xml:space="preserve"> method</w:t>
      </w:r>
      <w:r w:rsidR="00C817A2">
        <w:t>, seen in Appendix 14.4,</w:t>
      </w:r>
      <w:r>
        <w:t xml:space="preserve"> is responsible for loading in the graphics and audio assets of the game and storing them in </w:t>
      </w:r>
      <w:r w:rsidRPr="00FB19D6">
        <w:rPr>
          <w:rStyle w:val="CodeChar"/>
        </w:rPr>
        <w:t>Texture2D</w:t>
      </w:r>
      <w:r>
        <w:t xml:space="preserve"> objects. A </w:t>
      </w:r>
      <w:r w:rsidRPr="00C444ED">
        <w:rPr>
          <w:rStyle w:val="CodeChar"/>
        </w:rPr>
        <w:t>SpriteBatch</w:t>
      </w:r>
      <w:r>
        <w:t xml:space="preserve"> is an XNA framework provided type that allows the developer to essentiall</w:t>
      </w:r>
      <w:r w:rsidR="0062385F">
        <w:t>y append draw calls for graphics to a queue so that</w:t>
      </w:r>
      <w:r w:rsidR="00B9466E">
        <w:t xml:space="preserve"> they can be drawn all at once, with the same settings. </w:t>
      </w:r>
      <w:r w:rsidR="0013354A" w:rsidRPr="00C444ED">
        <w:rPr>
          <w:rFonts w:ascii="Consolas" w:hAnsi="Consolas"/>
          <w:sz w:val="20"/>
          <w:szCs w:val="20"/>
        </w:rPr>
        <w:t>SpriteBatch</w:t>
      </w:r>
      <w:r w:rsidR="0013354A">
        <w:t xml:space="preserve"> types have a number of configuration options, such as enabling tiling graphics for backgrounds, stretching graphics over an area, anti-aliasing and</w:t>
      </w:r>
      <w:r w:rsidR="00114C25">
        <w:t xml:space="preserve"> the Z-axis order i</w:t>
      </w:r>
      <w:r w:rsidR="00B70ED2">
        <w:t>n which the graphics are drawn.</w:t>
      </w:r>
      <w:r w:rsidR="002D2171">
        <w:t xml:space="preserve"> </w:t>
      </w:r>
      <w:r w:rsidR="002D2171" w:rsidRPr="00C444ED">
        <w:rPr>
          <w:rStyle w:val="CodeChar"/>
        </w:rPr>
        <w:t>ContentStore</w:t>
      </w:r>
      <w:r w:rsidR="002D2171">
        <w:t xml:space="preserve"> is a custom type that handles the loading into memory of all graphical, audio and font assets. It stores the assets in static </w:t>
      </w:r>
      <w:r w:rsidR="002D2171" w:rsidRPr="00C444ED">
        <w:rPr>
          <w:rStyle w:val="CodeChar"/>
        </w:rPr>
        <w:t>Texture2D</w:t>
      </w:r>
      <w:r w:rsidR="002D2171">
        <w:t xml:space="preserve"> objects that can be accessed by any class </w:t>
      </w:r>
      <w:r w:rsidR="008F4709">
        <w:t>where required.</w:t>
      </w:r>
    </w:p>
    <w:p w:rsidR="00B70ED2" w:rsidRDefault="00B70ED2" w:rsidP="009D5506"/>
    <w:p w:rsidR="000C014A" w:rsidRDefault="006F04F1" w:rsidP="009D5506">
      <w:r>
        <w:t>It is common for XNA games t</w:t>
      </w:r>
      <w:r w:rsidR="00AD7838">
        <w:t xml:space="preserve">o only require one </w:t>
      </w:r>
      <w:r w:rsidR="00AD7838" w:rsidRPr="00C444ED">
        <w:rPr>
          <w:rStyle w:val="CodeChar"/>
        </w:rPr>
        <w:t>SpriteBatch</w:t>
      </w:r>
      <w:r w:rsidR="00AD7838">
        <w:t xml:space="preserve">, especially if the viewport, the user’s visible area of the game environment, does not change. It became necessary for me to utilize </w:t>
      </w:r>
      <w:r w:rsidR="00CC32F2">
        <w:t xml:space="preserve">two </w:t>
      </w:r>
      <w:r w:rsidR="00CC32F2" w:rsidRPr="00C444ED">
        <w:rPr>
          <w:rStyle w:val="CodeChar"/>
        </w:rPr>
        <w:t>SpriteBatch</w:t>
      </w:r>
      <w:r w:rsidR="00CC32F2">
        <w:t xml:space="preserve"> types </w:t>
      </w:r>
      <w:r w:rsidR="0003298C">
        <w:t xml:space="preserve">once I began programming the in-game environment due to the necessity to distinguish objects in the game such as players, projectiles and stations which </w:t>
      </w:r>
      <w:r w:rsidR="0003298C">
        <w:lastRenderedPageBreak/>
        <w:t xml:space="preserve">constantly change position depending on the viewport, and </w:t>
      </w:r>
      <w:r w:rsidR="007D55C4">
        <w:t xml:space="preserve">static </w:t>
      </w:r>
      <w:r w:rsidR="0003298C">
        <w:t xml:space="preserve">GUI elements that never change position such as the health bar, player list and message log. </w:t>
      </w:r>
      <w:r w:rsidR="00107200">
        <w:t xml:space="preserve">Using two </w:t>
      </w:r>
      <w:r w:rsidR="00107200" w:rsidRPr="00FB19D6">
        <w:rPr>
          <w:rStyle w:val="CodeChar"/>
        </w:rPr>
        <w:t>SpriteBatch</w:t>
      </w:r>
      <w:r w:rsidR="00107200">
        <w:t xml:space="preserve"> types allows me to manipulate and transform the viewport using </w:t>
      </w:r>
      <w:r w:rsidR="00107200" w:rsidRPr="00FB19D6">
        <w:rPr>
          <w:rStyle w:val="CodeChar"/>
        </w:rPr>
        <w:t>cameraSpriteBatch</w:t>
      </w:r>
      <w:r w:rsidR="00107200">
        <w:t>, which I programmed to follow the user’s player around the level by setting the viewport to the player’s current position, and drawing static UI e</w:t>
      </w:r>
      <w:r w:rsidR="005256A7">
        <w:t xml:space="preserve">lements with </w:t>
      </w:r>
      <w:r w:rsidR="005256A7" w:rsidRPr="00FB19D6">
        <w:rPr>
          <w:rStyle w:val="CodeChar"/>
        </w:rPr>
        <w:t>staticSpriteBatch</w:t>
      </w:r>
      <w:r w:rsidR="005256A7">
        <w:t>.</w:t>
      </w:r>
    </w:p>
    <w:p w:rsidR="005256A7" w:rsidRDefault="005256A7" w:rsidP="009D5506"/>
    <w:p w:rsidR="005E58A4" w:rsidRDefault="00D712F9" w:rsidP="009D5506">
      <w:r w:rsidRPr="00D9324A">
        <w:rPr>
          <w:rStyle w:val="CodeChar"/>
        </w:rPr>
        <w:t>GameState</w:t>
      </w:r>
      <w:r>
        <w:t xml:space="preserve"> is an enumerated type I created to represent the current state of the game. For instance, there are different states for the main menu, settings menu, help screen, offline play and online play. The idea behind game states is to notify the </w:t>
      </w:r>
      <w:r w:rsidRPr="004F5CFA">
        <w:rPr>
          <w:rStyle w:val="CodeChar"/>
        </w:rPr>
        <w:t>Update</w:t>
      </w:r>
      <w:r>
        <w:t xml:space="preserve"> method of the main type what logic it should be executing based on the current context of the game, and </w:t>
      </w:r>
      <w:r w:rsidR="00B35727">
        <w:t xml:space="preserve">notifying the </w:t>
      </w:r>
      <w:r w:rsidRPr="004F5CFA">
        <w:rPr>
          <w:rStyle w:val="CodeChar"/>
        </w:rPr>
        <w:t>Draw</w:t>
      </w:r>
      <w:r>
        <w:t xml:space="preserve"> method what the user should be seeing depending where they are in the application. </w:t>
      </w:r>
      <w:r w:rsidR="00CB3A07">
        <w:t xml:space="preserve">During the runtime of an XNA application, the program repeatedly executes the </w:t>
      </w:r>
      <w:r w:rsidR="00CB3A07" w:rsidRPr="004F5CFA">
        <w:rPr>
          <w:rStyle w:val="CodeChar"/>
        </w:rPr>
        <w:t>Update</w:t>
      </w:r>
      <w:r w:rsidR="00CB3A07">
        <w:t xml:space="preserve"> and the </w:t>
      </w:r>
      <w:r w:rsidR="00CB3A07" w:rsidRPr="004F5CFA">
        <w:rPr>
          <w:rStyle w:val="CodeChar"/>
        </w:rPr>
        <w:t>Run</w:t>
      </w:r>
      <w:r w:rsidR="00CB3A07">
        <w:t xml:space="preserve"> methods sequentially</w:t>
      </w:r>
      <w:r w:rsidR="00E677B7">
        <w:t xml:space="preserve"> (</w:t>
      </w:r>
      <w:r w:rsidR="002B3E58">
        <w:t xml:space="preserve">together </w:t>
      </w:r>
      <w:r w:rsidR="00E677B7">
        <w:t>known as a tick)</w:t>
      </w:r>
      <w:r w:rsidR="00CB3A07">
        <w:t>, so structuring my application in this way has allowed me to create encapsulated classes that define exactly what logic should be executed</w:t>
      </w:r>
      <w:r w:rsidR="00D24ABC">
        <w:t>,</w:t>
      </w:r>
      <w:r w:rsidR="00CB3A07">
        <w:t xml:space="preserve"> and what should be shown to the user</w:t>
      </w:r>
      <w:r w:rsidR="00D24ABC">
        <w:t>,</w:t>
      </w:r>
      <w:r w:rsidR="00CB3A07">
        <w:t xml:space="preserve"> only when a particular game state is active.</w:t>
      </w:r>
    </w:p>
    <w:p w:rsidR="005E58A4" w:rsidRDefault="005E58A4" w:rsidP="005E58A4">
      <w:r>
        <w:br w:type="page"/>
      </w:r>
    </w:p>
    <w:p w:rsidR="00332C67" w:rsidRDefault="00332C67" w:rsidP="00332C67">
      <w:pPr>
        <w:pStyle w:val="Heading2"/>
      </w:pPr>
      <w:bookmarkStart w:id="49" w:name="_Toc450163146"/>
      <w:bookmarkStart w:id="50" w:name="_Toc450245088"/>
      <w:r>
        <w:lastRenderedPageBreak/>
        <w:t>Menus</w:t>
      </w:r>
      <w:bookmarkEnd w:id="49"/>
      <w:bookmarkEnd w:id="50"/>
    </w:p>
    <w:p w:rsidR="00AD3D05" w:rsidRDefault="00AD3D05" w:rsidP="00AD3D05"/>
    <w:p w:rsidR="00D7701D" w:rsidRDefault="008F7BF9" w:rsidP="00D7701D">
      <w:pPr>
        <w:keepNext/>
        <w:shd w:val="clear" w:color="auto" w:fill="F2F2F2" w:themeFill="background1" w:themeFillShade="F2"/>
        <w:jc w:val="center"/>
      </w:pPr>
      <w:r w:rsidRPr="008F7BF9">
        <w:rPr>
          <w:noProof/>
          <w:shd w:val="clear" w:color="auto" w:fill="F2F2F2" w:themeFill="background1" w:themeFillShade="F2"/>
          <w:lang w:val="en-GB" w:eastAsia="en-GB"/>
        </w:rPr>
        <w:drawing>
          <wp:inline distT="0" distB="0" distL="0" distR="0" wp14:anchorId="63057E33" wp14:editId="64C7663B">
            <wp:extent cx="4538185" cy="2880000"/>
            <wp:effectExtent l="0" t="0" r="0" b="0"/>
            <wp:docPr id="1" name="Picture 1" descr="\\uol.le.ac.uk\root\student\home\c\cjc44\My Documents\dissy\diagrams\mobo-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ol.le.ac.uk\root\student\home\c\cjc44\My Documents\dissy\diagrams\mobo-menu.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8185" cy="2880000"/>
                    </a:xfrm>
                    <a:prstGeom prst="rect">
                      <a:avLst/>
                    </a:prstGeom>
                    <a:noFill/>
                    <a:ln>
                      <a:noFill/>
                    </a:ln>
                  </pic:spPr>
                </pic:pic>
              </a:graphicData>
            </a:graphic>
          </wp:inline>
        </w:drawing>
      </w:r>
    </w:p>
    <w:p w:rsidR="008F7BF9" w:rsidRPr="00D7701D" w:rsidRDefault="00D7701D" w:rsidP="00D7701D">
      <w:pPr>
        <w:pStyle w:val="Caption"/>
        <w:jc w:val="center"/>
        <w:rPr>
          <w:sz w:val="22"/>
          <w:szCs w:val="22"/>
        </w:rPr>
      </w:pPr>
      <w:r w:rsidRPr="00D7701D">
        <w:rPr>
          <w:sz w:val="22"/>
          <w:szCs w:val="22"/>
        </w:rPr>
        <w:t xml:space="preserve">Figure </w:t>
      </w:r>
      <w:r w:rsidRPr="00D7701D">
        <w:rPr>
          <w:sz w:val="22"/>
          <w:szCs w:val="22"/>
        </w:rPr>
        <w:fldChar w:fldCharType="begin"/>
      </w:r>
      <w:r w:rsidRPr="00D7701D">
        <w:rPr>
          <w:sz w:val="22"/>
          <w:szCs w:val="22"/>
        </w:rPr>
        <w:instrText xml:space="preserve"> SEQ Figure \* ARABIC </w:instrText>
      </w:r>
      <w:r w:rsidRPr="00D7701D">
        <w:rPr>
          <w:sz w:val="22"/>
          <w:szCs w:val="22"/>
        </w:rPr>
        <w:fldChar w:fldCharType="separate"/>
      </w:r>
      <w:r w:rsidR="00E7289B">
        <w:rPr>
          <w:noProof/>
          <w:sz w:val="22"/>
          <w:szCs w:val="22"/>
        </w:rPr>
        <w:t>4</w:t>
      </w:r>
      <w:r w:rsidRPr="00D7701D">
        <w:rPr>
          <w:sz w:val="22"/>
          <w:szCs w:val="22"/>
        </w:rPr>
        <w:fldChar w:fldCharType="end"/>
      </w:r>
      <w:r w:rsidRPr="00D7701D">
        <w:rPr>
          <w:sz w:val="22"/>
          <w:szCs w:val="22"/>
        </w:rPr>
        <w:t xml:space="preserve"> - The cl</w:t>
      </w:r>
      <w:r>
        <w:rPr>
          <w:sz w:val="22"/>
          <w:szCs w:val="22"/>
        </w:rPr>
        <w:t>ient main menu, shown at the startup of the application</w:t>
      </w:r>
      <w:r w:rsidRPr="00D7701D">
        <w:rPr>
          <w:sz w:val="22"/>
          <w:szCs w:val="22"/>
        </w:rPr>
        <w:t>.</w:t>
      </w:r>
    </w:p>
    <w:p w:rsidR="00214F1B" w:rsidRDefault="00AA7962" w:rsidP="00214F1B">
      <w:r>
        <w:t xml:space="preserve">The client main menu provides </w:t>
      </w:r>
      <w:r w:rsidR="00F8531A">
        <w:t xml:space="preserve">all available functionality to the user. </w:t>
      </w:r>
      <w:r w:rsidR="005C5E21">
        <w:t>‘New G</w:t>
      </w:r>
      <w:r w:rsidR="00AF4AAB">
        <w:t>ame</w:t>
      </w:r>
      <w:r w:rsidR="005C5E21">
        <w:t>’</w:t>
      </w:r>
      <w:r w:rsidR="00AF4AAB">
        <w:t xml:space="preserve"> sets the game state to ‘Offline’ </w:t>
      </w:r>
      <w:r w:rsidR="008E6B62">
        <w:t xml:space="preserve">and </w:t>
      </w:r>
      <w:r w:rsidR="00171B92">
        <w:t>starts a new single player session (non-networked).</w:t>
      </w:r>
      <w:r w:rsidR="005C5E21">
        <w:t xml:space="preserve"> ‘Join Server’ sets the game state to ‘Online’</w:t>
      </w:r>
      <w:r w:rsidR="00C94CAA">
        <w:t xml:space="preserve">, </w:t>
      </w:r>
      <w:r w:rsidR="005C5E21">
        <w:t xml:space="preserve">invokes the Network class to instantiate a Lidgren.Network </w:t>
      </w:r>
      <w:r w:rsidR="00C94CAA" w:rsidRPr="004F5CFA">
        <w:rPr>
          <w:rStyle w:val="CodeChar"/>
        </w:rPr>
        <w:t>NetClient</w:t>
      </w:r>
      <w:r w:rsidR="00C94CAA">
        <w:t xml:space="preserve"> object and attempts to open a connection to a server using the IP address and </w:t>
      </w:r>
      <w:r w:rsidR="00DB5BED">
        <w:t>port specified in MoboSettings.xml.</w:t>
      </w:r>
      <w:r w:rsidR="00062298">
        <w:t xml:space="preserve"> </w:t>
      </w:r>
      <w:r w:rsidR="009A378E">
        <w:t>‘Settings’ direct</w:t>
      </w:r>
      <w:r w:rsidR="007E6461">
        <w:t xml:space="preserve"> the </w:t>
      </w:r>
      <w:r w:rsidR="009A378E">
        <w:t>user</w:t>
      </w:r>
      <w:r w:rsidR="007E6461">
        <w:t xml:space="preserve"> to the settings menu</w:t>
      </w:r>
      <w:r w:rsidR="005D4855">
        <w:t xml:space="preserve"> that allows </w:t>
      </w:r>
      <w:r w:rsidR="009A378E">
        <w:t>them</w:t>
      </w:r>
      <w:r w:rsidR="005D4855">
        <w:t xml:space="preserve"> to configure </w:t>
      </w:r>
      <w:r w:rsidR="00DB5E56">
        <w:t xml:space="preserve">options </w:t>
      </w:r>
      <w:r w:rsidR="005D4855">
        <w:t xml:space="preserve">such as player name and </w:t>
      </w:r>
      <w:r w:rsidR="00990AFC">
        <w:t>window</w:t>
      </w:r>
      <w:r w:rsidR="005D4855">
        <w:t xml:space="preserve"> resolution</w:t>
      </w:r>
      <w:r w:rsidR="009A378E">
        <w:t>, and Help directs the user to a simple screen showing a graphical representation and hints of how to play the game properly.</w:t>
      </w:r>
    </w:p>
    <w:p w:rsidR="00910841" w:rsidRPr="00214F1B" w:rsidRDefault="00910841" w:rsidP="00214F1B"/>
    <w:p w:rsidR="00420480" w:rsidRDefault="00910841" w:rsidP="00493326">
      <w:pPr>
        <w:keepNext/>
        <w:shd w:val="clear" w:color="auto" w:fill="F2F2F2" w:themeFill="background1" w:themeFillShade="F2"/>
        <w:jc w:val="center"/>
      </w:pPr>
      <w:r>
        <w:rPr>
          <w:noProof/>
          <w:lang w:val="en-GB" w:eastAsia="en-GB"/>
        </w:rPr>
        <w:drawing>
          <wp:inline distT="0" distB="0" distL="0" distR="0" wp14:anchorId="50A9E15D" wp14:editId="20379743">
            <wp:extent cx="4538188" cy="2880000"/>
            <wp:effectExtent l="0" t="0" r="0" b="0"/>
            <wp:docPr id="5" name="Picture 5" descr="\\uol.le.ac.uk\root\student\home\c\cjc44\My Documents\dissy\diagrams\mobo-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ol.le.ac.uk\root\student\home\c\cjc44\My Documents\dissy\diagrams\mobo-setting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38188" cy="2880000"/>
                    </a:xfrm>
                    <a:prstGeom prst="rect">
                      <a:avLst/>
                    </a:prstGeom>
                    <a:noFill/>
                    <a:ln>
                      <a:noFill/>
                    </a:ln>
                  </pic:spPr>
                </pic:pic>
              </a:graphicData>
            </a:graphic>
          </wp:inline>
        </w:drawing>
      </w:r>
    </w:p>
    <w:p w:rsidR="008F7BF9" w:rsidRDefault="00420480" w:rsidP="00493326">
      <w:pPr>
        <w:pStyle w:val="Caption"/>
        <w:shd w:val="clear" w:color="auto" w:fill="F2F2F2" w:themeFill="background1" w:themeFillShade="F2"/>
        <w:jc w:val="center"/>
        <w:rPr>
          <w:sz w:val="22"/>
          <w:szCs w:val="22"/>
        </w:rPr>
      </w:pPr>
      <w:r w:rsidRPr="00420480">
        <w:rPr>
          <w:sz w:val="22"/>
          <w:szCs w:val="22"/>
        </w:rPr>
        <w:t xml:space="preserve">Figure </w:t>
      </w:r>
      <w:r w:rsidRPr="00420480">
        <w:rPr>
          <w:sz w:val="22"/>
          <w:szCs w:val="22"/>
        </w:rPr>
        <w:fldChar w:fldCharType="begin"/>
      </w:r>
      <w:r w:rsidRPr="00420480">
        <w:rPr>
          <w:sz w:val="22"/>
          <w:szCs w:val="22"/>
        </w:rPr>
        <w:instrText xml:space="preserve"> SEQ Figure \* ARABIC </w:instrText>
      </w:r>
      <w:r w:rsidRPr="00420480">
        <w:rPr>
          <w:sz w:val="22"/>
          <w:szCs w:val="22"/>
        </w:rPr>
        <w:fldChar w:fldCharType="separate"/>
      </w:r>
      <w:r w:rsidR="00E7289B">
        <w:rPr>
          <w:noProof/>
          <w:sz w:val="22"/>
          <w:szCs w:val="22"/>
        </w:rPr>
        <w:t>5</w:t>
      </w:r>
      <w:r w:rsidRPr="00420480">
        <w:rPr>
          <w:sz w:val="22"/>
          <w:szCs w:val="22"/>
        </w:rPr>
        <w:fldChar w:fldCharType="end"/>
      </w:r>
      <w:r w:rsidRPr="00420480">
        <w:rPr>
          <w:sz w:val="22"/>
          <w:szCs w:val="22"/>
        </w:rPr>
        <w:t xml:space="preserve"> - The settings menu, featuring a few unused entries.</w:t>
      </w:r>
    </w:p>
    <w:p w:rsidR="003734A9" w:rsidRDefault="00D7701D" w:rsidP="003734A9">
      <w:pPr>
        <w:keepNext/>
        <w:shd w:val="clear" w:color="auto" w:fill="F2F2F2" w:themeFill="background1" w:themeFillShade="F2"/>
        <w:jc w:val="center"/>
      </w:pPr>
      <w:r>
        <w:rPr>
          <w:noProof/>
          <w:lang w:val="en-GB" w:eastAsia="en-GB"/>
        </w:rPr>
        <w:lastRenderedPageBreak/>
        <w:drawing>
          <wp:inline distT="0" distB="0" distL="0" distR="0" wp14:anchorId="0FB29D17" wp14:editId="5241343A">
            <wp:extent cx="4538188" cy="2880000"/>
            <wp:effectExtent l="0" t="0" r="0" b="0"/>
            <wp:docPr id="6" name="Picture 6" descr="\\uol.le.ac.uk\root\student\home\c\cjc44\My Documents\dissy\diagrams\mobo-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ol.le.ac.uk\root\student\home\c\cjc44\My Documents\dissy\diagrams\mobo-hel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8188" cy="2880000"/>
                    </a:xfrm>
                    <a:prstGeom prst="rect">
                      <a:avLst/>
                    </a:prstGeom>
                    <a:noFill/>
                    <a:ln>
                      <a:noFill/>
                    </a:ln>
                  </pic:spPr>
                </pic:pic>
              </a:graphicData>
            </a:graphic>
          </wp:inline>
        </w:drawing>
      </w:r>
    </w:p>
    <w:p w:rsidR="00D7701D" w:rsidRDefault="003734A9" w:rsidP="003734A9">
      <w:pPr>
        <w:pStyle w:val="Caption"/>
        <w:shd w:val="clear" w:color="auto" w:fill="F2F2F2" w:themeFill="background1" w:themeFillShade="F2"/>
        <w:jc w:val="center"/>
        <w:rPr>
          <w:sz w:val="22"/>
          <w:szCs w:val="22"/>
        </w:rPr>
      </w:pPr>
      <w:r w:rsidRPr="003734A9">
        <w:rPr>
          <w:sz w:val="22"/>
          <w:szCs w:val="22"/>
        </w:rPr>
        <w:t xml:space="preserve">Figure </w:t>
      </w:r>
      <w:r w:rsidRPr="003734A9">
        <w:rPr>
          <w:sz w:val="22"/>
          <w:szCs w:val="22"/>
        </w:rPr>
        <w:fldChar w:fldCharType="begin"/>
      </w:r>
      <w:r w:rsidRPr="003734A9">
        <w:rPr>
          <w:sz w:val="22"/>
          <w:szCs w:val="22"/>
        </w:rPr>
        <w:instrText xml:space="preserve"> SEQ Figure \* ARABIC </w:instrText>
      </w:r>
      <w:r w:rsidRPr="003734A9">
        <w:rPr>
          <w:sz w:val="22"/>
          <w:szCs w:val="22"/>
        </w:rPr>
        <w:fldChar w:fldCharType="separate"/>
      </w:r>
      <w:r w:rsidR="00E7289B">
        <w:rPr>
          <w:noProof/>
          <w:sz w:val="22"/>
          <w:szCs w:val="22"/>
        </w:rPr>
        <w:t>6</w:t>
      </w:r>
      <w:r w:rsidRPr="003734A9">
        <w:rPr>
          <w:sz w:val="22"/>
          <w:szCs w:val="22"/>
        </w:rPr>
        <w:fldChar w:fldCharType="end"/>
      </w:r>
      <w:r w:rsidRPr="003734A9">
        <w:rPr>
          <w:sz w:val="22"/>
          <w:szCs w:val="22"/>
        </w:rPr>
        <w:t xml:space="preserve"> - The help screen, designed with various screenshots from the game.</w:t>
      </w:r>
    </w:p>
    <w:p w:rsidR="00725B2A" w:rsidRDefault="00717FA6">
      <w:pPr>
        <w:spacing w:after="160"/>
      </w:pPr>
      <w:r>
        <w:t xml:space="preserve">As mentioned in section 7.1, </w:t>
      </w:r>
      <w:r w:rsidR="00EC6AA4">
        <w:t xml:space="preserve">the </w:t>
      </w:r>
      <w:r w:rsidR="00EC6AA4" w:rsidRPr="004F5CFA">
        <w:rPr>
          <w:rStyle w:val="CodeChar"/>
        </w:rPr>
        <w:t>SettingsManager</w:t>
      </w:r>
      <w:r w:rsidR="00EC6AA4">
        <w:t xml:space="preserve"> static class is </w:t>
      </w:r>
      <w:r w:rsidR="00B84E75">
        <w:t>instantiated</w:t>
      </w:r>
      <w:r w:rsidR="00EC6AA4">
        <w:t xml:space="preserve"> </w:t>
      </w:r>
      <w:r w:rsidR="000A6672">
        <w:t xml:space="preserve">at the start of the runtime of the application in the constructor of the main type. </w:t>
      </w:r>
      <w:r w:rsidR="00D0223F" w:rsidRPr="004F5CFA">
        <w:rPr>
          <w:rStyle w:val="CodeChar"/>
        </w:rPr>
        <w:t>SettingsManager</w:t>
      </w:r>
      <w:r w:rsidR="00D0223F">
        <w:t xml:space="preserve"> makes use of the</w:t>
      </w:r>
      <w:r w:rsidR="006E211F">
        <w:t xml:space="preserve"> native</w:t>
      </w:r>
      <w:r w:rsidR="00D0223F">
        <w:t xml:space="preserve"> .NET </w:t>
      </w:r>
      <w:r w:rsidR="006E211F">
        <w:t xml:space="preserve">XML API to </w:t>
      </w:r>
      <w:r w:rsidR="00FE0D94">
        <w:t xml:space="preserve">read in the user-configurable settings of the game from the settings file MoboSettings.xml, found in same directory of as the client executable. </w:t>
      </w:r>
      <w:r w:rsidR="00335C8D">
        <w:t xml:space="preserve">Currently, clicking most of the options </w:t>
      </w:r>
      <w:r w:rsidR="00CA7601">
        <w:t xml:space="preserve">in settings that require text input like name open a new notepad instance where the user can edit the XML directly. </w:t>
      </w:r>
      <w:r w:rsidR="00900BF9">
        <w:t>Such a method is undesirable</w:t>
      </w:r>
      <w:r w:rsidR="008709DF">
        <w:t xml:space="preserve"> in my opinion, but since XNA does not provide any components that allow for text input</w:t>
      </w:r>
      <w:r w:rsidR="006A51A2">
        <w:t>,</w:t>
      </w:r>
      <w:r w:rsidR="008709DF">
        <w:t xml:space="preserve"> I would have had to program a text </w:t>
      </w:r>
      <w:r w:rsidR="006A51A2">
        <w:t>editor myself</w:t>
      </w:r>
      <w:r w:rsidR="008709DF">
        <w:t xml:space="preserve"> and I felt </w:t>
      </w:r>
      <w:r w:rsidR="00877080">
        <w:t xml:space="preserve">expending effort on </w:t>
      </w:r>
      <w:r w:rsidR="00CE5729">
        <w:t>such a ta</w:t>
      </w:r>
      <w:r w:rsidR="00795405">
        <w:t xml:space="preserve">sk would </w:t>
      </w:r>
      <w:r w:rsidR="00877080">
        <w:t>distract</w:t>
      </w:r>
      <w:r w:rsidR="00795405">
        <w:t xml:space="preserve"> </w:t>
      </w:r>
      <w:r w:rsidR="00877080">
        <w:t xml:space="preserve">from the focus of the </w:t>
      </w:r>
      <w:r w:rsidR="00D06EB1">
        <w:t>project and my development time could be better spent.</w:t>
      </w:r>
    </w:p>
    <w:p w:rsidR="009D3713" w:rsidRDefault="00C67984">
      <w:pPr>
        <w:spacing w:after="160"/>
      </w:pPr>
      <w:r>
        <w:t>The buttons (signified by a cyan outline) and the fields that show values (grey outline)</w:t>
      </w:r>
      <w:r w:rsidR="00D06EB1">
        <w:t xml:space="preserve"> </w:t>
      </w:r>
      <w:r>
        <w:t>are of my own design</w:t>
      </w:r>
      <w:r w:rsidR="00A41C0F">
        <w:t xml:space="preserve"> and implementation</w:t>
      </w:r>
      <w:r>
        <w:t xml:space="preserve">, and necessary since XNA does not provide any </w:t>
      </w:r>
      <w:r w:rsidR="00553AB0">
        <w:t>GUI functionality</w:t>
      </w:r>
      <w:r>
        <w:t xml:space="preserve">. </w:t>
      </w:r>
      <w:r w:rsidR="00686DEA">
        <w:t xml:space="preserve">Each encapsulated menu class such as </w:t>
      </w:r>
      <w:r w:rsidR="00686DEA" w:rsidRPr="00A12C81">
        <w:rPr>
          <w:rStyle w:val="CodeChar"/>
        </w:rPr>
        <w:t>MainMenu</w:t>
      </w:r>
      <w:r w:rsidR="00A12C81">
        <w:t xml:space="preserve"> or </w:t>
      </w:r>
      <w:r w:rsidR="00A12C81" w:rsidRPr="00A12C81">
        <w:rPr>
          <w:rStyle w:val="CodeChar"/>
        </w:rPr>
        <w:t>Settings</w:t>
      </w:r>
      <w:r w:rsidR="00686DEA">
        <w:t xml:space="preserve"> contains a list of </w:t>
      </w:r>
      <w:r w:rsidR="00686DEA" w:rsidRPr="00A12C81">
        <w:rPr>
          <w:rStyle w:val="CodeChar"/>
        </w:rPr>
        <w:t>Button</w:t>
      </w:r>
      <w:r w:rsidR="00686DEA">
        <w:t xml:space="preserve"> and </w:t>
      </w:r>
      <w:r w:rsidR="00686DEA" w:rsidRPr="00A12C81">
        <w:rPr>
          <w:rStyle w:val="CodeChar"/>
        </w:rPr>
        <w:t>Field</w:t>
      </w:r>
      <w:r w:rsidR="00686DEA">
        <w:t xml:space="preserve"> types. </w:t>
      </w:r>
      <w:r w:rsidR="00D53430">
        <w:t xml:space="preserve">In the </w:t>
      </w:r>
      <w:r w:rsidR="00D53430" w:rsidRPr="00A12C81">
        <w:rPr>
          <w:rStyle w:val="CodeChar"/>
        </w:rPr>
        <w:t>Initialize</w:t>
      </w:r>
      <w:r w:rsidR="00D53430">
        <w:t xml:space="preserve"> method of the main type, </w:t>
      </w:r>
      <w:r w:rsidR="00A84989">
        <w:t xml:space="preserve">all the menu classes are initialized (this can be seen in </w:t>
      </w:r>
      <w:r w:rsidR="00A35042">
        <w:t>Appendix 14.4</w:t>
      </w:r>
      <w:r w:rsidR="00A12C81">
        <w:t>)</w:t>
      </w:r>
      <w:r w:rsidR="006D3BE2">
        <w:t>.</w:t>
      </w:r>
      <w:r w:rsidR="005E1533">
        <w:t xml:space="preserve"> </w:t>
      </w:r>
      <w:r w:rsidR="005A413A">
        <w:t xml:space="preserve">During this </w:t>
      </w:r>
      <w:r w:rsidR="00421B09">
        <w:t>initialization</w:t>
      </w:r>
      <w:r w:rsidR="005A413A">
        <w:t xml:space="preserve">, </w:t>
      </w:r>
      <w:r w:rsidR="00421B09">
        <w:t xml:space="preserve">all the </w:t>
      </w:r>
      <w:r w:rsidR="00421B09" w:rsidRPr="00A12C81">
        <w:rPr>
          <w:rStyle w:val="CodeChar"/>
        </w:rPr>
        <w:t>Button</w:t>
      </w:r>
      <w:r w:rsidR="00421B09">
        <w:t xml:space="preserve"> and </w:t>
      </w:r>
      <w:r w:rsidR="00421B09" w:rsidRPr="00A12C81">
        <w:rPr>
          <w:rStyle w:val="CodeChar"/>
        </w:rPr>
        <w:t>Field</w:t>
      </w:r>
      <w:r w:rsidR="00421B09">
        <w:t xml:space="preserve"> elements are instantiated </w:t>
      </w:r>
      <w:r w:rsidR="00E001B4">
        <w:t>and</w:t>
      </w:r>
      <w:r w:rsidR="00421B09">
        <w:t xml:space="preserve"> their positions relative to the screen center. In the case of </w:t>
      </w:r>
      <w:r w:rsidR="00153B2A">
        <w:t>buttons</w:t>
      </w:r>
      <w:r w:rsidR="00421B09">
        <w:t xml:space="preserve">, the text they display is defined and with </w:t>
      </w:r>
      <w:r w:rsidR="00AC159E">
        <w:t>fields</w:t>
      </w:r>
      <w:r w:rsidR="00421B09">
        <w:t xml:space="preserve"> the data that the </w:t>
      </w:r>
      <w:r w:rsidR="00421B09" w:rsidRPr="00583014">
        <w:rPr>
          <w:rStyle w:val="CodeChar"/>
        </w:rPr>
        <w:t>Field</w:t>
      </w:r>
      <w:r w:rsidR="00421B09">
        <w:t xml:space="preserve"> </w:t>
      </w:r>
      <w:r w:rsidR="00842540">
        <w:t>binds.</w:t>
      </w:r>
      <w:r w:rsidR="00A33414">
        <w:t xml:space="preserve"> </w:t>
      </w:r>
      <w:r w:rsidR="00684B47">
        <w:t xml:space="preserve">If the particular game state is active, the menu class calls </w:t>
      </w:r>
      <w:r w:rsidR="00684B47" w:rsidRPr="00583014">
        <w:rPr>
          <w:rStyle w:val="CodeChar"/>
        </w:rPr>
        <w:t>Update</w:t>
      </w:r>
      <w:r w:rsidR="00684B47">
        <w:t xml:space="preserve"> on all </w:t>
      </w:r>
      <w:r w:rsidR="00684B47" w:rsidRPr="00153B2A">
        <w:rPr>
          <w:rStyle w:val="CodeChar"/>
        </w:rPr>
        <w:t>Button</w:t>
      </w:r>
      <w:r w:rsidR="00684B47">
        <w:t xml:space="preserve"> and </w:t>
      </w:r>
      <w:r w:rsidR="00684B47" w:rsidRPr="00153B2A">
        <w:rPr>
          <w:rStyle w:val="CodeChar"/>
        </w:rPr>
        <w:t>Field</w:t>
      </w:r>
      <w:r w:rsidR="00684B47">
        <w:t xml:space="preserve"> </w:t>
      </w:r>
      <w:r w:rsidR="00B51F71">
        <w:t>classes to check if the user has clicked any and update any new value of the variable respectively.</w:t>
      </w:r>
    </w:p>
    <w:p w:rsidR="004B35AE" w:rsidRDefault="006A5FB5">
      <w:pPr>
        <w:spacing w:after="160"/>
      </w:pPr>
      <w:r>
        <w:t>C</w:t>
      </w:r>
      <w:r w:rsidR="007C267E">
        <w:t xml:space="preserve">onsiderable effort was put into the design and aesthetic </w:t>
      </w:r>
      <w:r w:rsidR="00B966A8">
        <w:t>of the</w:t>
      </w:r>
      <w:r w:rsidR="00C77CE5">
        <w:t xml:space="preserve"> menu</w:t>
      </w:r>
      <w:r w:rsidR="00B966A8">
        <w:t xml:space="preserve"> GUI. </w:t>
      </w:r>
      <w:r w:rsidR="00CF3798">
        <w:t>The textures that the Button and Field types use</w:t>
      </w:r>
      <w:r w:rsidR="00DC4056">
        <w:t>, the background and the cursors</w:t>
      </w:r>
      <w:r w:rsidR="00CF3798">
        <w:t xml:space="preserve"> were sourced from free and open source websites, like many assets used in the project. </w:t>
      </w:r>
      <w:r w:rsidR="008663F8">
        <w:t xml:space="preserve">The cursor, when hovered over a button also changes contextually, and this is achieved by creating an enumerated type </w:t>
      </w:r>
      <w:r w:rsidR="008663F8" w:rsidRPr="00583014">
        <w:rPr>
          <w:rStyle w:val="CodeChar"/>
        </w:rPr>
        <w:t>CursorState</w:t>
      </w:r>
      <w:r w:rsidR="008663F8">
        <w:t xml:space="preserve">, that works in a very similar fashion to that explained of </w:t>
      </w:r>
      <w:r w:rsidR="008663F8" w:rsidRPr="00583014">
        <w:rPr>
          <w:rStyle w:val="CodeChar"/>
        </w:rPr>
        <w:t>GameState</w:t>
      </w:r>
      <w:r w:rsidR="008663F8">
        <w:t>.</w:t>
      </w:r>
    </w:p>
    <w:p w:rsidR="004B35AE" w:rsidRDefault="004B35AE" w:rsidP="004B35AE">
      <w:r>
        <w:br w:type="page"/>
      </w:r>
    </w:p>
    <w:p w:rsidR="00854E58" w:rsidRDefault="00854E58" w:rsidP="00854E58">
      <w:pPr>
        <w:pStyle w:val="Heading2"/>
      </w:pPr>
      <w:bookmarkStart w:id="51" w:name="_Toc450163147"/>
      <w:bookmarkStart w:id="52" w:name="_Toc450245089"/>
      <w:r>
        <w:lastRenderedPageBreak/>
        <w:t>In-game</w:t>
      </w:r>
      <w:bookmarkEnd w:id="51"/>
      <w:r w:rsidR="008C55EA">
        <w:t xml:space="preserve"> environment</w:t>
      </w:r>
      <w:bookmarkEnd w:id="52"/>
    </w:p>
    <w:p w:rsidR="0092452A" w:rsidRDefault="0092452A" w:rsidP="0092452A"/>
    <w:p w:rsidR="00CC10F2" w:rsidRDefault="000F0C58" w:rsidP="000F0C58">
      <w:pPr>
        <w:keepNext/>
        <w:shd w:val="clear" w:color="auto" w:fill="F2F2F2" w:themeFill="background1" w:themeFillShade="F2"/>
        <w:jc w:val="center"/>
      </w:pPr>
      <w:r>
        <w:rPr>
          <w:noProof/>
          <w:lang w:val="en-GB" w:eastAsia="en-GB"/>
        </w:rPr>
        <w:drawing>
          <wp:inline distT="0" distB="0" distL="0" distR="0" wp14:anchorId="2A7D69BE" wp14:editId="284E5B3E">
            <wp:extent cx="4562475" cy="28963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o-online.png"/>
                    <pic:cNvPicPr/>
                  </pic:nvPicPr>
                  <pic:blipFill>
                    <a:blip r:embed="rId15">
                      <a:extLst>
                        <a:ext uri="{28A0092B-C50C-407E-A947-70E740481C1C}">
                          <a14:useLocalDpi xmlns:a14="http://schemas.microsoft.com/office/drawing/2010/main" val="0"/>
                        </a:ext>
                      </a:extLst>
                    </a:blip>
                    <a:stretch>
                      <a:fillRect/>
                    </a:stretch>
                  </pic:blipFill>
                  <pic:spPr>
                    <a:xfrm>
                      <a:off x="0" y="0"/>
                      <a:ext cx="4582013" cy="2908797"/>
                    </a:xfrm>
                    <a:prstGeom prst="rect">
                      <a:avLst/>
                    </a:prstGeom>
                  </pic:spPr>
                </pic:pic>
              </a:graphicData>
            </a:graphic>
          </wp:inline>
        </w:drawing>
      </w:r>
    </w:p>
    <w:p w:rsidR="00CC10F2" w:rsidRDefault="00CC10F2" w:rsidP="00CC10F2">
      <w:pPr>
        <w:pStyle w:val="Caption"/>
        <w:shd w:val="clear" w:color="auto" w:fill="F2F2F2" w:themeFill="background1" w:themeFillShade="F2"/>
        <w:jc w:val="center"/>
        <w:rPr>
          <w:sz w:val="22"/>
          <w:szCs w:val="22"/>
        </w:rPr>
      </w:pPr>
      <w:r w:rsidRPr="00CC10F2">
        <w:rPr>
          <w:sz w:val="22"/>
          <w:szCs w:val="22"/>
        </w:rPr>
        <w:t xml:space="preserve">Figure </w:t>
      </w:r>
      <w:r w:rsidRPr="00CC10F2">
        <w:rPr>
          <w:sz w:val="22"/>
          <w:szCs w:val="22"/>
        </w:rPr>
        <w:fldChar w:fldCharType="begin"/>
      </w:r>
      <w:r w:rsidRPr="00CC10F2">
        <w:rPr>
          <w:sz w:val="22"/>
          <w:szCs w:val="22"/>
        </w:rPr>
        <w:instrText xml:space="preserve"> SEQ Figure \* ARABIC </w:instrText>
      </w:r>
      <w:r w:rsidRPr="00CC10F2">
        <w:rPr>
          <w:sz w:val="22"/>
          <w:szCs w:val="22"/>
        </w:rPr>
        <w:fldChar w:fldCharType="separate"/>
      </w:r>
      <w:r w:rsidR="00E7289B">
        <w:rPr>
          <w:noProof/>
          <w:sz w:val="22"/>
          <w:szCs w:val="22"/>
        </w:rPr>
        <w:t>7</w:t>
      </w:r>
      <w:r w:rsidRPr="00CC10F2">
        <w:rPr>
          <w:sz w:val="22"/>
          <w:szCs w:val="22"/>
        </w:rPr>
        <w:fldChar w:fldCharType="end"/>
      </w:r>
      <w:r w:rsidRPr="00CC10F2">
        <w:rPr>
          <w:sz w:val="22"/>
          <w:szCs w:val="22"/>
        </w:rPr>
        <w:t xml:space="preserve"> - A in-game screenshot of the Mobo client (</w:t>
      </w:r>
      <w:r w:rsidR="001344E8">
        <w:rPr>
          <w:sz w:val="22"/>
          <w:szCs w:val="22"/>
        </w:rPr>
        <w:t>online</w:t>
      </w:r>
      <w:r w:rsidRPr="00CC10F2">
        <w:rPr>
          <w:sz w:val="22"/>
          <w:szCs w:val="22"/>
        </w:rPr>
        <w:t xml:space="preserve"> mode).</w:t>
      </w:r>
    </w:p>
    <w:p w:rsidR="00CC10F2" w:rsidRDefault="004A6E51" w:rsidP="00CC10F2">
      <w:r>
        <w:t xml:space="preserve">The figure above shows what the user sees </w:t>
      </w:r>
      <w:r w:rsidR="00583F88">
        <w:t>during the online gameplay</w:t>
      </w:r>
      <w:r w:rsidR="0071328C">
        <w:t xml:space="preserve">, but is almost identical to that of the </w:t>
      </w:r>
      <w:r w:rsidR="00583F88">
        <w:t>offline</w:t>
      </w:r>
      <w:r w:rsidR="0071328C">
        <w:t xml:space="preserve"> game </w:t>
      </w:r>
      <w:r w:rsidR="00C84C46">
        <w:t xml:space="preserve">with the exception of the player list. </w:t>
      </w:r>
      <w:r w:rsidR="00B4044C">
        <w:t>The health bar at the top left, the mini</w:t>
      </w:r>
      <w:r w:rsidR="007E1194">
        <w:t>-</w:t>
      </w:r>
      <w:r w:rsidR="00B4044C">
        <w:t xml:space="preserve">map, center top, the message log, bottom left are drawn using the static </w:t>
      </w:r>
      <w:r w:rsidR="00B4044C" w:rsidRPr="00C444ED">
        <w:rPr>
          <w:rFonts w:ascii="Consolas" w:hAnsi="Consolas"/>
          <w:sz w:val="20"/>
          <w:szCs w:val="20"/>
        </w:rPr>
        <w:t>SpriteBatch</w:t>
      </w:r>
      <w:r w:rsidR="00B4044C">
        <w:t xml:space="preserve"> since they </w:t>
      </w:r>
      <w:r w:rsidR="00BA3DCB">
        <w:t>should remain in the same</w:t>
      </w:r>
      <w:r w:rsidR="002A6DA5">
        <w:t xml:space="preserve"> positions</w:t>
      </w:r>
      <w:r w:rsidR="00B4044C">
        <w:t>. All other elements seen above, like player</w:t>
      </w:r>
      <w:r w:rsidR="00583F88">
        <w:t>s</w:t>
      </w:r>
      <w:r w:rsidR="00B4044C">
        <w:t xml:space="preserve"> and background are drawn using the camera </w:t>
      </w:r>
      <w:r w:rsidR="00B4044C" w:rsidRPr="0090105E">
        <w:rPr>
          <w:rStyle w:val="CodeChar"/>
        </w:rPr>
        <w:t>SpriteBatch</w:t>
      </w:r>
      <w:r w:rsidR="00B4044C">
        <w:t xml:space="preserve">, which moves the viewport based on the position of the local player. </w:t>
      </w:r>
      <w:r w:rsidR="000A35B3">
        <w:t>If the player moves up, the background will scroll with the player as they move and stations will appear on the screen once the play</w:t>
      </w:r>
      <w:r w:rsidR="00E84BB0">
        <w:t>er is close enough to see them, as is true with other players.</w:t>
      </w:r>
      <w:r w:rsidR="007167C0">
        <w:t xml:space="preserve"> The viewport is offset slightly in the position of the cursor and this was implemented to reveal more of the game environment in the direction that the player is actively aiming in.</w:t>
      </w:r>
    </w:p>
    <w:p w:rsidR="00A93B39" w:rsidRDefault="00A93B39" w:rsidP="00CC10F2"/>
    <w:p w:rsidR="00B603E8" w:rsidRPr="00B22BCD" w:rsidRDefault="00104CCB" w:rsidP="00B603E8">
      <w:r>
        <w:t xml:space="preserve">The </w:t>
      </w:r>
      <w:r w:rsidR="001052CA">
        <w:t>dimensions of the in-game environment are</w:t>
      </w:r>
      <w:r>
        <w:t xml:space="preserve"> </w:t>
      </w:r>
      <w:r w:rsidR="005731BA">
        <w:t>3600 by</w:t>
      </w:r>
      <w:r w:rsidR="003420F2">
        <w:t xml:space="preserve"> 3600 pixels as shown by the area that background above covers</w:t>
      </w:r>
      <w:r w:rsidR="00E54201">
        <w:t xml:space="preserve"> in Appendix 14.5</w:t>
      </w:r>
      <w:r w:rsidR="003420F2">
        <w:t xml:space="preserve">. </w:t>
      </w:r>
      <w:r w:rsidR="008162A2">
        <w:t xml:space="preserve">Background is a custom </w:t>
      </w:r>
      <w:r w:rsidR="00071A4A">
        <w:t>class</w:t>
      </w:r>
      <w:r w:rsidR="008162A2">
        <w:t xml:space="preserve"> I wrote to provide a background</w:t>
      </w:r>
      <w:r w:rsidR="005731BA">
        <w:t xml:space="preserve"> for </w:t>
      </w:r>
      <w:r w:rsidR="000C1090">
        <w:t>every</w:t>
      </w:r>
      <w:r w:rsidR="005731BA">
        <w:t xml:space="preserve"> game state</w:t>
      </w:r>
      <w:r w:rsidR="00D25E73">
        <w:t xml:space="preserve">, given a </w:t>
      </w:r>
      <w:r w:rsidR="00D25E73" w:rsidRPr="00107212">
        <w:rPr>
          <w:rStyle w:val="CodeChar"/>
        </w:rPr>
        <w:t>Texture2D</w:t>
      </w:r>
      <w:r w:rsidR="005731BA">
        <w:t xml:space="preserve"> is provided</w:t>
      </w:r>
      <w:r w:rsidR="00D25E73">
        <w:t xml:space="preserve"> as a parameter</w:t>
      </w:r>
      <w:r w:rsidR="008162A2">
        <w:t xml:space="preserve"> for all menu classes and is instantiated </w:t>
      </w:r>
      <w:r w:rsidR="00D25E73">
        <w:t xml:space="preserve">with each menu class in the main </w:t>
      </w:r>
      <w:r w:rsidR="00795B05">
        <w:t>class</w:t>
      </w:r>
      <w:r w:rsidR="00D25E73">
        <w:t xml:space="preserve"> of Mobo.</w:t>
      </w:r>
      <w:r w:rsidR="00B86AD3">
        <w:t xml:space="preserve"> The background is drawn at </w:t>
      </w:r>
      <w:r w:rsidR="005731BA">
        <w:t>position (-1800, -1800) in this instance because the player spawns at the center, position (0, 0). At the center, the boundaries of the level are therefore 1800 pixels in each cardinal direction.</w:t>
      </w:r>
    </w:p>
    <w:p w:rsidR="006B099D" w:rsidRDefault="006B099D" w:rsidP="00A16D55"/>
    <w:p w:rsidR="00F542AF" w:rsidRDefault="00F25C78" w:rsidP="00A16D55">
      <w:r>
        <w:t>In Appendix 14.6, one can see that t</w:t>
      </w:r>
      <w:r w:rsidR="00353B31">
        <w:t xml:space="preserve">he principle entities of the game, Player types and Station types </w:t>
      </w:r>
      <w:r w:rsidR="00B14FC3">
        <w:t xml:space="preserve">are stored in </w:t>
      </w:r>
      <w:r w:rsidR="00B14FC3" w:rsidRPr="00107212">
        <w:rPr>
          <w:rStyle w:val="CodeChar"/>
        </w:rPr>
        <w:t>ConcurrentDictionary</w:t>
      </w:r>
      <w:r w:rsidR="00B14FC3">
        <w:t xml:space="preserve"> types </w:t>
      </w:r>
      <w:r w:rsidR="00A660FB">
        <w:t xml:space="preserve">within the in-game game state classes (both </w:t>
      </w:r>
      <w:r w:rsidR="00A660FB" w:rsidRPr="00107212">
        <w:rPr>
          <w:rStyle w:val="CodeChar"/>
        </w:rPr>
        <w:t>Offline.cs</w:t>
      </w:r>
      <w:r w:rsidR="00A660FB">
        <w:t xml:space="preserve"> and </w:t>
      </w:r>
      <w:r w:rsidR="00A660FB" w:rsidRPr="00107212">
        <w:rPr>
          <w:rStyle w:val="CodeChar"/>
        </w:rPr>
        <w:t>Online.cs</w:t>
      </w:r>
      <w:r w:rsidR="007415D9">
        <w:t xml:space="preserve">), the latter being encapsulated within a </w:t>
      </w:r>
      <w:r w:rsidR="007415D9" w:rsidRPr="00107212">
        <w:rPr>
          <w:rStyle w:val="CodeChar"/>
        </w:rPr>
        <w:t>Station</w:t>
      </w:r>
      <w:r w:rsidR="003238EA" w:rsidRPr="00107212">
        <w:rPr>
          <w:rStyle w:val="CodeChar"/>
        </w:rPr>
        <w:t>Spawner</w:t>
      </w:r>
      <w:r w:rsidR="003238EA">
        <w:t xml:space="preserve"> type. </w:t>
      </w:r>
      <w:r w:rsidR="003238EA" w:rsidRPr="00107212">
        <w:rPr>
          <w:rStyle w:val="CodeChar"/>
        </w:rPr>
        <w:t>StationSpawner</w:t>
      </w:r>
      <w:r w:rsidR="003238EA">
        <w:t xml:space="preserve"> was a late addition to Mobo </w:t>
      </w:r>
      <w:r w:rsidR="00936897">
        <w:t>but vital in managing the position and ‘</w:t>
      </w:r>
      <w:r w:rsidR="00107212">
        <w:t>re-spawning’</w:t>
      </w:r>
      <w:r w:rsidR="00936897">
        <w:t xml:space="preserve"> of stations </w:t>
      </w:r>
      <w:r w:rsidR="008928C8">
        <w:t>if</w:t>
      </w:r>
      <w:r w:rsidR="00936897">
        <w:t xml:space="preserve"> they are destroyed by players. </w:t>
      </w:r>
      <w:r w:rsidR="001334B4" w:rsidRPr="00107212">
        <w:rPr>
          <w:rStyle w:val="CodeChar"/>
        </w:rPr>
        <w:t>StationSpawner</w:t>
      </w:r>
      <w:r w:rsidR="001334B4">
        <w:t xml:space="preserve"> simply checks the number of stations present in the station dictionary and creates new </w:t>
      </w:r>
      <w:r w:rsidR="006D2936">
        <w:t xml:space="preserve">stations </w:t>
      </w:r>
      <w:r w:rsidR="001334B4">
        <w:t>until there are 3</w:t>
      </w:r>
      <w:r w:rsidR="00D97A42">
        <w:t xml:space="preserve"> </w:t>
      </w:r>
      <w:r w:rsidR="00D97A42">
        <w:lastRenderedPageBreak/>
        <w:t>total</w:t>
      </w:r>
      <w:r w:rsidR="001334B4">
        <w:t xml:space="preserve"> in the collection. </w:t>
      </w:r>
      <w:r w:rsidR="00DB3212">
        <w:t>Storing the players and stations in easily</w:t>
      </w:r>
      <w:r w:rsidR="00775E47">
        <w:t xml:space="preserve"> accessible,</w:t>
      </w:r>
      <w:r w:rsidR="00DB3212">
        <w:t xml:space="preserve"> iterable types was </w:t>
      </w:r>
      <w:r w:rsidR="00775E47">
        <w:t>required</w:t>
      </w:r>
      <w:r w:rsidR="00DB3212">
        <w:t xml:space="preserve"> because </w:t>
      </w:r>
      <w:r w:rsidR="00775E47">
        <w:t>many classes iterate over the player and station list to achieve their functionality</w:t>
      </w:r>
      <w:r w:rsidR="0045121D">
        <w:t>, oftentimes modifying the collection during the foreach loop</w:t>
      </w:r>
      <w:r w:rsidR="00775E47">
        <w:t xml:space="preserve">. </w:t>
      </w:r>
      <w:r w:rsidR="00D16C6A">
        <w:t>For this reason, the data structures had to support concurrent access and write as many classes read these types while they update as players move around</w:t>
      </w:r>
      <w:r w:rsidR="00934354">
        <w:t xml:space="preserve"> and interact with stations</w:t>
      </w:r>
      <w:r w:rsidR="00EA7B3E">
        <w:t xml:space="preserve">, such as </w:t>
      </w:r>
      <w:r w:rsidR="00EA7B3E" w:rsidRPr="000A5D28">
        <w:rPr>
          <w:rStyle w:val="CodeChar"/>
        </w:rPr>
        <w:t>Minimap</w:t>
      </w:r>
      <w:r w:rsidR="00934354">
        <w:t>.</w:t>
      </w:r>
    </w:p>
    <w:p w:rsidR="00F542AF" w:rsidRDefault="00F542AF" w:rsidP="00F542AF">
      <w:pPr>
        <w:pStyle w:val="Heading2"/>
      </w:pPr>
      <w:bookmarkStart w:id="53" w:name="_Toc450245090"/>
      <w:r>
        <w:t>Mini-map</w:t>
      </w:r>
      <w:bookmarkEnd w:id="53"/>
    </w:p>
    <w:p w:rsidR="00304B44" w:rsidRDefault="00304B44" w:rsidP="00304B44"/>
    <w:p w:rsidR="00387B12" w:rsidRDefault="00812556" w:rsidP="00812556">
      <w:r>
        <w:t xml:space="preserve">The </w:t>
      </w:r>
      <w:r w:rsidR="00F5538A">
        <w:t>code</w:t>
      </w:r>
      <w:r>
        <w:t xml:space="preserve"> </w:t>
      </w:r>
      <w:r w:rsidR="007C67FB">
        <w:t>in Appendix 14.7</w:t>
      </w:r>
      <w:r>
        <w:t xml:space="preserve"> </w:t>
      </w:r>
      <w:r w:rsidR="00F5538A">
        <w:t xml:space="preserve">shows the code that draws players </w:t>
      </w:r>
      <w:r>
        <w:t xml:space="preserve">in the correct positions on the mini-map. The variables </w:t>
      </w:r>
      <w:r w:rsidRPr="000B6EBE">
        <w:rPr>
          <w:rStyle w:val="CodeChar"/>
        </w:rPr>
        <w:t>height</w:t>
      </w:r>
      <w:r>
        <w:t xml:space="preserve"> and </w:t>
      </w:r>
      <w:r w:rsidRPr="000B6EBE">
        <w:rPr>
          <w:rStyle w:val="CodeChar"/>
        </w:rPr>
        <w:t>width</w:t>
      </w:r>
      <w:r>
        <w:t xml:space="preserve"> define the size of the mini-map itself, and is also the size of the t</w:t>
      </w:r>
      <w:r w:rsidR="006708E2">
        <w:t>exture overlay shown in Figure 8</w:t>
      </w:r>
      <w:r>
        <w:t xml:space="preserve"> that gives the mini-map the appearance of </w:t>
      </w:r>
      <w:r w:rsidR="001F015B">
        <w:t>radar</w:t>
      </w:r>
      <w:r>
        <w:t>.</w:t>
      </w:r>
      <w:r w:rsidR="001F015B">
        <w:t xml:space="preserve"> The range of the mini</w:t>
      </w:r>
      <w:r w:rsidR="007E1194">
        <w:t>-</w:t>
      </w:r>
      <w:r w:rsidR="001F015B">
        <w:t xml:space="preserve">map </w:t>
      </w:r>
      <w:r w:rsidR="00156AEE">
        <w:t>is the maximum range in any cardinal direction from the position of the play</w:t>
      </w:r>
      <w:r w:rsidR="001D1298">
        <w:t xml:space="preserve">er that the radar </w:t>
      </w:r>
      <w:r w:rsidR="000547AF">
        <w:t>can detect and display</w:t>
      </w:r>
      <w:r w:rsidR="001D1298">
        <w:t xml:space="preserve"> players. </w:t>
      </w:r>
    </w:p>
    <w:p w:rsidR="0037400E" w:rsidRDefault="0037400E" w:rsidP="00812556"/>
    <w:p w:rsidR="00387B12" w:rsidRDefault="00B61A9E" w:rsidP="00812556">
      <w:r>
        <w:t>During gameplay</w:t>
      </w:r>
      <w:r w:rsidR="007716C0">
        <w:t xml:space="preserve"> </w:t>
      </w:r>
      <w:r>
        <w:t>during every tick, or frame drawn</w:t>
      </w:r>
      <w:r w:rsidR="00784906">
        <w:t xml:space="preserve">, </w:t>
      </w:r>
      <w:r w:rsidR="007716C0">
        <w:t xml:space="preserve">the </w:t>
      </w:r>
      <w:r w:rsidR="00D44A95" w:rsidRPr="00671208">
        <w:rPr>
          <w:rStyle w:val="CodeChar"/>
        </w:rPr>
        <w:t>Dra</w:t>
      </w:r>
      <w:r w:rsidR="00671208" w:rsidRPr="00671208">
        <w:rPr>
          <w:rStyle w:val="CodeChar"/>
        </w:rPr>
        <w:t>w</w:t>
      </w:r>
      <w:r w:rsidR="006B1C3F">
        <w:t xml:space="preserve"> method of the mini</w:t>
      </w:r>
      <w:r w:rsidR="007E1194">
        <w:t>-</w:t>
      </w:r>
      <w:r w:rsidR="006B1C3F">
        <w:t xml:space="preserve">map invokes two methods defined in </w:t>
      </w:r>
      <w:r w:rsidR="00835C8B">
        <w:t>its</w:t>
      </w:r>
      <w:r w:rsidR="006B1C3F">
        <w:t xml:space="preserve"> class, </w:t>
      </w:r>
      <w:r w:rsidR="006B1C3F" w:rsidRPr="00671208">
        <w:rPr>
          <w:rStyle w:val="CodeChar"/>
        </w:rPr>
        <w:t>DrawPlayers</w:t>
      </w:r>
      <w:r w:rsidR="006B1C3F">
        <w:t xml:space="preserve"> and </w:t>
      </w:r>
      <w:r w:rsidR="006B1C3F" w:rsidRPr="00671208">
        <w:rPr>
          <w:rStyle w:val="CodeChar"/>
        </w:rPr>
        <w:t>DrawStations</w:t>
      </w:r>
      <w:r w:rsidR="006B1C3F">
        <w:t xml:space="preserve"> for drawing the players and the stations respectively.</w:t>
      </w:r>
      <w:r w:rsidR="00C600E5">
        <w:t xml:space="preserve"> </w:t>
      </w:r>
      <w:r w:rsidR="00CA6155">
        <w:t xml:space="preserve">Both methods have near-identical operation, with </w:t>
      </w:r>
      <w:r w:rsidR="00CA6155" w:rsidRPr="00C26399">
        <w:rPr>
          <w:rStyle w:val="CodeChar"/>
        </w:rPr>
        <w:t>DrawPlayers</w:t>
      </w:r>
      <w:r w:rsidR="00CA6155">
        <w:t xml:space="preserve"> iterating through a list of the players in the current game and </w:t>
      </w:r>
      <w:r w:rsidR="00CA6155" w:rsidRPr="00C26399">
        <w:rPr>
          <w:rStyle w:val="CodeChar"/>
        </w:rPr>
        <w:t>DrawStations</w:t>
      </w:r>
      <w:r w:rsidR="00CA6155">
        <w:t xml:space="preserve"> iterating through the flattened </w:t>
      </w:r>
      <w:r w:rsidR="00777EB8">
        <w:t xml:space="preserve">list of nodes for each </w:t>
      </w:r>
      <w:r w:rsidR="00777EB8" w:rsidRPr="00C26399">
        <w:rPr>
          <w:rStyle w:val="CodeChar"/>
        </w:rPr>
        <w:t>Station</w:t>
      </w:r>
      <w:r w:rsidR="00777EB8">
        <w:t>, so</w:t>
      </w:r>
      <w:r w:rsidR="00434791">
        <w:t xml:space="preserve"> for the purpose of avoiding repetition</w:t>
      </w:r>
      <w:r w:rsidR="00777EB8">
        <w:t xml:space="preserve"> only </w:t>
      </w:r>
      <w:r w:rsidR="00777EB8" w:rsidRPr="00C26399">
        <w:rPr>
          <w:rStyle w:val="CodeChar"/>
        </w:rPr>
        <w:t>DrawPlayers</w:t>
      </w:r>
      <w:r w:rsidR="00777EB8">
        <w:t xml:space="preserve"> will be </w:t>
      </w:r>
      <w:r w:rsidR="00C42BB2">
        <w:t xml:space="preserve">further </w:t>
      </w:r>
      <w:r w:rsidR="00777EB8">
        <w:t>explained.</w:t>
      </w:r>
    </w:p>
    <w:p w:rsidR="00AA17A7" w:rsidRDefault="00AA17A7" w:rsidP="00812556"/>
    <w:p w:rsidR="00B70CA3" w:rsidRDefault="00C41DA2" w:rsidP="00812556">
      <w:r>
        <w:t xml:space="preserve">For each player, the difference in x any y coordinate from positions of the iterated player to the local player is calculated. Note that since the local player is a member of the dictionary of players itself, </w:t>
      </w:r>
      <w:r w:rsidR="00B22050">
        <w:t xml:space="preserve">at least one run of the foreach loop results in the </w:t>
      </w:r>
      <w:r w:rsidR="009C7F68">
        <w:t xml:space="preserve">local </w:t>
      </w:r>
      <w:r w:rsidR="00B22050">
        <w:t>player</w:t>
      </w:r>
      <w:r w:rsidR="009C7F68">
        <w:t xml:space="preserve"> </w:t>
      </w:r>
      <w:r w:rsidR="00B22050">
        <w:t xml:space="preserve">being compared to </w:t>
      </w:r>
      <w:r w:rsidR="009C7F68">
        <w:t>itself</w:t>
      </w:r>
      <w:r w:rsidR="00B22050">
        <w:t xml:space="preserve">. </w:t>
      </w:r>
      <w:r w:rsidR="009C7F68">
        <w:t xml:space="preserve">This could have rather easily been avoided by a condition check to make sure the iterated player is not the same as the local player, but </w:t>
      </w:r>
      <w:r w:rsidR="00B22050">
        <w:t>I ultimately decided to leave this in as it results in a dot being placed at the center of the mini</w:t>
      </w:r>
      <w:r w:rsidR="007E1194">
        <w:t>-</w:t>
      </w:r>
      <w:r w:rsidR="00B22050">
        <w:t>map representing the local pl</w:t>
      </w:r>
      <w:r w:rsidR="009C7F68">
        <w:t>ayer</w:t>
      </w:r>
      <w:r w:rsidR="005E4BD8">
        <w:t xml:space="preserve">, simulating the player being able to see his/herself </w:t>
      </w:r>
      <w:r w:rsidR="005071B3">
        <w:t>in the center of</w:t>
      </w:r>
      <w:r w:rsidR="005E4BD8">
        <w:t xml:space="preserve"> their own mini</w:t>
      </w:r>
      <w:r w:rsidR="007E1194">
        <w:t>-</w:t>
      </w:r>
      <w:r w:rsidR="005E4BD8">
        <w:t>map.</w:t>
      </w:r>
    </w:p>
    <w:p w:rsidR="005E4BD8" w:rsidRDefault="005E4BD8" w:rsidP="00812556"/>
    <w:p w:rsidR="00E91A5A" w:rsidRDefault="0062774F" w:rsidP="006339F4">
      <w:r>
        <w:t>The if condition checks i</w:t>
      </w:r>
      <w:r w:rsidR="003D36B7">
        <w:t xml:space="preserve">f the relative difference in x and y coordinates </w:t>
      </w:r>
      <w:r>
        <w:t>lies between the</w:t>
      </w:r>
      <w:r w:rsidR="003D36B7">
        <w:t xml:space="preserve"> </w:t>
      </w:r>
      <w:r>
        <w:t>maximum ranges in either Cartesian direction</w:t>
      </w:r>
      <w:r w:rsidR="003D36B7">
        <w:t>,</w:t>
      </w:r>
      <w:r w:rsidR="00ED1DE2">
        <w:t xml:space="preserve"> and if</w:t>
      </w:r>
      <w:r w:rsidR="007F3454">
        <w:t xml:space="preserve"> so,</w:t>
      </w:r>
      <w:r w:rsidR="003D36B7">
        <w:t xml:space="preserve"> the player is drawn on the mini</w:t>
      </w:r>
      <w:r w:rsidR="007E1194">
        <w:t>-</w:t>
      </w:r>
      <w:r w:rsidR="003D36B7">
        <w:t xml:space="preserve">map. </w:t>
      </w:r>
      <w:r w:rsidR="000C2CAE">
        <w:t>If this range check were not present,</w:t>
      </w:r>
      <w:r w:rsidR="00ED1DE2">
        <w:t xml:space="preserve"> players </w:t>
      </w:r>
      <w:r w:rsidR="000C2CAE">
        <w:t xml:space="preserve">and </w:t>
      </w:r>
      <w:r w:rsidR="00ED1DE2">
        <w:t xml:space="preserve">stations </w:t>
      </w:r>
      <w:r w:rsidR="000C2CAE">
        <w:t>would be</w:t>
      </w:r>
      <w:r w:rsidR="00ED1DE2">
        <w:t xml:space="preserve"> drawn on the mini-map</w:t>
      </w:r>
      <w:r w:rsidR="000C2CAE">
        <w:t xml:space="preserve"> </w:t>
      </w:r>
      <w:r w:rsidR="00ED1DE2">
        <w:t xml:space="preserve">regardless of </w:t>
      </w:r>
      <w:r w:rsidR="00383D89">
        <w:t xml:space="preserve">the relative </w:t>
      </w:r>
      <w:r w:rsidR="00ED1DE2">
        <w:t xml:space="preserve">distance away, resulting in dots being placed well beyond the </w:t>
      </w:r>
      <w:r w:rsidR="001D3547">
        <w:t xml:space="preserve">visible </w:t>
      </w:r>
      <w:r w:rsidR="00ED1DE2">
        <w:t>radar</w:t>
      </w:r>
      <w:r w:rsidR="001D3547">
        <w:t xml:space="preserve"> graphic</w:t>
      </w:r>
      <w:r w:rsidR="00ED1DE2">
        <w:t>.</w:t>
      </w:r>
      <w:r w:rsidR="00C07A5C">
        <w:t xml:space="preserve"> </w:t>
      </w:r>
      <w:r w:rsidR="00925DD0" w:rsidRPr="00925DD0">
        <w:rPr>
          <w:rStyle w:val="CodeChar"/>
        </w:rPr>
        <w:t>gridx</w:t>
      </w:r>
      <w:r w:rsidR="00C07A5C">
        <w:t xml:space="preserve"> and </w:t>
      </w:r>
      <w:r w:rsidR="00925DD0" w:rsidRPr="00925DD0">
        <w:rPr>
          <w:rStyle w:val="CodeChar"/>
        </w:rPr>
        <w:t>gridy</w:t>
      </w:r>
      <w:r w:rsidR="00925DD0">
        <w:t xml:space="preserve"> </w:t>
      </w:r>
      <w:r w:rsidR="00FF6D11">
        <w:t xml:space="preserve">store </w:t>
      </w:r>
      <w:r w:rsidR="0039506F">
        <w:t xml:space="preserve">these </w:t>
      </w:r>
      <w:r w:rsidR="00CE115A">
        <w:t>the</w:t>
      </w:r>
      <w:r w:rsidR="0039506F">
        <w:t xml:space="preserve"> coordinates</w:t>
      </w:r>
      <w:r w:rsidR="00FF6D11">
        <w:t xml:space="preserve">, </w:t>
      </w:r>
      <w:r w:rsidR="00FF6D11" w:rsidRPr="00925DD0">
        <w:rPr>
          <w:rStyle w:val="CodeChar"/>
        </w:rPr>
        <w:t>dx</w:t>
      </w:r>
      <w:r w:rsidR="00FF6D11">
        <w:t xml:space="preserve"> and </w:t>
      </w:r>
      <w:r w:rsidR="00FF6D11" w:rsidRPr="00925DD0">
        <w:rPr>
          <w:rStyle w:val="CodeChar"/>
        </w:rPr>
        <w:t>dy</w:t>
      </w:r>
      <w:r w:rsidR="00FF6D11">
        <w:t>, converted from their Cartesian coordinate system to the coordinate system used by computers, in which</w:t>
      </w:r>
      <w:r w:rsidR="00D87F9E">
        <w:t xml:space="preserve"> the origin is in the top left</w:t>
      </w:r>
      <w:r w:rsidR="0092688B">
        <w:t>.</w:t>
      </w:r>
      <w:r w:rsidR="00D87F9E">
        <w:t xml:space="preserve"> </w:t>
      </w:r>
      <w:r w:rsidR="0092688B">
        <w:t xml:space="preserve">They are also </w:t>
      </w:r>
      <w:r w:rsidR="00D87F9E">
        <w:t xml:space="preserve">divided by twice the range to transform the coordinates to coordinates </w:t>
      </w:r>
      <w:r w:rsidR="00096390">
        <w:t>values between</w:t>
      </w:r>
      <w:r w:rsidR="00D87F9E">
        <w:t xml:space="preserve"> 0 and 1</w:t>
      </w:r>
      <w:r w:rsidR="0092688B">
        <w:t>, and then multiplied by 128</w:t>
      </w:r>
      <w:r w:rsidR="00377862">
        <w:t xml:space="preserve"> and cast as an integer</w:t>
      </w:r>
      <w:r w:rsidR="0092688B">
        <w:t xml:space="preserve"> to achieve a pair of coordinates that can be placed on the 128 by 128 pixel mini-map</w:t>
      </w:r>
      <w:r w:rsidR="00D87F9E">
        <w:t>.</w:t>
      </w:r>
      <w:r w:rsidR="007F1D70">
        <w:t xml:space="preserve"> Using these coordinates, the players and the stations are then drawn in the correct relative positions within </w:t>
      </w:r>
      <w:r w:rsidR="009954EE">
        <w:t>t</w:t>
      </w:r>
      <w:r w:rsidR="007F1D70">
        <w:t>he boundary of the mini-map.</w:t>
      </w:r>
      <w:r w:rsidR="004059A9">
        <w:t xml:space="preserve"> Subtracting 1 from the final positions of the dots centers them correctly about their coordinates (dots have a width</w:t>
      </w:r>
      <w:r w:rsidR="006456CB">
        <w:t xml:space="preserve"> and height</w:t>
      </w:r>
      <w:r w:rsidR="004059A9">
        <w:t xml:space="preserve"> of 2).</w:t>
      </w:r>
    </w:p>
    <w:p w:rsidR="00E91A5A" w:rsidRDefault="00E91A5A" w:rsidP="00E91A5A">
      <w:r>
        <w:br w:type="page"/>
      </w:r>
    </w:p>
    <w:p w:rsidR="0036660A" w:rsidRDefault="0009665F" w:rsidP="0036660A">
      <w:pPr>
        <w:pStyle w:val="Heading2"/>
      </w:pPr>
      <w:bookmarkStart w:id="54" w:name="_Toc450163148"/>
      <w:bookmarkStart w:id="55" w:name="_Toc450245091"/>
      <w:r>
        <w:lastRenderedPageBreak/>
        <w:t>Players</w:t>
      </w:r>
      <w:bookmarkEnd w:id="54"/>
      <w:r w:rsidR="001F6C29">
        <w:t>, movement and projectiles</w:t>
      </w:r>
      <w:bookmarkEnd w:id="55"/>
    </w:p>
    <w:p w:rsidR="00A17004" w:rsidRDefault="00A17004" w:rsidP="00A17004"/>
    <w:p w:rsidR="00166907" w:rsidRDefault="00166907" w:rsidP="00A17004">
      <w:r>
        <w:t xml:space="preserve">The </w:t>
      </w:r>
      <w:r w:rsidR="00213EBD" w:rsidRPr="00213EBD">
        <w:rPr>
          <w:rStyle w:val="CodeChar"/>
        </w:rPr>
        <w:t>Player</w:t>
      </w:r>
      <w:r w:rsidR="00854982">
        <w:t xml:space="preserve"> type encapsulates all </w:t>
      </w:r>
      <w:r>
        <w:t>of the f</w:t>
      </w:r>
      <w:r w:rsidR="00854982">
        <w:t xml:space="preserve">unctionality of player entities, the spaceships. </w:t>
      </w:r>
      <w:r w:rsidR="00E17854">
        <w:t xml:space="preserve">Every </w:t>
      </w:r>
      <w:r w:rsidR="002A50EF">
        <w:t xml:space="preserve">instance of the </w:t>
      </w:r>
      <w:r w:rsidR="00E17854">
        <w:t>client has a local player, that is, the one that is controllable by the user.</w:t>
      </w:r>
      <w:r w:rsidR="00CA5D52">
        <w:t xml:space="preserve"> A large proportion of the functionality in the </w:t>
      </w:r>
      <w:r w:rsidR="00CA5D52" w:rsidRPr="00E20984">
        <w:rPr>
          <w:rStyle w:val="CodeChar"/>
        </w:rPr>
        <w:t>Update</w:t>
      </w:r>
      <w:r w:rsidR="00CA5D52">
        <w:t xml:space="preserve"> method of </w:t>
      </w:r>
      <w:r w:rsidR="00CA5D52" w:rsidRPr="00E20984">
        <w:rPr>
          <w:rStyle w:val="CodeChar"/>
        </w:rPr>
        <w:t>Player</w:t>
      </w:r>
      <w:r w:rsidR="00CA5D52">
        <w:t xml:space="preserve"> is exclusive to the local player. By separating the functionality of local players and other players, we can ensure that the player can only control </w:t>
      </w:r>
      <w:r w:rsidR="007C38C4">
        <w:t xml:space="preserve">and manipulate the behavior of </w:t>
      </w:r>
      <w:r w:rsidR="00CA5D52">
        <w:t>the local player bound to their client</w:t>
      </w:r>
      <w:r w:rsidR="007C38C4">
        <w:t xml:space="preserve">. </w:t>
      </w:r>
      <w:r w:rsidR="00715137">
        <w:t xml:space="preserve">The </w:t>
      </w:r>
      <w:r w:rsidR="00715137" w:rsidRPr="00627042">
        <w:rPr>
          <w:rStyle w:val="CodeChar"/>
        </w:rPr>
        <w:t>Update</w:t>
      </w:r>
      <w:r w:rsidR="00715137">
        <w:t xml:space="preserve"> contains many calculations that take place per </w:t>
      </w:r>
      <w:r w:rsidR="00A11FC7">
        <w:t>tick, which</w:t>
      </w:r>
      <w:r w:rsidR="00715137">
        <w:t xml:space="preserve"> include</w:t>
      </w:r>
      <w:r w:rsidR="002A50EF">
        <w:t>s</w:t>
      </w:r>
      <w:r w:rsidR="00715137">
        <w:t xml:space="preserve"> </w:t>
      </w:r>
      <w:r w:rsidR="007C38C4">
        <w:t xml:space="preserve">checking for input from the mouse and keyboard, movement and orientation, firing projectiles, collision detection </w:t>
      </w:r>
      <w:r w:rsidR="00A11FC7">
        <w:t>and updating</w:t>
      </w:r>
      <w:r w:rsidR="007C38C4">
        <w:t xml:space="preserve"> the projectiles that belong to the player.</w:t>
      </w:r>
    </w:p>
    <w:p w:rsidR="00C27FB1" w:rsidRDefault="00C27FB1" w:rsidP="00A17004"/>
    <w:p w:rsidR="00C27FB1" w:rsidRDefault="00CC196F" w:rsidP="00A17004">
      <w:r>
        <w:t xml:space="preserve">The user can move the player character by pressing the directional keys or using WASD. </w:t>
      </w:r>
      <w:r w:rsidR="00B4760D">
        <w:t xml:space="preserve">The first statement in the </w:t>
      </w:r>
      <w:r w:rsidR="00B4760D" w:rsidRPr="004C28CB">
        <w:rPr>
          <w:rStyle w:val="CodeChar"/>
        </w:rPr>
        <w:t>Update</w:t>
      </w:r>
      <w:r w:rsidR="00B4760D">
        <w:t xml:space="preserve"> </w:t>
      </w:r>
      <w:r w:rsidR="007B534A">
        <w:t xml:space="preserve">calls the </w:t>
      </w:r>
      <w:r w:rsidR="007B534A" w:rsidRPr="004C28CB">
        <w:rPr>
          <w:rStyle w:val="CodeChar"/>
        </w:rPr>
        <w:t>HandleInput</w:t>
      </w:r>
      <w:r w:rsidR="005130EF">
        <w:t xml:space="preserve"> method of the same class</w:t>
      </w:r>
      <w:r w:rsidR="007B534A">
        <w:t xml:space="preserve"> which</w:t>
      </w:r>
      <w:r w:rsidR="005130EF">
        <w:t xml:space="preserve"> obtains a current</w:t>
      </w:r>
      <w:r w:rsidR="00DC1528">
        <w:t xml:space="preserve"> version of the keyboard state so it can check for inputs. </w:t>
      </w:r>
      <w:r w:rsidR="00554DE5">
        <w:t xml:space="preserve">Each player has </w:t>
      </w:r>
      <w:r w:rsidR="00BD3328">
        <w:t xml:space="preserve">a </w:t>
      </w:r>
      <w:r w:rsidR="00554DE5" w:rsidRPr="008D4A78">
        <w:rPr>
          <w:rStyle w:val="CodeChar"/>
        </w:rPr>
        <w:t>Vector2</w:t>
      </w:r>
      <w:r w:rsidR="00554DE5">
        <w:t xml:space="preserve"> </w:t>
      </w:r>
      <w:r w:rsidR="00D81494">
        <w:t xml:space="preserve">object </w:t>
      </w:r>
      <w:r w:rsidR="00286AB0">
        <w:t xml:space="preserve">that </w:t>
      </w:r>
      <w:r w:rsidR="00554DE5">
        <w:t xml:space="preserve">represents their current velocity. </w:t>
      </w:r>
      <w:r w:rsidR="001B2F9C">
        <w:t xml:space="preserve">If </w:t>
      </w:r>
      <w:r w:rsidR="007B534A">
        <w:t>a player presses the right directional k</w:t>
      </w:r>
      <w:r w:rsidR="00E268CF">
        <w:t xml:space="preserve">ey, </w:t>
      </w:r>
      <w:r w:rsidR="00E268CF" w:rsidRPr="00BD5D84">
        <w:rPr>
          <w:rStyle w:val="CodeChar"/>
        </w:rPr>
        <w:t>HandleInput</w:t>
      </w:r>
      <w:r w:rsidR="00E268CF">
        <w:t xml:space="preserve"> increases the x-coordinate of their velocity by 0.2 per tick as long as it is pressed, and if the left directional key is pressed the x-coordinate of their velocity is decreased by 0.2 and so on and so forth.</w:t>
      </w:r>
      <w:r w:rsidR="0036042F">
        <w:t xml:space="preserve"> Each tick the velocity is added to the current position of the player, and thus the player moves if their velocity is greater than (0,0).</w:t>
      </w:r>
      <w:r w:rsidR="00E268CF">
        <w:t xml:space="preserve"> The value of 0.2 was chosen</w:t>
      </w:r>
      <w:r w:rsidR="00770627">
        <w:t xml:space="preserve"> as ideal</w:t>
      </w:r>
      <w:r w:rsidR="00E268CF">
        <w:t xml:space="preserve"> after a little trial and error, larger values made the player too fast and uncontrollable and smaller values made the player </w:t>
      </w:r>
      <w:r w:rsidR="0087410C">
        <w:t>frustratingly</w:t>
      </w:r>
      <w:r w:rsidR="00770627">
        <w:t xml:space="preserve"> slow.</w:t>
      </w:r>
      <w:r w:rsidR="00EE119D">
        <w:t xml:space="preserve"> Finally, the velocity is multiplied by 0.96</w:t>
      </w:r>
      <w:r w:rsidR="00253CA0">
        <w:t xml:space="preserve"> each tick</w:t>
      </w:r>
      <w:r w:rsidR="00087AC1">
        <w:t xml:space="preserve"> </w:t>
      </w:r>
      <w:r w:rsidR="004F7563">
        <w:t xml:space="preserve">so that the velocity slowly decreases to </w:t>
      </w:r>
      <w:r w:rsidR="001A02B5">
        <w:t xml:space="preserve">near </w:t>
      </w:r>
      <w:r w:rsidR="004F7563">
        <w:t xml:space="preserve">0 if </w:t>
      </w:r>
      <w:r w:rsidR="00253CA0">
        <w:t xml:space="preserve">the player isn’t pressing any </w:t>
      </w:r>
      <w:r w:rsidR="008A7C8C">
        <w:t>keys</w:t>
      </w:r>
      <w:r w:rsidR="001A02B5">
        <w:t xml:space="preserve"> to simulate friction</w:t>
      </w:r>
      <w:r w:rsidR="008A7C8C">
        <w:t xml:space="preserve">. </w:t>
      </w:r>
      <w:r w:rsidR="001A02B5">
        <w:t xml:space="preserve">Obviously there is </w:t>
      </w:r>
      <w:r w:rsidR="00A07B43">
        <w:t xml:space="preserve">no friction in space, </w:t>
      </w:r>
      <w:r w:rsidR="00674805">
        <w:t xml:space="preserve">but if the player is constantly moving </w:t>
      </w:r>
      <w:r w:rsidR="00A61960">
        <w:t>despite not pressing any keys it can be difficult to aim and made moving around feel slippery and uncontrollable.</w:t>
      </w:r>
    </w:p>
    <w:p w:rsidR="00770627" w:rsidRDefault="00770627" w:rsidP="00A17004"/>
    <w:p w:rsidR="00E475AF" w:rsidRPr="00A01F47" w:rsidRDefault="00A01F47" w:rsidP="00E475AF">
      <w:pPr>
        <w:rPr>
          <w:rFonts w:cs="Gentium Plus Compact"/>
          <w:szCs w:val="24"/>
        </w:rPr>
      </w:pPr>
      <w:r w:rsidRPr="00A01F47">
        <w:rPr>
          <w:rFonts w:cs="Gentium Plus Compact"/>
          <w:szCs w:val="24"/>
        </w:rPr>
        <w:t>Unlike XKobo</w:t>
      </w:r>
      <w:r>
        <w:rPr>
          <w:rFonts w:cs="Gentium Plus Compact"/>
          <w:szCs w:val="24"/>
        </w:rPr>
        <w:t xml:space="preserve"> in</w:t>
      </w:r>
      <w:r w:rsidRPr="00A01F47">
        <w:rPr>
          <w:rFonts w:cs="Gentium Plus Compact"/>
          <w:szCs w:val="24"/>
        </w:rPr>
        <w:t xml:space="preserve"> which th</w:t>
      </w:r>
      <w:r>
        <w:rPr>
          <w:rFonts w:cs="Gentium Plus Compact"/>
          <w:szCs w:val="24"/>
        </w:rPr>
        <w:t>e player was confined to 4 directions of movement, players in Mobo can move in a full 360 degrees of movement.</w:t>
      </w:r>
      <w:r w:rsidR="006873C3">
        <w:rPr>
          <w:rFonts w:cs="Gentium Plus Compact"/>
          <w:szCs w:val="24"/>
        </w:rPr>
        <w:t xml:space="preserve"> It is therefore </w:t>
      </w:r>
      <w:r w:rsidR="000D2FB9">
        <w:rPr>
          <w:rFonts w:cs="Gentium Plus Compact"/>
          <w:szCs w:val="24"/>
        </w:rPr>
        <w:t>necessary to angle the player sprite in the direction of movement if the player is moving, or the direction of the crosshair cursor if the player has released the keys and is aiming with the mouse.</w:t>
      </w:r>
      <w:r w:rsidR="00B43153">
        <w:rPr>
          <w:rFonts w:cs="Gentium Plus Compact"/>
          <w:szCs w:val="24"/>
        </w:rPr>
        <w:t xml:space="preserve"> </w:t>
      </w:r>
      <w:r w:rsidR="00FD464F">
        <w:rPr>
          <w:rFonts w:cs="Gentium Plus Compact"/>
          <w:szCs w:val="24"/>
        </w:rPr>
        <w:t>Appendix 14.8</w:t>
      </w:r>
      <w:r w:rsidR="002F4196">
        <w:rPr>
          <w:rFonts w:cs="Gentium Plus Compact"/>
          <w:szCs w:val="24"/>
        </w:rPr>
        <w:t xml:space="preserve"> shows the code responsible for rotating the player correctly, based on the context of gameplay. </w:t>
      </w:r>
      <w:r w:rsidR="00B43153">
        <w:rPr>
          <w:rFonts w:cs="Gentium Plus Compact"/>
          <w:szCs w:val="24"/>
        </w:rPr>
        <w:t xml:space="preserve">The two class variables </w:t>
      </w:r>
      <w:r w:rsidR="00B43153" w:rsidRPr="00BD5D84">
        <w:rPr>
          <w:rStyle w:val="CodeChar"/>
        </w:rPr>
        <w:t>playerRotation</w:t>
      </w:r>
      <w:r w:rsidR="00B43153">
        <w:rPr>
          <w:rFonts w:cs="Gentium Plus Compact"/>
          <w:szCs w:val="24"/>
        </w:rPr>
        <w:t xml:space="preserve"> and </w:t>
      </w:r>
      <w:r w:rsidR="00B43153" w:rsidRPr="00BD5D84">
        <w:rPr>
          <w:rStyle w:val="CodeChar"/>
        </w:rPr>
        <w:t>mouseRotation</w:t>
      </w:r>
      <w:r w:rsidR="00B43153">
        <w:rPr>
          <w:rFonts w:cs="Gentium Plus Compact"/>
          <w:szCs w:val="24"/>
        </w:rPr>
        <w:t xml:space="preserve"> </w:t>
      </w:r>
      <w:r w:rsidR="002E47A1">
        <w:rPr>
          <w:rFonts w:cs="Gentium Plus Compact"/>
          <w:szCs w:val="24"/>
        </w:rPr>
        <w:t xml:space="preserve">store the angle based on the player’s velocity and the angle from the player to the crosshair cursor. </w:t>
      </w:r>
      <w:r w:rsidR="000E64A7">
        <w:rPr>
          <w:rFonts w:cs="Gentium Plus Compact"/>
          <w:szCs w:val="24"/>
        </w:rPr>
        <w:t xml:space="preserve">This not only produces a nice visual effect as the player sprite rotates as it changes direction, but is also important for calculating the velocity and direction of a projectile when the player shoots. </w:t>
      </w:r>
    </w:p>
    <w:p w:rsidR="00E475AF" w:rsidRPr="00E475AF" w:rsidRDefault="00E475AF" w:rsidP="00E475AF">
      <w:pPr>
        <w:rPr>
          <w:rFonts w:ascii="Consolas" w:hAnsi="Consolas" w:cs="Consolas"/>
          <w:sz w:val="20"/>
          <w:szCs w:val="20"/>
        </w:rPr>
      </w:pPr>
    </w:p>
    <w:p w:rsidR="00A17004" w:rsidRDefault="00A02FF0" w:rsidP="00F179D3">
      <w:r>
        <w:t>Appendix 14.9 show</w:t>
      </w:r>
      <w:r w:rsidR="00AD0FB6">
        <w:t>s</w:t>
      </w:r>
      <w:r w:rsidR="006B3933">
        <w:t xml:space="preserve"> the implementation of these methods. </w:t>
      </w:r>
      <w:r w:rsidR="00C21FED">
        <w:t xml:space="preserve">The calculate direction method </w:t>
      </w:r>
      <w:r w:rsidR="00585C79">
        <w:t>uses the velocity of the player</w:t>
      </w:r>
      <w:r w:rsidR="00C351B9">
        <w:t xml:space="preserve"> and the inverse tangent function of the </w:t>
      </w:r>
      <w:r w:rsidR="00C351B9" w:rsidRPr="00834B3E">
        <w:rPr>
          <w:rStyle w:val="CodeChar"/>
        </w:rPr>
        <w:t>Math</w:t>
      </w:r>
      <w:r w:rsidR="00C351B9">
        <w:t xml:space="preserve"> library</w:t>
      </w:r>
      <w:r w:rsidR="00585C79">
        <w:t xml:space="preserve"> to calculate the resultant direction the player is travelling in. For example, if the player has a velocity of (2,</w:t>
      </w:r>
      <w:r w:rsidR="00C351B9">
        <w:t xml:space="preserve"> -</w:t>
      </w:r>
      <w:r w:rsidR="00585C79">
        <w:t>2) we know they are moving a positive 2 pixels in the x-</w:t>
      </w:r>
      <w:r w:rsidR="00C351B9">
        <w:t>axis</w:t>
      </w:r>
      <w:r w:rsidR="00585C79">
        <w:t xml:space="preserve"> (east) </w:t>
      </w:r>
      <w:r w:rsidR="00C351B9">
        <w:t xml:space="preserve">and a negative 2 pixels in the y-axis (north). The resultant direction </w:t>
      </w:r>
      <w:r w:rsidR="00241233">
        <w:t xml:space="preserve">produced by </w:t>
      </w:r>
      <w:r w:rsidR="00241233" w:rsidRPr="00834B3E">
        <w:rPr>
          <w:rStyle w:val="CodeChar"/>
        </w:rPr>
        <w:t>calculateDirection</w:t>
      </w:r>
      <w:r w:rsidR="00241233">
        <w:t xml:space="preserve"> would be a</w:t>
      </w:r>
      <w:r w:rsidR="00BF21AB">
        <w:t xml:space="preserve"> </w:t>
      </w:r>
      <w:r w:rsidR="00CF7DE8">
        <w:t>value in radians</w:t>
      </w:r>
      <w:r w:rsidR="00BF21AB">
        <w:t xml:space="preserve"> that rep</w:t>
      </w:r>
      <w:r w:rsidR="001B7802">
        <w:t>resents a north-east direction.</w:t>
      </w:r>
      <w:r w:rsidR="00EA0FBA">
        <w:t xml:space="preserve"> Adding Pi/2 is necessary to correct the direction</w:t>
      </w:r>
      <w:r w:rsidR="00B4674E">
        <w:t xml:space="preserve">, without out it the player seems to face 90 degrees clockwise to the </w:t>
      </w:r>
      <w:r w:rsidR="003E396D">
        <w:t>real</w:t>
      </w:r>
      <w:r w:rsidR="00B4674E">
        <w:t xml:space="preserve"> angle of movement.</w:t>
      </w:r>
      <w:r w:rsidR="00F179D3">
        <w:t xml:space="preserve"> </w:t>
      </w:r>
      <w:r w:rsidR="001B7802">
        <w:t xml:space="preserve">The second method, </w:t>
      </w:r>
      <w:r w:rsidR="001B7802" w:rsidRPr="00834B3E">
        <w:rPr>
          <w:rStyle w:val="CodeChar"/>
        </w:rPr>
        <w:t>angleToMouse</w:t>
      </w:r>
      <w:r w:rsidR="001B7802">
        <w:t xml:space="preserve"> is used to calculate the direction of the cursor, </w:t>
      </w:r>
      <w:r w:rsidR="001B7802">
        <w:lastRenderedPageBreak/>
        <w:t>relative from the center of the screen</w:t>
      </w:r>
      <w:r w:rsidR="00F179D3">
        <w:t xml:space="preserve"> and is used when not moving to enable the user to aim</w:t>
      </w:r>
      <w:r w:rsidR="001B7802">
        <w:t xml:space="preserve">. </w:t>
      </w:r>
      <w:r w:rsidR="004D5183">
        <w:t>First, the positional difference is cursor to the center of the screen, and (16,16) is added to shift the center of the cursor to the middle of the crosshair graphic.</w:t>
      </w:r>
      <w:r w:rsidR="00EE7FA2">
        <w:t xml:space="preserve"> The resultant angle </w:t>
      </w:r>
      <w:r w:rsidR="00950698">
        <w:t xml:space="preserve">points </w:t>
      </w:r>
      <w:r w:rsidR="008A65AF">
        <w:t>in the</w:t>
      </w:r>
      <w:r w:rsidR="00EE7FA2">
        <w:t xml:space="preserve"> exact direction of the cursor relative the center of the screen.</w:t>
      </w:r>
    </w:p>
    <w:p w:rsidR="00EE7FA2" w:rsidRDefault="00EE7FA2" w:rsidP="00F179D3"/>
    <w:p w:rsidR="00EE7FA2" w:rsidRDefault="00F2019C" w:rsidP="00F179D3">
      <w:r>
        <w:t xml:space="preserve">When the left mouse button is pressed (handled by the same method as movement) </w:t>
      </w:r>
      <w:r w:rsidR="00FD6BB5">
        <w:t xml:space="preserve">the player fires a projectile in the direction that </w:t>
      </w:r>
      <w:r w:rsidR="00FD6BB5" w:rsidRPr="00A24B6F">
        <w:rPr>
          <w:rStyle w:val="CodeChar"/>
        </w:rPr>
        <w:t>angleToMouse</w:t>
      </w:r>
      <w:r w:rsidR="00FD6BB5">
        <w:t xml:space="preserve"> calculates each tick. </w:t>
      </w:r>
      <w:r w:rsidR="002D62F4">
        <w:t>To calculate the necessary</w:t>
      </w:r>
      <w:r w:rsidR="008B55DD">
        <w:t xml:space="preserve"> velocity of the projectile</w:t>
      </w:r>
      <w:r w:rsidR="002D62F4">
        <w:t>, the opposite of the above calculations takes place. The angle of the player is converted into a vector by using trigonometric functions Cosine for the x component of the velocity and Sin for the y component</w:t>
      </w:r>
      <w:r w:rsidR="00461ABB">
        <w:t>, shown in Appendix 14.10</w:t>
      </w:r>
      <w:r w:rsidR="002D62F4">
        <w:t>.</w:t>
      </w:r>
    </w:p>
    <w:p w:rsidR="006E13C7" w:rsidRDefault="006E13C7" w:rsidP="00F179D3"/>
    <w:p w:rsidR="007F36DE" w:rsidRDefault="007F36DE" w:rsidP="007F36DE">
      <w:r>
        <w:t xml:space="preserve">Projectiles move in an identical fashion to players, by adding current velocity to the position, but their speed is constant and they do not slow down. Sin and Cosine output values that are between -1 and 1, which proved far too slow for a projectile, so this is multiplied by a constant </w:t>
      </w:r>
      <w:r w:rsidRPr="00211548">
        <w:rPr>
          <w:rStyle w:val="CodeChar"/>
        </w:rPr>
        <w:t>bulletSpeed</w:t>
      </w:r>
      <w:r>
        <w:t xml:space="preserve"> with a value of 10. Each Player object representing an individual player in the game has a class variable of type </w:t>
      </w:r>
      <w:r w:rsidRPr="00211548">
        <w:rPr>
          <w:rStyle w:val="CodeChar"/>
        </w:rPr>
        <w:t>ConcurrentDictionary</w:t>
      </w:r>
      <w:r>
        <w:t xml:space="preserve"> that stores all the projectiles that belong to (i.e. were fired by) that player. I designed them in this way as opposed to </w:t>
      </w:r>
      <w:r w:rsidR="001F0BF2">
        <w:t xml:space="preserve">a single object that stores all projectiles stored by all players so that the owner of the projectile can be easily determined. This </w:t>
      </w:r>
      <w:r w:rsidR="00113E6D">
        <w:t>was</w:t>
      </w:r>
      <w:r w:rsidR="001F0BF2">
        <w:t xml:space="preserve"> useful fo</w:t>
      </w:r>
      <w:r w:rsidR="00113E6D">
        <w:t xml:space="preserve">r rewarding players with score as they destroy stations, and is explained in </w:t>
      </w:r>
      <w:r w:rsidR="00113E6D" w:rsidRPr="0028375D">
        <w:t xml:space="preserve">section </w:t>
      </w:r>
      <w:r w:rsidR="0028375D" w:rsidRPr="0028375D">
        <w:t>9.4</w:t>
      </w:r>
      <w:r w:rsidR="00113E6D" w:rsidRPr="0028375D">
        <w:t>.</w:t>
      </w:r>
    </w:p>
    <w:p w:rsidR="006730FC" w:rsidRDefault="006730FC" w:rsidP="007F36DE"/>
    <w:p w:rsidR="006730FC" w:rsidRDefault="006730FC" w:rsidP="007F36DE">
      <w:r>
        <w:t xml:space="preserve">Finally, the </w:t>
      </w:r>
      <w:r w:rsidRPr="000008C5">
        <w:rPr>
          <w:rStyle w:val="CodeChar"/>
        </w:rPr>
        <w:t>Player</w:t>
      </w:r>
      <w:r>
        <w:t xml:space="preserve"> class is responsible for local player specific collision detection. </w:t>
      </w:r>
      <w:r w:rsidR="00CD48F3">
        <w:t xml:space="preserve">All entities in the game that can be damaged, or cause damage have </w:t>
      </w:r>
      <w:r w:rsidR="006C2EEE">
        <w:t>instance</w:t>
      </w:r>
      <w:r w:rsidR="006B5838">
        <w:t>-specific bounds, that update every tick to follow the entities.</w:t>
      </w:r>
      <w:r w:rsidR="00CD48F3">
        <w:t xml:space="preserve"> </w:t>
      </w:r>
      <w:r w:rsidR="006C2EEE">
        <w:t xml:space="preserve">Bounds are essentially </w:t>
      </w:r>
      <w:r w:rsidR="006C2EEE" w:rsidRPr="00532EE1">
        <w:rPr>
          <w:rStyle w:val="CodeChar"/>
        </w:rPr>
        <w:t>Rectangle</w:t>
      </w:r>
      <w:r w:rsidR="006C2EEE">
        <w:t xml:space="preserve"> objects that define the collision boundaries of objects. In Mobo, the bounds of most entities are slightly smaller than the </w:t>
      </w:r>
      <w:r w:rsidR="001B40B9">
        <w:t>dimensions</w:t>
      </w:r>
      <w:r w:rsidR="003A786C">
        <w:t xml:space="preserve"> of the sprite. This is</w:t>
      </w:r>
      <w:r w:rsidR="0072304A">
        <w:t xml:space="preserve"> to allow </w:t>
      </w:r>
      <w:r w:rsidR="00CD2821">
        <w:t xml:space="preserve">projectiles to ‘graze’ players and not hurt them. </w:t>
      </w:r>
      <w:r w:rsidR="0042373D">
        <w:t>During testing, when the bounds were set at the exact dimensions of the sprites, sometimes one would take full damage from a projectile that should have barely missed by a pixel or two</w:t>
      </w:r>
      <w:r w:rsidR="00A1104E">
        <w:t>, so reducing the bounds dimensions prevented this from occurring.</w:t>
      </w:r>
      <w:r w:rsidR="00882B24">
        <w:t xml:space="preserve"> </w:t>
      </w:r>
      <w:r w:rsidR="00D72BC0">
        <w:t xml:space="preserve">The .NET framework provides the method </w:t>
      </w:r>
      <w:r w:rsidR="00D72BC0" w:rsidRPr="0039430A">
        <w:rPr>
          <w:rStyle w:val="CodeChar"/>
        </w:rPr>
        <w:t>Rectangle.Intersects</w:t>
      </w:r>
      <w:r w:rsidR="00D72BC0">
        <w:t xml:space="preserve"> which I used to check for collisions between bounds. Each </w:t>
      </w:r>
      <w:r w:rsidR="00882B24">
        <w:t xml:space="preserve">client checks only for the collisions made to its local player by iterating through </w:t>
      </w:r>
      <w:r w:rsidR="0006774D">
        <w:t>all</w:t>
      </w:r>
      <w:r w:rsidR="00882B24">
        <w:t xml:space="preserve"> </w:t>
      </w:r>
      <w:r w:rsidR="00EC74E3">
        <w:t xml:space="preserve">other player </w:t>
      </w:r>
      <w:r w:rsidR="00882B24">
        <w:t>projectiles, and checking if the bounds overlap.</w:t>
      </w:r>
      <w:r w:rsidR="00FF21E4">
        <w:t xml:space="preserve"> The settings menu includes an option to display all bounds, which I added so I could better determine the size of each bound relative to </w:t>
      </w:r>
      <w:r w:rsidR="009E3A11">
        <w:t>its</w:t>
      </w:r>
      <w:r w:rsidR="00FF21E4">
        <w:t xml:space="preserve"> sprite.</w:t>
      </w:r>
    </w:p>
    <w:p w:rsidR="007F0076" w:rsidRDefault="007F0076">
      <w:pPr>
        <w:spacing w:after="160"/>
        <w:rPr>
          <w:rFonts w:ascii="Georgia" w:eastAsiaTheme="majorEastAsia" w:hAnsi="Georgia" w:cstheme="majorBidi"/>
          <w:bCs/>
          <w:color w:val="000000" w:themeColor="text1"/>
          <w:szCs w:val="28"/>
        </w:rPr>
      </w:pPr>
      <w:bookmarkStart w:id="56" w:name="_Toc450163149"/>
      <w:r>
        <w:br w:type="page"/>
      </w:r>
    </w:p>
    <w:p w:rsidR="007F36DE" w:rsidRDefault="00670F41" w:rsidP="007F36DE">
      <w:pPr>
        <w:pStyle w:val="Heading2"/>
      </w:pPr>
      <w:bookmarkStart w:id="57" w:name="_Toc450245092"/>
      <w:r>
        <w:lastRenderedPageBreak/>
        <w:t>Station</w:t>
      </w:r>
      <w:r w:rsidR="007F36DE">
        <w:t xml:space="preserve"> </w:t>
      </w:r>
      <w:r w:rsidR="00D21F5E">
        <w:t>structure</w:t>
      </w:r>
      <w:bookmarkEnd w:id="56"/>
      <w:bookmarkEnd w:id="57"/>
    </w:p>
    <w:p w:rsidR="005D2AD7" w:rsidRDefault="005D2AD7" w:rsidP="005D2AD7"/>
    <w:p w:rsidR="001153C4" w:rsidRDefault="001153C4" w:rsidP="001153C4">
      <w:pPr>
        <w:keepNext/>
        <w:shd w:val="clear" w:color="auto" w:fill="F2F2F2" w:themeFill="background1" w:themeFillShade="F2"/>
        <w:jc w:val="center"/>
      </w:pPr>
      <w:r>
        <w:rPr>
          <w:noProof/>
          <w:lang w:val="en-GB" w:eastAsia="en-GB"/>
        </w:rPr>
        <w:drawing>
          <wp:inline distT="0" distB="0" distL="0" distR="0" wp14:anchorId="610F1C5C" wp14:editId="1BBFD02A">
            <wp:extent cx="4538188" cy="2880000"/>
            <wp:effectExtent l="0" t="0" r="0" b="0"/>
            <wp:docPr id="9" name="Picture 9" descr="\\uol.le.ac.uk\root\student\home\c\cjc44\My Documents\dissy\diagrams\mobo-s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ol.le.ac.uk\root\student\home\c\cjc44\My Documents\dissy\diagrams\mobo-st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8188" cy="2880000"/>
                    </a:xfrm>
                    <a:prstGeom prst="rect">
                      <a:avLst/>
                    </a:prstGeom>
                    <a:noFill/>
                    <a:ln>
                      <a:noFill/>
                    </a:ln>
                  </pic:spPr>
                </pic:pic>
              </a:graphicData>
            </a:graphic>
          </wp:inline>
        </w:drawing>
      </w:r>
    </w:p>
    <w:p w:rsidR="005D2AD7" w:rsidRPr="001153C4" w:rsidRDefault="001153C4" w:rsidP="001153C4">
      <w:pPr>
        <w:pStyle w:val="Caption"/>
        <w:shd w:val="clear" w:color="auto" w:fill="F2F2F2" w:themeFill="background1" w:themeFillShade="F2"/>
        <w:jc w:val="center"/>
        <w:rPr>
          <w:sz w:val="22"/>
          <w:szCs w:val="22"/>
        </w:rPr>
      </w:pPr>
      <w:r w:rsidRPr="001153C4">
        <w:rPr>
          <w:sz w:val="22"/>
          <w:szCs w:val="22"/>
        </w:rPr>
        <w:t xml:space="preserve">Figure </w:t>
      </w:r>
      <w:r w:rsidRPr="001153C4">
        <w:rPr>
          <w:sz w:val="22"/>
          <w:szCs w:val="22"/>
        </w:rPr>
        <w:fldChar w:fldCharType="begin"/>
      </w:r>
      <w:r w:rsidRPr="001153C4">
        <w:rPr>
          <w:sz w:val="22"/>
          <w:szCs w:val="22"/>
        </w:rPr>
        <w:instrText xml:space="preserve"> SEQ Figure \* ARABIC </w:instrText>
      </w:r>
      <w:r w:rsidRPr="001153C4">
        <w:rPr>
          <w:sz w:val="22"/>
          <w:szCs w:val="22"/>
        </w:rPr>
        <w:fldChar w:fldCharType="separate"/>
      </w:r>
      <w:r w:rsidR="00E7289B">
        <w:rPr>
          <w:noProof/>
          <w:sz w:val="22"/>
          <w:szCs w:val="22"/>
        </w:rPr>
        <w:t>8</w:t>
      </w:r>
      <w:r w:rsidRPr="001153C4">
        <w:rPr>
          <w:sz w:val="22"/>
          <w:szCs w:val="22"/>
        </w:rPr>
        <w:fldChar w:fldCharType="end"/>
      </w:r>
      <w:r w:rsidRPr="001153C4">
        <w:rPr>
          <w:sz w:val="22"/>
          <w:szCs w:val="22"/>
        </w:rPr>
        <w:t xml:space="preserve"> - A station as they appear in Mobo.</w:t>
      </w:r>
    </w:p>
    <w:p w:rsidR="00B771DA" w:rsidRDefault="006D1206" w:rsidP="00E84AD1">
      <w:r w:rsidRPr="00E776D5">
        <w:rPr>
          <w:rStyle w:val="CodeChar"/>
        </w:rPr>
        <w:t>Station</w:t>
      </w:r>
      <w:r>
        <w:t xml:space="preserve"> is a large complex class that represents the enemies in the game. </w:t>
      </w:r>
      <w:r w:rsidR="00435909">
        <w:t xml:space="preserve">A station’s structure </w:t>
      </w:r>
      <w:r w:rsidR="00B35F80">
        <w:t xml:space="preserve">is modelled as a </w:t>
      </w:r>
      <w:r w:rsidR="00592DEA">
        <w:t>tree;</w:t>
      </w:r>
      <w:r w:rsidR="00B35F80">
        <w:t xml:space="preserve"> </w:t>
      </w:r>
      <w:r w:rsidR="00B17B7F">
        <w:t xml:space="preserve">each node in the tree is represented as </w:t>
      </w:r>
      <w:r w:rsidR="00B17B7F" w:rsidRPr="00314DA9">
        <w:rPr>
          <w:rStyle w:val="CodeChar"/>
        </w:rPr>
        <w:t>Node</w:t>
      </w:r>
      <w:r w:rsidR="00B17B7F">
        <w:t xml:space="preserve"> types which have a parent (except in the case of the core) </w:t>
      </w:r>
      <w:r w:rsidR="00592DEA">
        <w:t xml:space="preserve">and can have multiple children. </w:t>
      </w:r>
      <w:r w:rsidR="00036172">
        <w:t xml:space="preserve">Since .NET does not provide any tree-related </w:t>
      </w:r>
      <w:r w:rsidR="00A05D6D">
        <w:t xml:space="preserve">classes (unlike Java that have </w:t>
      </w:r>
      <w:r w:rsidR="00A05D6D" w:rsidRPr="00DD4CF0">
        <w:rPr>
          <w:rStyle w:val="CodeChar"/>
        </w:rPr>
        <w:t>TreeNode</w:t>
      </w:r>
      <w:r w:rsidR="00A05D6D">
        <w:t xml:space="preserve">) </w:t>
      </w:r>
      <w:r w:rsidR="0044511B">
        <w:t>it was necessary to implement the nodes</w:t>
      </w:r>
      <w:r w:rsidR="009F0DC9">
        <w:t xml:space="preserve"> and their functions</w:t>
      </w:r>
      <w:r w:rsidR="0044511B">
        <w:t xml:space="preserve"> myself.</w:t>
      </w:r>
      <w:r w:rsidR="00A86B9B">
        <w:t xml:space="preserve"> Ea</w:t>
      </w:r>
      <w:r w:rsidR="00E5465C">
        <w:t xml:space="preserve">ch </w:t>
      </w:r>
      <w:r w:rsidR="00E5465C" w:rsidRPr="008457B3">
        <w:rPr>
          <w:rStyle w:val="CodeChar"/>
        </w:rPr>
        <w:t>Node</w:t>
      </w:r>
      <w:r w:rsidR="00E5465C">
        <w:t xml:space="preserve"> type, that represents a</w:t>
      </w:r>
      <w:r w:rsidR="00A86B9B">
        <w:t xml:space="preserve"> node in the tree of a station, has a single </w:t>
      </w:r>
      <w:r w:rsidR="00A86B9B" w:rsidRPr="008457B3">
        <w:rPr>
          <w:rStyle w:val="CodeChar"/>
        </w:rPr>
        <w:t>StationNode</w:t>
      </w:r>
      <w:r w:rsidR="00A86B9B">
        <w:t xml:space="preserve"> object</w:t>
      </w:r>
      <w:r w:rsidR="00361E52">
        <w:t xml:space="preserve"> that handles the behavior, appearance and type of the node. </w:t>
      </w:r>
      <w:r w:rsidR="000F02DE">
        <w:t>Figure 9</w:t>
      </w:r>
      <w:r w:rsidR="00CE1E11">
        <w:t xml:space="preserve"> shows a station </w:t>
      </w:r>
      <w:r w:rsidR="002117DF">
        <w:t xml:space="preserve">made up of multiple </w:t>
      </w:r>
      <w:r w:rsidR="002117DF" w:rsidRPr="008457B3">
        <w:rPr>
          <w:rStyle w:val="CodeChar"/>
        </w:rPr>
        <w:t>StationNode</w:t>
      </w:r>
      <w:r w:rsidR="00B771DA">
        <w:t xml:space="preserve"> types.</w:t>
      </w:r>
    </w:p>
    <w:p w:rsidR="00B771DA" w:rsidRDefault="00B771DA" w:rsidP="00E84AD1"/>
    <w:p w:rsidR="008718F6" w:rsidRDefault="00732BC4" w:rsidP="00E84AD1">
      <w:r>
        <w:t>The squ</w:t>
      </w:r>
      <w:r w:rsidR="00FF3C6B">
        <w:t xml:space="preserve">are node near the bottom of Figure 9 </w:t>
      </w:r>
      <w:r>
        <w:t xml:space="preserve">with the ‘smiley face’ </w:t>
      </w:r>
      <w:r w:rsidR="00672BA3">
        <w:t xml:space="preserve">represents the core of the station. </w:t>
      </w:r>
      <w:r w:rsidR="00655356">
        <w:t xml:space="preserve">There are a series of meandering ‘pipe’ </w:t>
      </w:r>
      <w:r w:rsidR="00655356" w:rsidRPr="00B83FBE">
        <w:rPr>
          <w:rStyle w:val="CodeChar"/>
        </w:rPr>
        <w:t>StationNode</w:t>
      </w:r>
      <w:r w:rsidR="00655356">
        <w:t xml:space="preserve"> types before the tree splits into two. Pipes only serve to connect turret and core nodes, and will destroy </w:t>
      </w:r>
      <w:r w:rsidR="001E529B">
        <w:t xml:space="preserve">themselves if they do not have any children (i.e. they </w:t>
      </w:r>
      <w:r w:rsidR="00B83FBE">
        <w:t>do not connect</w:t>
      </w:r>
      <w:r w:rsidR="001E529B">
        <w:t xml:space="preserve"> to anything). </w:t>
      </w:r>
      <w:r w:rsidR="00655356">
        <w:t xml:space="preserve">The circular </w:t>
      </w:r>
      <w:r w:rsidR="00655356" w:rsidRPr="00181269">
        <w:rPr>
          <w:rStyle w:val="CodeChar"/>
        </w:rPr>
        <w:t>StationNodes</w:t>
      </w:r>
      <w:r w:rsidR="001E529B">
        <w:t xml:space="preserve"> are the turrets, and if they are exposed (i.e. they do not have any children) they will turn red and begin firing </w:t>
      </w:r>
      <w:r w:rsidR="00EC0791">
        <w:t>at all players within their range.</w:t>
      </w:r>
    </w:p>
    <w:p w:rsidR="00A45CBB" w:rsidRDefault="00A45CBB" w:rsidP="00A45CBB"/>
    <w:p w:rsidR="003264B7" w:rsidRDefault="00C42EC3" w:rsidP="00A45CBB">
      <w:r>
        <w:t xml:space="preserve">Appendix 14.11 shows a simplified structure of a typical </w:t>
      </w:r>
      <w:r w:rsidR="000D2C49">
        <w:t>station</w:t>
      </w:r>
      <w:r>
        <w:t xml:space="preserve">. </w:t>
      </w:r>
      <w:r w:rsidR="00ED48DF">
        <w:t xml:space="preserve">By design, only the </w:t>
      </w:r>
      <w:r w:rsidR="0029146A">
        <w:t>exposed (red) nodes can be destroyed by player projectiles</w:t>
      </w:r>
      <w:r w:rsidR="00206AD9">
        <w:t xml:space="preserve">, shooting a node that is protected by children will have no effect. </w:t>
      </w:r>
      <w:r w:rsidR="00891F86">
        <w:t xml:space="preserve">This encourages players to target the leaf nodes of the tree, destroying the station gradually before </w:t>
      </w:r>
      <w:r w:rsidR="00953508">
        <w:t xml:space="preserve">destroying </w:t>
      </w:r>
      <w:r w:rsidR="00891F86">
        <w:t>the</w:t>
      </w:r>
      <w:r w:rsidR="00953508">
        <w:t xml:space="preserve"> root node, the core and </w:t>
      </w:r>
      <w:r w:rsidR="00D15424">
        <w:t xml:space="preserve">thus </w:t>
      </w:r>
      <w:r w:rsidR="00953508">
        <w:t>destroying the station.</w:t>
      </w:r>
    </w:p>
    <w:p w:rsidR="00A45CBB" w:rsidRDefault="00A45CBB" w:rsidP="00A45CBB"/>
    <w:p w:rsidR="00BE1666" w:rsidRDefault="005310AB">
      <w:pPr>
        <w:spacing w:after="160"/>
      </w:pPr>
      <w:r>
        <w:t xml:space="preserve">I decided to make </w:t>
      </w:r>
      <w:r w:rsidRPr="00FA0E7E">
        <w:rPr>
          <w:rStyle w:val="CodeChar"/>
        </w:rPr>
        <w:t>Node</w:t>
      </w:r>
      <w:r>
        <w:t xml:space="preserve"> and </w:t>
      </w:r>
      <w:r w:rsidRPr="00FA0E7E">
        <w:rPr>
          <w:rStyle w:val="CodeChar"/>
        </w:rPr>
        <w:t>StationNode</w:t>
      </w:r>
      <w:r>
        <w:t xml:space="preserve"> separate classes</w:t>
      </w:r>
      <w:r w:rsidR="004C0987">
        <w:t>,</w:t>
      </w:r>
      <w:r>
        <w:t xml:space="preserve"> despite them having a 1 to 1 relationship</w:t>
      </w:r>
      <w:r w:rsidR="004C0987">
        <w:t>,</w:t>
      </w:r>
      <w:r>
        <w:t xml:space="preserve"> </w:t>
      </w:r>
      <w:r w:rsidR="00F94A30">
        <w:t xml:space="preserve">in order to distinguish the </w:t>
      </w:r>
      <w:r w:rsidR="00454A73">
        <w:t>code used to</w:t>
      </w:r>
      <w:r w:rsidR="00F94A30">
        <w:t xml:space="preserve"> model the tree</w:t>
      </w:r>
      <w:r w:rsidR="00151B77">
        <w:t xml:space="preserve"> structure</w:t>
      </w:r>
      <w:r w:rsidR="00F94A30">
        <w:t xml:space="preserve">, and the entity </w:t>
      </w:r>
      <w:r w:rsidR="00F94A30" w:rsidRPr="00454A73">
        <w:rPr>
          <w:rStyle w:val="CodeChar"/>
        </w:rPr>
        <w:t>StationNode</w:t>
      </w:r>
      <w:r w:rsidR="00F94A30">
        <w:t xml:space="preserve">, that </w:t>
      </w:r>
      <w:r w:rsidR="00151B77">
        <w:t xml:space="preserve">has a has a sprite, </w:t>
      </w:r>
      <w:r w:rsidR="00FF56F4">
        <w:t xml:space="preserve">and other class variables similar to Player like health, bounds and projectiles. </w:t>
      </w:r>
      <w:r w:rsidR="001D3EC5">
        <w:t xml:space="preserve">This ultimately was a good decision I believe </w:t>
      </w:r>
      <w:r w:rsidR="00395105">
        <w:t xml:space="preserve">as it abstracts code that </w:t>
      </w:r>
      <w:r w:rsidR="00395105">
        <w:lastRenderedPageBreak/>
        <w:t xml:space="preserve">contains game logic and calculations, like that found in the </w:t>
      </w:r>
      <w:r w:rsidR="00395105" w:rsidRPr="00454A73">
        <w:rPr>
          <w:rStyle w:val="CodeChar"/>
        </w:rPr>
        <w:t>Update</w:t>
      </w:r>
      <w:r w:rsidR="00395105">
        <w:t xml:space="preserve"> method of the </w:t>
      </w:r>
      <w:r w:rsidR="00395105" w:rsidRPr="00454A73">
        <w:rPr>
          <w:rStyle w:val="CodeChar"/>
        </w:rPr>
        <w:t>StationNode</w:t>
      </w:r>
      <w:r w:rsidR="00395105">
        <w:t xml:space="preserve"> class, from the code that </w:t>
      </w:r>
      <w:r w:rsidR="00395105" w:rsidRPr="00454A73">
        <w:rPr>
          <w:rStyle w:val="CodeChar"/>
        </w:rPr>
        <w:t>Node</w:t>
      </w:r>
      <w:r w:rsidR="00395105">
        <w:t xml:space="preserve"> contains which defines common tree methods such as </w:t>
      </w:r>
      <w:r w:rsidR="00395105" w:rsidRPr="00454A73">
        <w:rPr>
          <w:rStyle w:val="CodeChar"/>
        </w:rPr>
        <w:t>Add</w:t>
      </w:r>
      <w:r w:rsidR="00395105">
        <w:t xml:space="preserve"> (as child</w:t>
      </w:r>
      <w:r w:rsidR="00B61D0A">
        <w:t xml:space="preserve"> to a node</w:t>
      </w:r>
      <w:r w:rsidR="00395105">
        <w:t xml:space="preserve">), </w:t>
      </w:r>
      <w:r w:rsidR="00395105" w:rsidRPr="00454A73">
        <w:rPr>
          <w:rStyle w:val="CodeChar"/>
        </w:rPr>
        <w:t>Remove</w:t>
      </w:r>
      <w:r w:rsidR="00395105">
        <w:t xml:space="preserve"> (a child</w:t>
      </w:r>
      <w:r w:rsidR="00B61D0A">
        <w:t xml:space="preserve"> from a node’s children</w:t>
      </w:r>
      <w:r w:rsidR="00395105">
        <w:t>)</w:t>
      </w:r>
      <w:r w:rsidR="00B61D0A">
        <w:t xml:space="preserve"> and return parent.</w:t>
      </w:r>
      <w:r w:rsidR="00131A51">
        <w:t xml:space="preserve"> StationNodes also have very basic ‘AI’.  Using trigonometric methods seen in the </w:t>
      </w:r>
      <w:r w:rsidR="00131A51" w:rsidRPr="00A33AB8">
        <w:rPr>
          <w:rStyle w:val="CodeChar"/>
        </w:rPr>
        <w:t>Player</w:t>
      </w:r>
      <w:r w:rsidR="00131A51">
        <w:t xml:space="preserve"> class, StationNodes shoot players that are within a range of 540 pixels. This</w:t>
      </w:r>
      <w:r w:rsidR="00E94CC0">
        <w:t xml:space="preserve"> is</w:t>
      </w:r>
      <w:r w:rsidR="00131A51">
        <w:t xml:space="preserve"> achieved by calculating the distance between </w:t>
      </w:r>
      <w:r w:rsidR="00E94CC0">
        <w:t>the each StationNode</w:t>
      </w:r>
      <w:r w:rsidR="00131A51">
        <w:t xml:space="preserve"> and</w:t>
      </w:r>
      <w:r w:rsidR="00E94CC0">
        <w:t xml:space="preserve"> all</w:t>
      </w:r>
      <w:r w:rsidR="00131A51">
        <w:t xml:space="preserve"> Players, and if this distance is less than 540 the StationNode fires a projectile using a similar trigonometric method as is used when a Player shoots. </w:t>
      </w:r>
      <w:r w:rsidR="00815592">
        <w:t>A cooldown timer, identical to that of Players prevents the StationNodes from firing too quickly.</w:t>
      </w:r>
    </w:p>
    <w:p w:rsidR="00530278" w:rsidRDefault="003E4E25" w:rsidP="003511BF">
      <w:pPr>
        <w:spacing w:after="160"/>
      </w:pPr>
      <w:r>
        <w:t xml:space="preserve">All </w:t>
      </w:r>
      <w:r w:rsidRPr="00A33AB8">
        <w:rPr>
          <w:rStyle w:val="CodeChar"/>
        </w:rPr>
        <w:t>Station</w:t>
      </w:r>
      <w:r>
        <w:t xml:space="preserve"> objects contain a flat</w:t>
      </w:r>
      <w:r w:rsidR="000B5604">
        <w:t>tened</w:t>
      </w:r>
      <w:r>
        <w:t xml:space="preserve"> list</w:t>
      </w:r>
      <w:r w:rsidR="000805F6">
        <w:t xml:space="preserve"> (yet another </w:t>
      </w:r>
      <w:r w:rsidR="000805F6" w:rsidRPr="00A33AB8">
        <w:rPr>
          <w:rStyle w:val="CodeChar"/>
        </w:rPr>
        <w:t>ConcurrentDictionary</w:t>
      </w:r>
      <w:r w:rsidR="000805F6">
        <w:t xml:space="preserve"> type</w:t>
      </w:r>
      <w:r w:rsidR="004F22B4">
        <w:t>)</w:t>
      </w:r>
      <w:r>
        <w:t xml:space="preserve"> </w:t>
      </w:r>
      <w:r w:rsidR="00023F25">
        <w:t xml:space="preserve">which </w:t>
      </w:r>
      <w:r w:rsidR="000B5604">
        <w:t>contains references to</w:t>
      </w:r>
      <w:r w:rsidR="00023F25">
        <w:t xml:space="preserve"> all the </w:t>
      </w:r>
      <w:r w:rsidR="00023F25" w:rsidRPr="00A33AB8">
        <w:rPr>
          <w:rStyle w:val="CodeChar"/>
        </w:rPr>
        <w:t>Node</w:t>
      </w:r>
      <w:r w:rsidR="00023F25">
        <w:t xml:space="preserve"> objects in their station tree.</w:t>
      </w:r>
      <w:r w:rsidR="00F15EE7">
        <w:t xml:space="preserve"> </w:t>
      </w:r>
      <w:r w:rsidR="000D1A48">
        <w:t xml:space="preserve"> </w:t>
      </w:r>
      <w:r w:rsidR="000F5C5A">
        <w:t>The advantage of having a flattened list is being able to remove</w:t>
      </w:r>
      <w:r w:rsidR="00A33AB8">
        <w:t xml:space="preserve"> specific</w:t>
      </w:r>
      <w:r w:rsidR="000F5C5A">
        <w:t xml:space="preserve"> elements with ease without having to parse through the entire tree that could be large,</w:t>
      </w:r>
      <w:r w:rsidR="00316A00">
        <w:t xml:space="preserve"> and to </w:t>
      </w:r>
      <w:r w:rsidR="00205D47">
        <w:t>update and d</w:t>
      </w:r>
      <w:r w:rsidR="00316A00">
        <w:t>raw the StationNodes I only needed to loop through the list using a foreach</w:t>
      </w:r>
      <w:r w:rsidR="002D4F04">
        <w:t xml:space="preserve"> </w:t>
      </w:r>
      <w:r w:rsidR="00DB484B">
        <w:t xml:space="preserve">statement </w:t>
      </w:r>
      <w:r w:rsidR="002D4F04">
        <w:t xml:space="preserve">and call </w:t>
      </w:r>
      <w:r w:rsidR="002D4F04" w:rsidRPr="00305BFA">
        <w:rPr>
          <w:rStyle w:val="CodeChar"/>
        </w:rPr>
        <w:t>Update</w:t>
      </w:r>
      <w:r w:rsidR="002D4F04">
        <w:t xml:space="preserve"> and </w:t>
      </w:r>
      <w:r w:rsidR="002D4F04" w:rsidRPr="00305BFA">
        <w:rPr>
          <w:rStyle w:val="CodeChar"/>
        </w:rPr>
        <w:t>Draw</w:t>
      </w:r>
      <w:r w:rsidR="002D4F04">
        <w:t xml:space="preserve"> on each </w:t>
      </w:r>
      <w:r w:rsidR="0026558E">
        <w:t>element.</w:t>
      </w:r>
      <w:r w:rsidR="003511BF">
        <w:t xml:space="preserve"> </w:t>
      </w:r>
    </w:p>
    <w:p w:rsidR="00530278" w:rsidRPr="00530278" w:rsidRDefault="00530278" w:rsidP="00530278"/>
    <w:p w:rsidR="003C35BE" w:rsidRDefault="003C35BE">
      <w:pPr>
        <w:spacing w:after="160"/>
        <w:rPr>
          <w:rFonts w:ascii="Georgia" w:eastAsiaTheme="majorEastAsia" w:hAnsi="Georgia" w:cstheme="majorBidi"/>
          <w:bCs/>
          <w:color w:val="000000" w:themeColor="text1"/>
          <w:szCs w:val="28"/>
        </w:rPr>
      </w:pPr>
      <w:bookmarkStart w:id="58" w:name="_Toc450163150"/>
      <w:r>
        <w:br w:type="page"/>
      </w:r>
    </w:p>
    <w:p w:rsidR="009B5A4F" w:rsidRDefault="009B5A4F" w:rsidP="009B5A4F">
      <w:pPr>
        <w:pStyle w:val="Heading2"/>
      </w:pPr>
      <w:bookmarkStart w:id="59" w:name="_Toc450245093"/>
      <w:r>
        <w:lastRenderedPageBreak/>
        <w:t>Station generation</w:t>
      </w:r>
      <w:bookmarkEnd w:id="58"/>
      <w:bookmarkEnd w:id="59"/>
    </w:p>
    <w:p w:rsidR="00384A1E" w:rsidRDefault="00384A1E" w:rsidP="00384A1E"/>
    <w:p w:rsidR="003A4B18" w:rsidRDefault="00C02552" w:rsidP="00384A1E">
      <w:r>
        <w:t>Station</w:t>
      </w:r>
      <w:r w:rsidR="00384A1E">
        <w:t xml:space="preserve"> </w:t>
      </w:r>
      <w:r w:rsidR="00B13BCE">
        <w:t>structure is randomly generated</w:t>
      </w:r>
      <w:r w:rsidR="00384A1E">
        <w:t xml:space="preserve"> using a</w:t>
      </w:r>
      <w:r w:rsidR="00B13BCE">
        <w:t>n a</w:t>
      </w:r>
      <w:r w:rsidR="00791039">
        <w:t>lgorithm that first</w:t>
      </w:r>
      <w:r w:rsidR="00DF428B">
        <w:t xml:space="preserve"> randomly</w:t>
      </w:r>
      <w:r w:rsidR="00791039">
        <w:t xml:space="preserve"> generates the tree </w:t>
      </w:r>
      <w:r w:rsidR="00A45E27">
        <w:t xml:space="preserve">structure using </w:t>
      </w:r>
      <w:r w:rsidR="008C15D9" w:rsidRPr="00390422">
        <w:rPr>
          <w:rStyle w:val="CodeChar"/>
        </w:rPr>
        <w:t>Node</w:t>
      </w:r>
      <w:r w:rsidR="008C15D9">
        <w:t xml:space="preserve"> types</w:t>
      </w:r>
      <w:r w:rsidR="00A45E27">
        <w:t xml:space="preserve"> </w:t>
      </w:r>
      <w:r w:rsidR="00A07173">
        <w:t xml:space="preserve">and then attempts to build </w:t>
      </w:r>
      <w:r w:rsidR="00DF428B">
        <w:t>the generated</w:t>
      </w:r>
      <w:r w:rsidR="006B3241">
        <w:t xml:space="preserve"> tree in 2D space starting from the root.</w:t>
      </w:r>
      <w:r w:rsidR="00087B48">
        <w:t xml:space="preserve"> There are </w:t>
      </w:r>
      <w:r w:rsidR="00910684">
        <w:t>four</w:t>
      </w:r>
      <w:r w:rsidR="00087B48">
        <w:t xml:space="preserve"> </w:t>
      </w:r>
      <w:r w:rsidR="001F52BE">
        <w:t xml:space="preserve">important parameters in the constructor of </w:t>
      </w:r>
      <w:r w:rsidR="001F52BE" w:rsidRPr="00DF30D1">
        <w:rPr>
          <w:rStyle w:val="CodeChar"/>
        </w:rPr>
        <w:t>Station</w:t>
      </w:r>
      <w:r w:rsidR="000C133A">
        <w:t xml:space="preserve">, shown in </w:t>
      </w:r>
      <w:r w:rsidR="000C133A">
        <w:t>Appendix 14.12</w:t>
      </w:r>
      <w:r w:rsidR="000C133A">
        <w:t xml:space="preserve">, </w:t>
      </w:r>
      <w:r w:rsidR="001F52BE">
        <w:t>that influence the st</w:t>
      </w:r>
      <w:r w:rsidR="00BF6178">
        <w:t>ructure and size of the station:</w:t>
      </w:r>
    </w:p>
    <w:p w:rsidR="003A4B18" w:rsidRDefault="003A4B18" w:rsidP="00384A1E"/>
    <w:p w:rsidR="00BF6178" w:rsidRDefault="00910684" w:rsidP="00384A1E">
      <w:r w:rsidRPr="00902D65">
        <w:rPr>
          <w:rStyle w:val="CodeChar"/>
        </w:rPr>
        <w:t>split_dept</w:t>
      </w:r>
      <w:r w:rsidR="00902D65" w:rsidRPr="00902D65">
        <w:rPr>
          <w:rStyle w:val="CodeChar"/>
        </w:rPr>
        <w:t>h</w:t>
      </w:r>
      <w:r w:rsidR="00902D65">
        <w:t xml:space="preserve"> </w:t>
      </w:r>
      <w:r>
        <w:t xml:space="preserve">refers to the </w:t>
      </w:r>
      <w:r w:rsidR="00F02EC0">
        <w:t>interval</w:t>
      </w:r>
      <w:r>
        <w:t xml:space="preserve"> at which nodes will split (have more than one child).</w:t>
      </w:r>
      <w:r w:rsidR="00F02EC0">
        <w:t xml:space="preserve"> For example, if the maximum depth of the tree is 15 and the split interval is 6, the tree will branch twice, </w:t>
      </w:r>
      <w:r w:rsidR="007670B0">
        <w:t>first</w:t>
      </w:r>
      <w:r w:rsidR="00F02EC0">
        <w:t xml:space="preserve"> at depth 6 and all branches from that point on will branch again at depth 12.</w:t>
      </w:r>
      <w:r>
        <w:t xml:space="preserve"> </w:t>
      </w:r>
      <w:r w:rsidR="008814CB">
        <w:t xml:space="preserve"> </w:t>
      </w:r>
      <w:r w:rsidR="008814CB" w:rsidRPr="006649E8">
        <w:rPr>
          <w:rStyle w:val="CodeChar"/>
        </w:rPr>
        <w:t>max_depth</w:t>
      </w:r>
      <w:r w:rsidR="008814CB">
        <w:t xml:space="preserve"> refers to the maximum depth of the tree and the algorithm will continue adding children until it is reached. </w:t>
      </w:r>
      <w:r w:rsidR="00C96927" w:rsidRPr="00C96927">
        <w:rPr>
          <w:rStyle w:val="CodeChar"/>
        </w:rPr>
        <w:t>difficulty</w:t>
      </w:r>
      <w:r w:rsidR="00C430DD">
        <w:t xml:space="preserve"> is a set value between 1 and 10 that influences the number of children at each split. </w:t>
      </w:r>
      <w:r>
        <w:t xml:space="preserve">When the difficulty is 1, there is a high chance that at a </w:t>
      </w:r>
      <w:r w:rsidR="007555D5" w:rsidRPr="00A078BB">
        <w:rPr>
          <w:rStyle w:val="CodeChar"/>
        </w:rPr>
        <w:t>Node</w:t>
      </w:r>
      <w:r w:rsidR="007555D5">
        <w:t xml:space="preserve"> will only have one child, and a rare chance that it will have more. </w:t>
      </w:r>
      <w:r w:rsidR="006A72AD">
        <w:t xml:space="preserve">Conversely, when the </w:t>
      </w:r>
      <w:r w:rsidR="00C661A6">
        <w:t>difficulty is 10</w:t>
      </w:r>
      <w:r w:rsidR="00102FCE">
        <w:t>, there is a high chance that a station will have 3 children (the maximum for a non-core node)</w:t>
      </w:r>
      <w:r w:rsidR="00F1263B">
        <w:t xml:space="preserve">, and a rarer chance that it will only have one or two. </w:t>
      </w:r>
      <w:r w:rsidR="00D42050">
        <w:t xml:space="preserve">Difficulty </w:t>
      </w:r>
      <w:r w:rsidR="00D07A7C">
        <w:t>is found in the settings, but due to time constraints</w:t>
      </w:r>
      <w:r w:rsidR="00646FEC">
        <w:t xml:space="preserve"> and focus on more important </w:t>
      </w:r>
      <w:r w:rsidR="00EE09A0">
        <w:t>aspects of the project, I</w:t>
      </w:r>
      <w:r w:rsidR="00D07A7C">
        <w:t xml:space="preserve"> was unable </w:t>
      </w:r>
      <w:r w:rsidR="00EE09A0">
        <w:t>to manifest it in the station generation. As a result, by default, all stations have a difficulty value of 5.</w:t>
      </w:r>
      <w:r w:rsidR="00CB3A17">
        <w:t xml:space="preserve"> Finally, </w:t>
      </w:r>
      <w:r w:rsidR="00CB3A17" w:rsidRPr="00CB3A17">
        <w:rPr>
          <w:rStyle w:val="CodeChar"/>
        </w:rPr>
        <w:t>initial_branches</w:t>
      </w:r>
      <w:r w:rsidR="00F9000E">
        <w:t xml:space="preserve"> </w:t>
      </w:r>
      <w:r w:rsidR="00CB3A17">
        <w:t xml:space="preserve">is </w:t>
      </w:r>
      <w:r w:rsidR="00F9000E">
        <w:t>the maximum number of</w:t>
      </w:r>
      <w:r w:rsidR="00C415EB">
        <w:t xml:space="preserve"> branches </w:t>
      </w:r>
      <w:r w:rsidR="00F9000E">
        <w:t xml:space="preserve">that </w:t>
      </w:r>
      <w:r w:rsidR="00C415EB">
        <w:t xml:space="preserve">extend at the start from the core. Originally designed to behave similarly to difficulty, during testing I found initial branches to be the single biggest influence </w:t>
      </w:r>
      <w:r w:rsidR="00326858">
        <w:t xml:space="preserve">on the </w:t>
      </w:r>
      <w:r w:rsidR="00C415EB">
        <w:t xml:space="preserve">station size and complexity, so I ended up </w:t>
      </w:r>
      <w:r w:rsidR="007D3D69">
        <w:t>enforcing the value as 2 for all stations</w:t>
      </w:r>
      <w:r w:rsidR="00326858">
        <w:t>.</w:t>
      </w:r>
    </w:p>
    <w:p w:rsidR="00E10616" w:rsidRDefault="00E10616" w:rsidP="00384A1E"/>
    <w:p w:rsidR="00384A1E" w:rsidRDefault="0077107F" w:rsidP="000A3D49">
      <w:r>
        <w:t xml:space="preserve">Generating a </w:t>
      </w:r>
      <w:r w:rsidR="0063649D">
        <w:t>station</w:t>
      </w:r>
      <w:r w:rsidR="00FA5972">
        <w:t xml:space="preserve"> begins by creating the root node</w:t>
      </w:r>
      <w:r>
        <w:t xml:space="preserve">, </w:t>
      </w:r>
      <w:r w:rsidR="00C7397D" w:rsidRPr="004D3B6D">
        <w:rPr>
          <w:rStyle w:val="CodeChar"/>
        </w:rPr>
        <w:t>station_tree</w:t>
      </w:r>
      <w:r w:rsidR="00D27768">
        <w:t>.</w:t>
      </w:r>
      <w:r w:rsidR="00C7397D">
        <w:t xml:space="preserve"> </w:t>
      </w:r>
      <w:r w:rsidR="00607ED1">
        <w:t xml:space="preserve">The parameters that </w:t>
      </w:r>
      <w:r w:rsidR="00607ED1" w:rsidRPr="00311F7C">
        <w:rPr>
          <w:rStyle w:val="CodeChar"/>
        </w:rPr>
        <w:t>Node</w:t>
      </w:r>
      <w:r w:rsidR="00607ED1">
        <w:t xml:space="preserve"> takes are the depth</w:t>
      </w:r>
      <w:r w:rsidR="00574571">
        <w:t>, 0 since it is the root node</w:t>
      </w:r>
      <w:r w:rsidR="00FA5972">
        <w:t>, and the parent node</w:t>
      </w:r>
      <w:r w:rsidR="00607ED1">
        <w:t xml:space="preserve">, which </w:t>
      </w:r>
      <w:r w:rsidR="00574571">
        <w:t xml:space="preserve">is </w:t>
      </w:r>
      <w:r w:rsidR="00607ED1">
        <w:t xml:space="preserve">null since the </w:t>
      </w:r>
      <w:r w:rsidR="002466A9">
        <w:t>node</w:t>
      </w:r>
      <w:r w:rsidR="00607ED1">
        <w:t xml:space="preserve"> has no parent. </w:t>
      </w:r>
      <w:r w:rsidR="009146A6">
        <w:t>The</w:t>
      </w:r>
      <w:r w:rsidR="00602F1A">
        <w:t xml:space="preserve"> data variable is the single</w:t>
      </w:r>
      <w:r w:rsidR="009146A6">
        <w:t xml:space="preserve"> </w:t>
      </w:r>
      <w:r w:rsidR="009146A6" w:rsidRPr="00A227DA">
        <w:rPr>
          <w:rStyle w:val="CodeChar"/>
        </w:rPr>
        <w:t>StationNode</w:t>
      </w:r>
      <w:r w:rsidR="009146A6">
        <w:t xml:space="preserve"> </w:t>
      </w:r>
      <w:r w:rsidR="00A227DA">
        <w:t>type that is associated to the n</w:t>
      </w:r>
      <w:r w:rsidR="009146A6">
        <w:t xml:space="preserve">ode. </w:t>
      </w:r>
      <w:r w:rsidR="00A227DA">
        <w:t>It takes its coupled n</w:t>
      </w:r>
      <w:r w:rsidR="00CD3FF0">
        <w:t>ode</w:t>
      </w:r>
      <w:r w:rsidR="009E57B0">
        <w:t xml:space="preserve"> reference</w:t>
      </w:r>
      <w:r w:rsidR="00CD3FF0">
        <w:t xml:space="preserve"> as a parameter so it has access to the tree functions of </w:t>
      </w:r>
      <w:r w:rsidR="003F233B">
        <w:t>its n</w:t>
      </w:r>
      <w:r w:rsidR="00582195">
        <w:t>ode, and also the entire s</w:t>
      </w:r>
      <w:r w:rsidR="00F40C4E">
        <w:t>tation</w:t>
      </w:r>
      <w:r w:rsidR="00582195">
        <w:t xml:space="preserve"> that it belongs to</w:t>
      </w:r>
      <w:r w:rsidR="00F40C4E">
        <w:t xml:space="preserve"> </w:t>
      </w:r>
      <w:r w:rsidR="009E57B0">
        <w:t>as a reference so it is able to remove itself should it get destroyed by a player.</w:t>
      </w:r>
      <w:r w:rsidR="00587E73">
        <w:t xml:space="preserve"> Each </w:t>
      </w:r>
      <w:r w:rsidR="000F4853">
        <w:t>node</w:t>
      </w:r>
      <w:r w:rsidR="00587E73">
        <w:t xml:space="preserve"> also has a </w:t>
      </w:r>
      <w:r w:rsidR="00587E73" w:rsidRPr="006A22FA">
        <w:rPr>
          <w:rStyle w:val="CodeChar"/>
        </w:rPr>
        <w:t>Vector2</w:t>
      </w:r>
      <w:r w:rsidR="00587E73">
        <w:t xml:space="preserve"> position. This isn’t its position</w:t>
      </w:r>
      <w:r w:rsidR="00485153">
        <w:t xml:space="preserve"> of the Node</w:t>
      </w:r>
      <w:r w:rsidR="00587E73">
        <w:t xml:space="preserve"> in the game </w:t>
      </w:r>
      <w:r w:rsidR="00485153">
        <w:t>environment;</w:t>
      </w:r>
      <w:r w:rsidR="00587E73">
        <w:t xml:space="preserve"> instead this is the position of the Node relative to the Core</w:t>
      </w:r>
      <w:r w:rsidR="00A1448D">
        <w:t xml:space="preserve"> which is used to build the s</w:t>
      </w:r>
      <w:r w:rsidR="00485153">
        <w:t xml:space="preserve">tation in 2D space. This position is finally added to a </w:t>
      </w:r>
      <w:r w:rsidR="00485153" w:rsidRPr="00A1448D">
        <w:rPr>
          <w:rStyle w:val="CodeChar"/>
        </w:rPr>
        <w:t>HashSet</w:t>
      </w:r>
      <w:r w:rsidR="00485153">
        <w:t xml:space="preserve"> of </w:t>
      </w:r>
      <w:r w:rsidR="00485153" w:rsidRPr="00A1448D">
        <w:rPr>
          <w:rStyle w:val="CodeChar"/>
        </w:rPr>
        <w:t>Vector2</w:t>
      </w:r>
      <w:r w:rsidR="00485153">
        <w:t xml:space="preserve"> objects. </w:t>
      </w:r>
      <w:r w:rsidR="00DF30CE">
        <w:t>This is to prevent</w:t>
      </w:r>
      <w:r w:rsidR="00286C30">
        <w:t xml:space="preserve"> </w:t>
      </w:r>
      <w:r w:rsidR="00DF30CE">
        <w:t xml:space="preserve">nodes </w:t>
      </w:r>
      <w:r w:rsidR="00286C30">
        <w:t>stack</w:t>
      </w:r>
      <w:r w:rsidR="00DF30CE">
        <w:t>ing</w:t>
      </w:r>
      <w:r w:rsidR="00286C30">
        <w:t xml:space="preserve"> on top of each other</w:t>
      </w:r>
      <w:r w:rsidR="004C3CCE">
        <w:t>. B</w:t>
      </w:r>
      <w:r w:rsidR="00286C30">
        <w:t>y keeping track</w:t>
      </w:r>
      <w:r w:rsidR="003C4298">
        <w:t xml:space="preserve"> of previous locations where </w:t>
      </w:r>
      <w:r w:rsidR="001323C7">
        <w:t>nodes</w:t>
      </w:r>
      <w:r w:rsidR="003C4298">
        <w:t xml:space="preserve"> were built</w:t>
      </w:r>
      <w:r w:rsidR="00657460">
        <w:t xml:space="preserve"> and checking the </w:t>
      </w:r>
      <w:r w:rsidR="00657460" w:rsidRPr="001323C7">
        <w:rPr>
          <w:rStyle w:val="CodeChar"/>
        </w:rPr>
        <w:t>HashSet</w:t>
      </w:r>
      <w:r w:rsidR="00657460">
        <w:t xml:space="preserve"> </w:t>
      </w:r>
      <w:r w:rsidR="00552244">
        <w:t xml:space="preserve">before building </w:t>
      </w:r>
      <w:r w:rsidR="009614E2">
        <w:t>to see if a n</w:t>
      </w:r>
      <w:r w:rsidR="00231E00">
        <w:t>ode at a</w:t>
      </w:r>
      <w:r w:rsidR="00552244">
        <w:t xml:space="preserve"> certain position exists</w:t>
      </w:r>
      <w:r w:rsidR="00657460">
        <w:t xml:space="preserve">, </w:t>
      </w:r>
      <w:r w:rsidR="009614E2">
        <w:t>nodes can no longer stack</w:t>
      </w:r>
      <w:r w:rsidR="00657460">
        <w:t>.</w:t>
      </w:r>
      <w:r w:rsidR="0053607F">
        <w:t xml:space="preserve"> Before this was implemented Stations were quite small in size, it was only when I realized that certain</w:t>
      </w:r>
      <w:r w:rsidR="00483C6D">
        <w:t xml:space="preserve"> positions</w:t>
      </w:r>
      <w:r w:rsidR="0053607F">
        <w:t xml:space="preserve"> </w:t>
      </w:r>
      <w:r w:rsidR="00D7770A">
        <w:t xml:space="preserve">were occupied by </w:t>
      </w:r>
      <w:r w:rsidR="00A45DFB">
        <w:t>more than one</w:t>
      </w:r>
      <w:r w:rsidR="00D7770A">
        <w:t xml:space="preserve"> did I realize </w:t>
      </w:r>
      <w:r w:rsidR="000A085D">
        <w:t>that it was necessary to implement this</w:t>
      </w:r>
      <w:r w:rsidR="007448CA">
        <w:t xml:space="preserve"> check.</w:t>
      </w:r>
    </w:p>
    <w:p w:rsidR="000A3D49" w:rsidRDefault="000A3D49" w:rsidP="000A3D49"/>
    <w:p w:rsidR="003C27B6" w:rsidRDefault="005A77DC" w:rsidP="00762DFB">
      <w:r>
        <w:t xml:space="preserve">The station tree </w:t>
      </w:r>
      <w:r w:rsidR="00991556">
        <w:t>is then built</w:t>
      </w:r>
      <w:r w:rsidR="00DE35F9">
        <w:t xml:space="preserve"> recursively from the root</w:t>
      </w:r>
      <w:r w:rsidR="00F97B90">
        <w:t xml:space="preserve"> using method </w:t>
      </w:r>
      <w:r w:rsidR="00F97B90" w:rsidRPr="008B5948">
        <w:rPr>
          <w:rStyle w:val="CodeChar"/>
        </w:rPr>
        <w:t>GenerateNodeChildren</w:t>
      </w:r>
      <w:r w:rsidR="00F97B90">
        <w:t xml:space="preserve"> shown in Appendix 14.13</w:t>
      </w:r>
      <w:r w:rsidR="00DE35F9">
        <w:t xml:space="preserve">. </w:t>
      </w:r>
      <w:r w:rsidR="00956085" w:rsidRPr="00373DEE">
        <w:rPr>
          <w:rStyle w:val="CodeChar"/>
        </w:rPr>
        <w:t>GenerateNumNodes</w:t>
      </w:r>
      <w:r w:rsidR="00956085">
        <w:t xml:space="preserve"> simply returns a number that represents the number of children the</w:t>
      </w:r>
      <w:r w:rsidR="002B7E97">
        <w:t xml:space="preserve"> current</w:t>
      </w:r>
      <w:r w:rsidR="00956085">
        <w:t xml:space="preserve"> node should have. </w:t>
      </w:r>
      <w:r w:rsidR="005F4B1E">
        <w:t>U</w:t>
      </w:r>
      <w:r w:rsidR="00317B69">
        <w:t xml:space="preserve">nless the depth is at the split interval, it will always return 1. </w:t>
      </w:r>
      <w:r w:rsidR="003E4890">
        <w:t xml:space="preserve">When the node depth % split depth = 0, </w:t>
      </w:r>
      <w:r w:rsidR="00D762A2" w:rsidRPr="002A5568">
        <w:rPr>
          <w:rStyle w:val="CodeChar"/>
        </w:rPr>
        <w:t>GenerateNumNodes</w:t>
      </w:r>
      <w:r w:rsidR="00D762A2">
        <w:t xml:space="preserve"> will generate a number based on the difficulty.</w:t>
      </w:r>
      <w:r w:rsidR="007E5201">
        <w:t xml:space="preserve"> If the depth of the tree is at the max depth, the algorithm will terminate and return the tree. </w:t>
      </w:r>
      <w:r w:rsidR="00C8132D">
        <w:t xml:space="preserve">If not, the method then recursively calls itself for as many </w:t>
      </w:r>
      <w:r w:rsidR="00C8132D">
        <w:lastRenderedPageBreak/>
        <w:t xml:space="preserve">nodes are specified by </w:t>
      </w:r>
      <w:r w:rsidR="00C8132D" w:rsidRPr="002A5568">
        <w:rPr>
          <w:rStyle w:val="CodeChar"/>
        </w:rPr>
        <w:t>num_nodes</w:t>
      </w:r>
      <w:r w:rsidR="00C8132D">
        <w:t xml:space="preserve"> in order to continue recursively building the tree on all branches, adding one to the depth each time a successive </w:t>
      </w:r>
      <w:r w:rsidR="00C8132D" w:rsidRPr="002A5568">
        <w:rPr>
          <w:rStyle w:val="CodeChar"/>
        </w:rPr>
        <w:t>GenerateNodeChildren</w:t>
      </w:r>
      <w:r w:rsidR="00C8132D">
        <w:t xml:space="preserve"> is called.</w:t>
      </w:r>
    </w:p>
    <w:p w:rsidR="003C27B6" w:rsidRDefault="003C27B6" w:rsidP="00762DFB"/>
    <w:p w:rsidR="00F36AFA" w:rsidRDefault="009E5C1E" w:rsidP="009F0EC4">
      <w:r>
        <w:t xml:space="preserve">Now that a station tree has been </w:t>
      </w:r>
      <w:r w:rsidR="007047BA">
        <w:t>created</w:t>
      </w:r>
      <w:r>
        <w:t xml:space="preserve"> from </w:t>
      </w:r>
      <w:r w:rsidRPr="007047BA">
        <w:rPr>
          <w:rStyle w:val="CodeChar"/>
        </w:rPr>
        <w:t>Node</w:t>
      </w:r>
      <w:r>
        <w:t xml:space="preserve"> objects, the station has to be built in 2D space to resemble that in Figure 11</w:t>
      </w:r>
      <w:r w:rsidR="008608A8">
        <w:t xml:space="preserve"> below</w:t>
      </w:r>
      <w:r>
        <w:t>.</w:t>
      </w:r>
      <w:r w:rsidR="007D38BA">
        <w:t xml:space="preserve"> Appendix 14.14 shows the </w:t>
      </w:r>
      <w:r w:rsidR="007D38BA" w:rsidRPr="0088499B">
        <w:rPr>
          <w:rStyle w:val="CodeChar"/>
        </w:rPr>
        <w:t>BuildStation</w:t>
      </w:r>
      <w:r w:rsidR="007D38BA">
        <w:t xml:space="preserve"> method that achieves this.</w:t>
      </w:r>
      <w:r w:rsidR="00267845">
        <w:t xml:space="preserve"> </w:t>
      </w:r>
      <w:r w:rsidR="00267845" w:rsidRPr="0088499B">
        <w:rPr>
          <w:rStyle w:val="CodeChar"/>
        </w:rPr>
        <w:t>BuildStation</w:t>
      </w:r>
      <w:r w:rsidR="00267845">
        <w:t xml:space="preserve"> is a recursive method that takes the entire station tree as input</w:t>
      </w:r>
      <w:r w:rsidR="009D3E33">
        <w:t xml:space="preserve"> excluding the root</w:t>
      </w:r>
      <w:r w:rsidR="00267845">
        <w:t xml:space="preserve"> and</w:t>
      </w:r>
      <w:r w:rsidR="00336E1C">
        <w:t xml:space="preserve"> designates positions for each n</w:t>
      </w:r>
      <w:r w:rsidR="00267845">
        <w:t xml:space="preserve">ode in a ‘grid’. </w:t>
      </w:r>
      <w:r w:rsidR="003F5225">
        <w:t xml:space="preserve">The </w:t>
      </w:r>
      <w:r w:rsidR="003F5225" w:rsidRPr="00BA6FE4">
        <w:rPr>
          <w:rStyle w:val="CodeChar"/>
        </w:rPr>
        <w:t xml:space="preserve">HashSet </w:t>
      </w:r>
      <w:r w:rsidR="00BA6FE4" w:rsidRPr="00BA6FE4">
        <w:rPr>
          <w:rStyle w:val="CodeChar"/>
        </w:rPr>
        <w:t>poss</w:t>
      </w:r>
      <w:r w:rsidR="00BA6FE4">
        <w:t xml:space="preserve"> </w:t>
      </w:r>
      <w:r w:rsidR="003F5225">
        <w:t xml:space="preserve">contains </w:t>
      </w:r>
      <w:r w:rsidR="00E615A0">
        <w:t>a list of grid positions that the algorithm will attempt to build in</w:t>
      </w:r>
      <w:r w:rsidR="006C61A6">
        <w:t>, essentially</w:t>
      </w:r>
      <w:r w:rsidR="00717262">
        <w:t>, one unit vector in</w:t>
      </w:r>
      <w:r w:rsidR="006C61A6">
        <w:t xml:space="preserve"> each cardinal direction from the current </w:t>
      </w:r>
      <w:r w:rsidR="00A475BE">
        <w:t>node’s parent</w:t>
      </w:r>
      <w:r w:rsidR="006C61A6">
        <w:t>.</w:t>
      </w:r>
      <w:r w:rsidR="00D47D78">
        <w:t xml:space="preserve"> To increase the variability of the build algorithm, the list is shuffled. </w:t>
      </w:r>
      <w:r w:rsidR="008B15BC">
        <w:t>The algorithm then takes the parent nod</w:t>
      </w:r>
      <w:r w:rsidR="00D17C03">
        <w:t>e’s position, for instance the c</w:t>
      </w:r>
      <w:r w:rsidR="008B15BC">
        <w:t xml:space="preserve">ore at (0,0) and adds the first possible direction in the shuffled </w:t>
      </w:r>
      <w:r w:rsidR="008B15BC" w:rsidRPr="00EF1F19">
        <w:rPr>
          <w:rStyle w:val="CodeChar"/>
        </w:rPr>
        <w:t>HashSet</w:t>
      </w:r>
      <w:r w:rsidR="00F370C2">
        <w:t>, for example (1,0)</w:t>
      </w:r>
      <w:r w:rsidR="008B15BC">
        <w:t xml:space="preserve">. </w:t>
      </w:r>
      <w:r w:rsidR="00EF1F19">
        <w:t>The resultant v</w:t>
      </w:r>
      <w:r w:rsidR="00F370C2">
        <w:t xml:space="preserve">ector, (1,0) is then checked against the master </w:t>
      </w:r>
      <w:r w:rsidR="00F370C2" w:rsidRPr="00EF1F19">
        <w:rPr>
          <w:rStyle w:val="CodeChar"/>
        </w:rPr>
        <w:t>HashSet</w:t>
      </w:r>
      <w:r w:rsidR="00F370C2">
        <w:t xml:space="preserve"> that</w:t>
      </w:r>
      <w:r w:rsidR="00EF1F19">
        <w:t xml:space="preserve"> contains the positions of all n</w:t>
      </w:r>
      <w:r w:rsidR="00F370C2">
        <w:t xml:space="preserve">odes in the station. </w:t>
      </w:r>
      <w:r w:rsidR="001E04A3">
        <w:t xml:space="preserve">In this example since the </w:t>
      </w:r>
      <w:r w:rsidR="00D17C03">
        <w:t>only node built so far is the core</w:t>
      </w:r>
      <w:r w:rsidR="001E04A3">
        <w:t xml:space="preserve">, </w:t>
      </w:r>
      <w:r w:rsidR="00130629">
        <w:t xml:space="preserve">the only position in the master </w:t>
      </w:r>
      <w:r w:rsidR="00130629" w:rsidRPr="002A07AC">
        <w:rPr>
          <w:rStyle w:val="CodeChar"/>
        </w:rPr>
        <w:t>HashSet</w:t>
      </w:r>
      <w:r w:rsidR="00130629">
        <w:t xml:space="preserve"> is (0,0) so the node is free to build </w:t>
      </w:r>
      <w:r w:rsidR="002A07AC">
        <w:t>at (1,0)</w:t>
      </w:r>
      <w:r w:rsidR="00130629">
        <w:t xml:space="preserve">. </w:t>
      </w:r>
      <w:r w:rsidR="00DC04F8">
        <w:t xml:space="preserve">If it were the case that a </w:t>
      </w:r>
      <w:r w:rsidR="00DC04F8" w:rsidRPr="00DD622E">
        <w:rPr>
          <w:rStyle w:val="CodeChar"/>
        </w:rPr>
        <w:t>Node</w:t>
      </w:r>
      <w:r w:rsidR="00DC04F8">
        <w:t xml:space="preserve"> already exists in the calculated position</w:t>
      </w:r>
      <w:r w:rsidR="002A18D1">
        <w:t>, the position</w:t>
      </w:r>
      <w:r w:rsidR="003B1848">
        <w:t xml:space="preserve"> vector</w:t>
      </w:r>
      <w:r w:rsidR="002A18D1">
        <w:t xml:space="preserve"> that a build attempt </w:t>
      </w:r>
      <w:r w:rsidR="00471059">
        <w:t>failed</w:t>
      </w:r>
      <w:r w:rsidR="002A18D1">
        <w:t xml:space="preserve"> with is removed and the algorithm attempts to build again with a new position. </w:t>
      </w:r>
      <w:r w:rsidR="000B3EFD">
        <w:t xml:space="preserve">If the grid space is free, </w:t>
      </w:r>
      <w:r w:rsidR="003723B2">
        <w:t xml:space="preserve">the new position becomes the position for the node and a </w:t>
      </w:r>
      <w:r w:rsidR="003723B2" w:rsidRPr="00B667F3">
        <w:rPr>
          <w:rStyle w:val="CodeChar"/>
        </w:rPr>
        <w:t>StationNode</w:t>
      </w:r>
      <w:r w:rsidR="003723B2">
        <w:t xml:space="preserve"> is initialized</w:t>
      </w:r>
      <w:r w:rsidR="003E2713">
        <w:t xml:space="preserve">. The position of the node is </w:t>
      </w:r>
      <w:r w:rsidR="008A737B">
        <w:t>finally</w:t>
      </w:r>
      <w:r w:rsidR="003E2713">
        <w:t xml:space="preserve"> added to the master </w:t>
      </w:r>
      <w:r w:rsidR="003E2713" w:rsidRPr="00B667F3">
        <w:rPr>
          <w:rStyle w:val="CodeChar"/>
        </w:rPr>
        <w:t>HashSet</w:t>
      </w:r>
      <w:r w:rsidR="003E2713">
        <w:t xml:space="preserve"> </w:t>
      </w:r>
      <w:r w:rsidR="00B667F3">
        <w:t>to prevent other n</w:t>
      </w:r>
      <w:r w:rsidR="003E2713">
        <w:t>odes being built on the same ‘</w:t>
      </w:r>
      <w:r w:rsidR="00C67441">
        <w:t xml:space="preserve">square’, and the </w:t>
      </w:r>
      <w:r w:rsidR="00F31A58">
        <w:t>algorithm</w:t>
      </w:r>
      <w:r w:rsidR="00C67441">
        <w:t xml:space="preserve"> continues for the node’s children.</w:t>
      </w:r>
    </w:p>
    <w:p w:rsidR="00F36AFA" w:rsidRDefault="00F36AFA" w:rsidP="009F0EC4"/>
    <w:p w:rsidR="00F87217" w:rsidRDefault="00F87217" w:rsidP="009F0EC4">
      <w:r>
        <w:t xml:space="preserve">For every </w:t>
      </w:r>
      <w:r w:rsidR="00BA3564">
        <w:t>node</w:t>
      </w:r>
      <w:r>
        <w:t xml:space="preserve"> that has been built in a valid position, a new </w:t>
      </w:r>
      <w:r w:rsidRPr="00BA3564">
        <w:rPr>
          <w:rStyle w:val="CodeChar"/>
        </w:rPr>
        <w:t>StationNode</w:t>
      </w:r>
      <w:r>
        <w:t xml:space="preserve"> is created that represents the appearance and behavior of the </w:t>
      </w:r>
      <w:r w:rsidR="00180A9C">
        <w:t>node</w:t>
      </w:r>
      <w:r>
        <w:t xml:space="preserve"> in the tree. </w:t>
      </w:r>
      <w:r w:rsidR="00DA15F5">
        <w:t>The root</w:t>
      </w:r>
      <w:r w:rsidR="004D0D29">
        <w:t xml:space="preserve"> of the tree is always a core</w:t>
      </w:r>
      <w:r w:rsidR="00DA15F5">
        <w:t xml:space="preserve"> </w:t>
      </w:r>
      <w:r w:rsidR="00DA15F5" w:rsidRPr="006C5E1C">
        <w:rPr>
          <w:rStyle w:val="CodeChar"/>
        </w:rPr>
        <w:t>StationNode</w:t>
      </w:r>
      <w:r w:rsidR="00DA15F5">
        <w:t xml:space="preserve">, every </w:t>
      </w:r>
      <w:r w:rsidR="00DA15F5" w:rsidRPr="006C5E1C">
        <w:rPr>
          <w:rStyle w:val="CodeChar"/>
        </w:rPr>
        <w:t>StationNode</w:t>
      </w:r>
      <w:r w:rsidR="00DA15F5">
        <w:t xml:space="preserve"> with a depth of the split interval + 1, and the lea</w:t>
      </w:r>
      <w:r w:rsidR="002A5F00">
        <w:t xml:space="preserve">f nodes of the station will be </w:t>
      </w:r>
      <w:r w:rsidR="00DA15F5">
        <w:t xml:space="preserve">turrets, and the remaining StationNodes are ‘pipes’. The correctly angled pipe texture is assigned to each StationNode by examining </w:t>
      </w:r>
      <w:r w:rsidR="00394ABD">
        <w:t>its</w:t>
      </w:r>
      <w:r w:rsidR="00DA15F5">
        <w:t xml:space="preserve"> parents and children, and the position they are relative to the current StationNode.</w:t>
      </w:r>
    </w:p>
    <w:p w:rsidR="00011EFC" w:rsidRDefault="00011EFC" w:rsidP="009F0EC4"/>
    <w:p w:rsidR="00F36AFA" w:rsidRDefault="00F36AFA" w:rsidP="00F36AFA">
      <w:pPr>
        <w:keepNext/>
        <w:shd w:val="clear" w:color="auto" w:fill="F2F2F2" w:themeFill="background1" w:themeFillShade="F2"/>
        <w:jc w:val="center"/>
      </w:pPr>
      <w:r w:rsidRPr="005F4B1E">
        <w:rPr>
          <w:noProof/>
          <w:shd w:val="clear" w:color="auto" w:fill="F2F2F2" w:themeFill="background1" w:themeFillShade="F2"/>
          <w:lang w:val="en-GB" w:eastAsia="en-GB"/>
        </w:rPr>
        <w:drawing>
          <wp:inline distT="0" distB="0" distL="0" distR="0" wp14:anchorId="748009E8" wp14:editId="6F08EC8F">
            <wp:extent cx="4538181" cy="2880000"/>
            <wp:effectExtent l="0" t="0" r="0" b="0"/>
            <wp:docPr id="14" name="Picture 14" descr="\\uol.le.ac.uk\root\student\home\c\cjc44\My Documents\dissy\diagrams\mobo-station-gen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ol.le.ac.uk\root\student\home\c\cjc44\My Documents\dissy\diagrams\mobo-station-generato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8181" cy="2880000"/>
                    </a:xfrm>
                    <a:prstGeom prst="rect">
                      <a:avLst/>
                    </a:prstGeom>
                    <a:noFill/>
                    <a:ln>
                      <a:noFill/>
                    </a:ln>
                  </pic:spPr>
                </pic:pic>
              </a:graphicData>
            </a:graphic>
          </wp:inline>
        </w:drawing>
      </w:r>
    </w:p>
    <w:p w:rsidR="00F36AFA" w:rsidRPr="005F4B1E" w:rsidRDefault="00F36AFA" w:rsidP="00F36AFA">
      <w:pPr>
        <w:pStyle w:val="Caption"/>
        <w:shd w:val="clear" w:color="auto" w:fill="F2F2F2" w:themeFill="background1" w:themeFillShade="F2"/>
        <w:jc w:val="center"/>
        <w:rPr>
          <w:sz w:val="22"/>
          <w:szCs w:val="22"/>
        </w:rPr>
      </w:pPr>
      <w:r w:rsidRPr="005F4B1E">
        <w:rPr>
          <w:sz w:val="22"/>
          <w:szCs w:val="22"/>
        </w:rPr>
        <w:t xml:space="preserve">Figure </w:t>
      </w:r>
      <w:r w:rsidRPr="005F4B1E">
        <w:rPr>
          <w:sz w:val="22"/>
          <w:szCs w:val="22"/>
        </w:rPr>
        <w:fldChar w:fldCharType="begin"/>
      </w:r>
      <w:r w:rsidRPr="005F4B1E">
        <w:rPr>
          <w:sz w:val="22"/>
          <w:szCs w:val="22"/>
        </w:rPr>
        <w:instrText xml:space="preserve"> SEQ Figure \* ARABIC </w:instrText>
      </w:r>
      <w:r w:rsidRPr="005F4B1E">
        <w:rPr>
          <w:sz w:val="22"/>
          <w:szCs w:val="22"/>
        </w:rPr>
        <w:fldChar w:fldCharType="separate"/>
      </w:r>
      <w:r w:rsidR="00E7289B">
        <w:rPr>
          <w:noProof/>
          <w:sz w:val="22"/>
          <w:szCs w:val="22"/>
        </w:rPr>
        <w:t>9</w:t>
      </w:r>
      <w:r w:rsidRPr="005F4B1E">
        <w:rPr>
          <w:sz w:val="22"/>
          <w:szCs w:val="22"/>
        </w:rPr>
        <w:fldChar w:fldCharType="end"/>
      </w:r>
      <w:r w:rsidRPr="005F4B1E">
        <w:rPr>
          <w:sz w:val="22"/>
          <w:szCs w:val="22"/>
        </w:rPr>
        <w:t xml:space="preserve"> - StationGenerator, a tool accessible in the menu written to </w:t>
      </w:r>
      <w:r>
        <w:rPr>
          <w:noProof/>
          <w:sz w:val="22"/>
          <w:szCs w:val="22"/>
        </w:rPr>
        <w:t>test</w:t>
      </w:r>
      <w:r w:rsidRPr="005F4B1E">
        <w:rPr>
          <w:noProof/>
          <w:sz w:val="22"/>
          <w:szCs w:val="22"/>
        </w:rPr>
        <w:t xml:space="preserve"> the Station </w:t>
      </w:r>
      <w:r>
        <w:rPr>
          <w:noProof/>
          <w:sz w:val="22"/>
          <w:szCs w:val="22"/>
        </w:rPr>
        <w:t>building algorithm</w:t>
      </w:r>
      <w:r w:rsidRPr="005F4B1E">
        <w:rPr>
          <w:noProof/>
          <w:sz w:val="22"/>
          <w:szCs w:val="22"/>
        </w:rPr>
        <w:t>.</w:t>
      </w:r>
    </w:p>
    <w:p w:rsidR="00E36567" w:rsidRDefault="00C90F97" w:rsidP="00C90F97">
      <w:pPr>
        <w:pStyle w:val="Heading1"/>
      </w:pPr>
      <w:bookmarkStart w:id="60" w:name="_Toc450163151"/>
      <w:bookmarkStart w:id="61" w:name="_Toc450245094"/>
      <w:r>
        <w:lastRenderedPageBreak/>
        <w:t>Implementation of the server</w:t>
      </w:r>
      <w:bookmarkEnd w:id="60"/>
      <w:bookmarkEnd w:id="61"/>
    </w:p>
    <w:p w:rsidR="00A21C14" w:rsidRDefault="00D50E80" w:rsidP="00476040">
      <w:pPr>
        <w:pStyle w:val="Heading2"/>
      </w:pPr>
      <w:bookmarkStart w:id="62" w:name="_Toc450163152"/>
      <w:bookmarkStart w:id="63" w:name="_Toc450245095"/>
      <w:r>
        <w:t>Graphical user interface</w:t>
      </w:r>
      <w:bookmarkEnd w:id="62"/>
      <w:bookmarkEnd w:id="63"/>
    </w:p>
    <w:p w:rsidR="009F51D3" w:rsidRDefault="009F51D3" w:rsidP="009F51D3"/>
    <w:p w:rsidR="000D0923" w:rsidRDefault="00401522" w:rsidP="000D0923">
      <w:pPr>
        <w:keepNext/>
        <w:shd w:val="clear" w:color="auto" w:fill="F2F2F2" w:themeFill="background1" w:themeFillShade="F2"/>
        <w:jc w:val="center"/>
      </w:pPr>
      <w:r>
        <w:rPr>
          <w:noProof/>
          <w:lang w:val="en-GB" w:eastAsia="en-GB"/>
        </w:rPr>
        <w:drawing>
          <wp:inline distT="0" distB="0" distL="0" distR="0" wp14:anchorId="31792CE9" wp14:editId="10BCB7A5">
            <wp:extent cx="4584001" cy="2880000"/>
            <wp:effectExtent l="0" t="0" r="7620" b="0"/>
            <wp:docPr id="15" name="Picture 15" descr="\\uol.le.ac.uk\root\student\home\c\cjc44\My Documents\dissy\diagrams\moboserverw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ol.le.ac.uk\root\student\home\c\cjc44\My Documents\dissy\diagrams\moboserverwp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001" cy="2880000"/>
                    </a:xfrm>
                    <a:prstGeom prst="rect">
                      <a:avLst/>
                    </a:prstGeom>
                    <a:noFill/>
                    <a:ln>
                      <a:noFill/>
                    </a:ln>
                  </pic:spPr>
                </pic:pic>
              </a:graphicData>
            </a:graphic>
          </wp:inline>
        </w:drawing>
      </w:r>
    </w:p>
    <w:p w:rsidR="009F51D3" w:rsidRDefault="000D0923" w:rsidP="000D0923">
      <w:pPr>
        <w:pStyle w:val="Caption"/>
        <w:shd w:val="clear" w:color="auto" w:fill="F2F2F2" w:themeFill="background1" w:themeFillShade="F2"/>
        <w:jc w:val="center"/>
        <w:rPr>
          <w:noProof/>
          <w:sz w:val="22"/>
          <w:szCs w:val="22"/>
        </w:rPr>
      </w:pPr>
      <w:r w:rsidRPr="000D0923">
        <w:rPr>
          <w:sz w:val="22"/>
          <w:szCs w:val="22"/>
        </w:rPr>
        <w:t xml:space="preserve">Figure </w:t>
      </w:r>
      <w:r w:rsidRPr="000D0923">
        <w:rPr>
          <w:sz w:val="22"/>
          <w:szCs w:val="22"/>
        </w:rPr>
        <w:fldChar w:fldCharType="begin"/>
      </w:r>
      <w:r w:rsidRPr="000D0923">
        <w:rPr>
          <w:sz w:val="22"/>
          <w:szCs w:val="22"/>
        </w:rPr>
        <w:instrText xml:space="preserve"> SEQ Figure \* ARABIC </w:instrText>
      </w:r>
      <w:r w:rsidRPr="000D0923">
        <w:rPr>
          <w:sz w:val="22"/>
          <w:szCs w:val="22"/>
        </w:rPr>
        <w:fldChar w:fldCharType="separate"/>
      </w:r>
      <w:r w:rsidR="00E7289B">
        <w:rPr>
          <w:noProof/>
          <w:sz w:val="22"/>
          <w:szCs w:val="22"/>
        </w:rPr>
        <w:t>10</w:t>
      </w:r>
      <w:r w:rsidRPr="000D0923">
        <w:rPr>
          <w:sz w:val="22"/>
          <w:szCs w:val="22"/>
        </w:rPr>
        <w:fldChar w:fldCharType="end"/>
      </w:r>
      <w:r w:rsidRPr="000D0923">
        <w:rPr>
          <w:sz w:val="22"/>
          <w:szCs w:val="22"/>
        </w:rPr>
        <w:t xml:space="preserve"> - </w:t>
      </w:r>
      <w:r w:rsidRPr="000D0923">
        <w:rPr>
          <w:noProof/>
          <w:sz w:val="22"/>
          <w:szCs w:val="22"/>
        </w:rPr>
        <w:t>A screenshot of the server application, MoboServerWPF.</w:t>
      </w:r>
    </w:p>
    <w:p w:rsidR="00637A62" w:rsidRDefault="00467C59" w:rsidP="00637A62">
      <w:r>
        <w:t xml:space="preserve">In comparison to the </w:t>
      </w:r>
      <w:r w:rsidR="00036F40">
        <w:t xml:space="preserve">‘thick’ </w:t>
      </w:r>
      <w:r>
        <w:t>client</w:t>
      </w:r>
      <w:r w:rsidR="00FA137F">
        <w:t xml:space="preserve"> Mobo</w:t>
      </w:r>
      <w:r>
        <w:t xml:space="preserve">, which boasts 35 classes, the server requires just </w:t>
      </w:r>
      <w:r w:rsidR="00D10683">
        <w:t>4</w:t>
      </w:r>
      <w:r w:rsidR="00A55D3B">
        <w:t xml:space="preserve"> excluding the main type</w:t>
      </w:r>
      <w:r w:rsidR="00BC66A7">
        <w:t xml:space="preserve">. </w:t>
      </w:r>
      <w:r w:rsidR="005423F7">
        <w:t xml:space="preserve">The server </w:t>
      </w:r>
      <w:r w:rsidR="00F42969">
        <w:t>calculates</w:t>
      </w:r>
      <w:r w:rsidR="005423F7">
        <w:t xml:space="preserve"> very little game logic</w:t>
      </w:r>
      <w:r w:rsidR="00F33661">
        <w:t xml:space="preserve"> itself</w:t>
      </w:r>
      <w:r w:rsidR="00F42969">
        <w:t xml:space="preserve">; its primary role is to </w:t>
      </w:r>
      <w:r w:rsidR="00142345">
        <w:t xml:space="preserve">act as a </w:t>
      </w:r>
      <w:r w:rsidR="0034576F">
        <w:t>receiver</w:t>
      </w:r>
      <w:r w:rsidR="00142345">
        <w:t xml:space="preserve"> for </w:t>
      </w:r>
      <w:r w:rsidR="0055403A">
        <w:t>incoming messages</w:t>
      </w:r>
      <w:r w:rsidR="00E94B39">
        <w:t xml:space="preserve">, </w:t>
      </w:r>
      <w:r w:rsidR="0034576F">
        <w:t>parse them based on the message type</w:t>
      </w:r>
      <w:r w:rsidR="00AD3BFC">
        <w:t xml:space="preserve">, modify its own data model </w:t>
      </w:r>
      <w:r w:rsidR="005875AD">
        <w:t xml:space="preserve">accordingly if required, and if the protocol requires it, distribute the changes to the </w:t>
      </w:r>
      <w:r w:rsidR="004F48FA">
        <w:t xml:space="preserve">connected clients. </w:t>
      </w:r>
      <w:r w:rsidR="001A75A3">
        <w:t>The GUI</w:t>
      </w:r>
      <w:r w:rsidR="00F30F2B">
        <w:t xml:space="preserve"> is defined from the layout </w:t>
      </w:r>
      <w:r w:rsidR="003E1055">
        <w:t>XAML</w:t>
      </w:r>
      <w:r w:rsidR="00F30F2B">
        <w:t xml:space="preserve"> for the WPF </w:t>
      </w:r>
      <w:r w:rsidR="003E1055">
        <w:t>application, MainWindow.xaml</w:t>
      </w:r>
      <w:r w:rsidR="00194EDC">
        <w:t>.</w:t>
      </w:r>
      <w:r w:rsidR="003E1055">
        <w:t xml:space="preserve"> </w:t>
      </w:r>
      <w:r w:rsidR="006804BC">
        <w:t xml:space="preserve">Having previously designed GUIs in Windows </w:t>
      </w:r>
      <w:r w:rsidR="00E930F8">
        <w:t>F</w:t>
      </w:r>
      <w:r w:rsidR="006804BC">
        <w:t xml:space="preserve">orms, </w:t>
      </w:r>
      <w:r w:rsidR="00E415BF">
        <w:t xml:space="preserve">the benefits of WPF over Forms were strikingly apparent. </w:t>
      </w:r>
      <w:r w:rsidR="00D131C3">
        <w:t>Since all the layout and elements are defined</w:t>
      </w:r>
      <w:r w:rsidR="001216F4">
        <w:t xml:space="preserve"> in the XAML, the remaining code </w:t>
      </w:r>
      <w:r w:rsidR="00DD3399">
        <w:t>is business logic</w:t>
      </w:r>
      <w:r w:rsidR="007D1DCF">
        <w:t xml:space="preserve">. In Windows Forms, much like </w:t>
      </w:r>
      <w:r w:rsidR="007D1DCF" w:rsidRPr="00CE5BD3">
        <w:rPr>
          <w:rStyle w:val="CodeChar"/>
        </w:rPr>
        <w:t>JPanel</w:t>
      </w:r>
      <w:r w:rsidR="007D1DCF">
        <w:t xml:space="preserve"> in Java, </w:t>
      </w:r>
      <w:r w:rsidR="005F2543">
        <w:t xml:space="preserve">the code </w:t>
      </w:r>
      <w:r w:rsidR="00DD3399">
        <w:t>can</w:t>
      </w:r>
      <w:r w:rsidR="005F2543">
        <w:t xml:space="preserve"> consist of </w:t>
      </w:r>
      <w:r w:rsidR="00282745">
        <w:t>large sections of presentation logic and business logic intertwined</w:t>
      </w:r>
      <w:r w:rsidR="005F2543">
        <w:t>, making WPF a much more attractive solution.</w:t>
      </w:r>
    </w:p>
    <w:p w:rsidR="00A836C9" w:rsidRDefault="00A836C9" w:rsidP="00637A62"/>
    <w:p w:rsidR="00A836C9" w:rsidRDefault="001050AE" w:rsidP="00637A62">
      <w:r>
        <w:t xml:space="preserve">The </w:t>
      </w:r>
      <w:r w:rsidR="008D4A62" w:rsidRPr="00DD61AB">
        <w:rPr>
          <w:rStyle w:val="CodeChar"/>
        </w:rPr>
        <w:t>TextBox</w:t>
      </w:r>
      <w:r w:rsidR="008D4A62">
        <w:t xml:space="preserve"> element</w:t>
      </w:r>
      <w:r w:rsidR="0004466C">
        <w:t xml:space="preserve"> on the left contains an almost </w:t>
      </w:r>
      <w:r>
        <w:t xml:space="preserve">complete log of the </w:t>
      </w:r>
      <w:r w:rsidR="0004466C">
        <w:t xml:space="preserve">notable </w:t>
      </w:r>
      <w:r>
        <w:t xml:space="preserve">events that have transpired </w:t>
      </w:r>
      <w:r w:rsidR="0004466C">
        <w:t>durin</w:t>
      </w:r>
      <w:r w:rsidR="008A0D10">
        <w:t xml:space="preserve">g the </w:t>
      </w:r>
      <w:r w:rsidR="00443654">
        <w:t>lifetime</w:t>
      </w:r>
      <w:r w:rsidR="008A0D10">
        <w:t xml:space="preserve"> of the </w:t>
      </w:r>
      <w:r w:rsidR="004E1357">
        <w:t xml:space="preserve">server and automatically scrolls as new events occur. </w:t>
      </w:r>
      <w:r w:rsidR="008D4A62">
        <w:t xml:space="preserve"> The </w:t>
      </w:r>
      <w:r w:rsidR="00451616" w:rsidRPr="00DD61AB">
        <w:rPr>
          <w:rStyle w:val="CodeChar"/>
        </w:rPr>
        <w:t>ListBox</w:t>
      </w:r>
      <w:r w:rsidR="00451616">
        <w:t xml:space="preserve"> in the bottom right contains a list of the current players in the server, and scrolling to the right reveals, their unique client identifier (UID)</w:t>
      </w:r>
      <w:r w:rsidR="009A033E">
        <w:t xml:space="preserve"> used to distinguish between players</w:t>
      </w:r>
      <w:r w:rsidR="00346383">
        <w:t xml:space="preserve">, </w:t>
      </w:r>
      <w:r w:rsidR="00983F9A">
        <w:t>their health, score and whether they are the host.</w:t>
      </w:r>
      <w:r w:rsidR="003F5FEA">
        <w:t xml:space="preserve"> The buttons in the right pane do not have any function and I added them in case I would need some way to interact with the server directly, for example to kick (r</w:t>
      </w:r>
      <w:r w:rsidR="00EF22BC">
        <w:t xml:space="preserve">emove) players from the server or otherwise interact with the game state. Ultimately this fell out of the scope of the project and </w:t>
      </w:r>
      <w:r w:rsidR="005D6190">
        <w:t>was not implemented</w:t>
      </w:r>
      <w:r w:rsidR="00D12E72">
        <w:t>.</w:t>
      </w:r>
    </w:p>
    <w:p w:rsidR="00194EDC" w:rsidRDefault="00194EDC" w:rsidP="00637A62"/>
    <w:p w:rsidR="009225FC" w:rsidRDefault="00194EDC" w:rsidP="00637A62">
      <w:r>
        <w:t xml:space="preserve">The main type </w:t>
      </w:r>
      <w:r w:rsidR="00386FAF">
        <w:t xml:space="preserve">of the MoboServerWPF, </w:t>
      </w:r>
      <w:r w:rsidR="00386FAF" w:rsidRPr="00386FAF">
        <w:rPr>
          <w:rStyle w:val="CodeChar"/>
        </w:rPr>
        <w:t>Program</w:t>
      </w:r>
      <w:r w:rsidR="00386FAF">
        <w:t>,</w:t>
      </w:r>
      <w:r w:rsidR="00A623E4">
        <w:t xml:space="preserve"> has a constant called the tick interval (tickrate in the code) that </w:t>
      </w:r>
      <w:r w:rsidR="00333CDF">
        <w:t>determines the rate at which the server will read messages</w:t>
      </w:r>
      <w:r w:rsidR="001A1530">
        <w:t xml:space="preserve">, update its data </w:t>
      </w:r>
      <w:r w:rsidR="001A1530">
        <w:lastRenderedPageBreak/>
        <w:t>model to include new data,</w:t>
      </w:r>
      <w:r w:rsidR="00333CDF">
        <w:t xml:space="preserve"> and </w:t>
      </w:r>
      <w:r w:rsidR="00633217">
        <w:t>dist</w:t>
      </w:r>
      <w:r w:rsidR="001A1530">
        <w:t>ribute new messages to clients. A</w:t>
      </w:r>
      <w:r w:rsidR="006B5A10">
        <w:t xml:space="preserve"> tick interval of 16</w:t>
      </w:r>
      <w:r w:rsidR="00E56989">
        <w:t xml:space="preserve"> (60hz)</w:t>
      </w:r>
      <w:r w:rsidR="006B5A10">
        <w:t xml:space="preserve"> </w:t>
      </w:r>
      <w:r w:rsidR="004E36F5">
        <w:t xml:space="preserve">means that every 16ms the server will parse </w:t>
      </w:r>
      <w:r w:rsidR="00523B3B">
        <w:t>the</w:t>
      </w:r>
      <w:r w:rsidR="004E36F5">
        <w:t xml:space="preserve"> collection of messages it has </w:t>
      </w:r>
      <w:r w:rsidR="00523B3B">
        <w:t>received and behave as defined in the message type protocols.</w:t>
      </w:r>
      <w:r w:rsidR="000C6DC5">
        <w:t xml:space="preserve"> </w:t>
      </w:r>
      <w:r w:rsidR="00541FC1">
        <w:t xml:space="preserve">If the tick interval is too </w:t>
      </w:r>
      <w:r w:rsidR="008A14B3">
        <w:t>large</w:t>
      </w:r>
      <w:r w:rsidR="00E725A3">
        <w:t xml:space="preserve"> (</w:t>
      </w:r>
      <w:r w:rsidR="00D47031">
        <w:t>meaning a greater time passes between each refresh</w:t>
      </w:r>
      <w:r w:rsidR="00E725A3">
        <w:t>)</w:t>
      </w:r>
      <w:r w:rsidR="00541FC1">
        <w:t xml:space="preserve"> the </w:t>
      </w:r>
      <w:r w:rsidR="00CF04FE">
        <w:t xml:space="preserve">clients would receive important messages such as the positions of players too infrequently, meaning the </w:t>
      </w:r>
      <w:r w:rsidR="00390442">
        <w:t xml:space="preserve">individual </w:t>
      </w:r>
      <w:r w:rsidR="00CF04FE">
        <w:t>clients have a less accurate view of the current game state.</w:t>
      </w:r>
      <w:r w:rsidR="00D20290">
        <w:t xml:space="preserve"> </w:t>
      </w:r>
      <w:r w:rsidR="009225FC">
        <w:t xml:space="preserve">Since the client runs at 60 frames per second, there is little reason to decrease the tick interval less than 16ms since the clients do not update faster than this and any additional messages between each tick would not </w:t>
      </w:r>
      <w:r w:rsidR="0079515F">
        <w:t>be parsed</w:t>
      </w:r>
      <w:r w:rsidR="009225FC">
        <w:t>.</w:t>
      </w:r>
      <w:r w:rsidR="00B01340">
        <w:t xml:space="preserve"> Every 16ms, implemented using a Timer object, the server updates a static </w:t>
      </w:r>
      <w:r w:rsidR="00B01340" w:rsidRPr="002E0307">
        <w:rPr>
          <w:rStyle w:val="CodeChar"/>
        </w:rPr>
        <w:t>Network</w:t>
      </w:r>
      <w:r w:rsidR="00B01340">
        <w:t xml:space="preserve"> </w:t>
      </w:r>
      <w:r w:rsidR="002E0307">
        <w:t>class</w:t>
      </w:r>
      <w:r w:rsidR="00B01340">
        <w:t xml:space="preserve"> that contains the network protocols, and the Player class that contains a simplified representation of the Player class of the client, to store the players of the server.</w:t>
      </w:r>
    </w:p>
    <w:p w:rsidR="00D50E80" w:rsidRDefault="004060C8" w:rsidP="004060C8">
      <w:pPr>
        <w:pStyle w:val="Heading2"/>
      </w:pPr>
      <w:bookmarkStart w:id="64" w:name="_Toc450163153"/>
      <w:bookmarkStart w:id="65" w:name="_Toc450245096"/>
      <w:r>
        <w:t>Network class</w:t>
      </w:r>
      <w:bookmarkEnd w:id="64"/>
      <w:bookmarkEnd w:id="65"/>
    </w:p>
    <w:p w:rsidR="00ED4A87" w:rsidRDefault="00ED4A87" w:rsidP="00ED4A87"/>
    <w:p w:rsidR="005F463C" w:rsidRPr="005F463C" w:rsidRDefault="003C39C4" w:rsidP="005F463C">
      <w:r>
        <w:t xml:space="preserve">The client and server share a similarly structured </w:t>
      </w:r>
      <w:r w:rsidRPr="003F59F5">
        <w:rPr>
          <w:rStyle w:val="CodeChar"/>
        </w:rPr>
        <w:t>Network</w:t>
      </w:r>
      <w:r>
        <w:t xml:space="preserve"> class,</w:t>
      </w:r>
      <w:r w:rsidR="000C04E6">
        <w:t xml:space="preserve"> containing the protocols</w:t>
      </w:r>
      <w:r>
        <w:t xml:space="preserve"> responsible for reading a stream of incoming messages and parsing them. </w:t>
      </w:r>
      <w:r w:rsidR="00FA7271">
        <w:t xml:space="preserve">The </w:t>
      </w:r>
      <w:r w:rsidR="00FA7271" w:rsidRPr="000D3ACF">
        <w:rPr>
          <w:rStyle w:val="CodeChar"/>
        </w:rPr>
        <w:t>Update</w:t>
      </w:r>
      <w:r w:rsidR="00FA7271">
        <w:t xml:space="preserve"> method of the </w:t>
      </w:r>
      <w:r w:rsidR="00FA7271" w:rsidRPr="000D3ACF">
        <w:rPr>
          <w:rStyle w:val="CodeChar"/>
        </w:rPr>
        <w:t>Network</w:t>
      </w:r>
      <w:r w:rsidR="00FA7271">
        <w:t xml:space="preserve"> </w:t>
      </w:r>
      <w:r w:rsidR="004B6A79">
        <w:t xml:space="preserve">class </w:t>
      </w:r>
      <w:r w:rsidR="0086634C">
        <w:t xml:space="preserve">consists of a </w:t>
      </w:r>
      <w:r w:rsidR="004B6A79">
        <w:t xml:space="preserve">single </w:t>
      </w:r>
      <w:r w:rsidR="00FA7271">
        <w:t>switch statement that</w:t>
      </w:r>
      <w:r w:rsidR="00017C1D">
        <w:t xml:space="preserve"> reads the byte header of the message (determines what type of message it is) </w:t>
      </w:r>
      <w:r w:rsidR="005D1A38">
        <w:t xml:space="preserve">and </w:t>
      </w:r>
      <w:r w:rsidR="003475C8">
        <w:t>offloads the message to different methods accordingly. Each message type has its own method</w:t>
      </w:r>
      <w:r w:rsidR="00EE0CBB">
        <w:t xml:space="preserve"> (the protocol)</w:t>
      </w:r>
      <w:r w:rsidR="003475C8">
        <w:t xml:space="preserve">, </w:t>
      </w:r>
      <w:r w:rsidR="007A500F">
        <w:t xml:space="preserve">and in both the client and server, the </w:t>
      </w:r>
      <w:r w:rsidR="007A500F" w:rsidRPr="00826964">
        <w:rPr>
          <w:rStyle w:val="CodeChar"/>
        </w:rPr>
        <w:t>Network</w:t>
      </w:r>
      <w:r w:rsidR="007A500F">
        <w:t xml:space="preserve"> classes have a single method for every message type.</w:t>
      </w:r>
      <w:r w:rsidR="00D37F50">
        <w:t xml:space="preserve"> </w:t>
      </w:r>
      <w:r w:rsidR="00DE5DE3">
        <w:t>Appendix 14.15 shows the</w:t>
      </w:r>
      <w:r w:rsidR="005F463C">
        <w:t xml:space="preserve"> while</w:t>
      </w:r>
      <w:r w:rsidR="00DE5DE3">
        <w:t xml:space="preserve"> that</w:t>
      </w:r>
      <w:r w:rsidR="005F463C">
        <w:t xml:space="preserve"> loop ensures the class deals with every message</w:t>
      </w:r>
      <w:r w:rsidR="00373138">
        <w:t xml:space="preserve"> it receives</w:t>
      </w:r>
      <w:r w:rsidR="00C4325E">
        <w:t xml:space="preserve"> between each tick</w:t>
      </w:r>
      <w:r w:rsidR="00373138">
        <w:t xml:space="preserve">. </w:t>
      </w:r>
      <w:r w:rsidR="00EF3B14">
        <w:t xml:space="preserve">Reading messages using </w:t>
      </w:r>
      <w:r w:rsidR="006D0B11">
        <w:t xml:space="preserve">the </w:t>
      </w:r>
      <w:r w:rsidR="00EF3B14">
        <w:t xml:space="preserve">Lidgren.Network </w:t>
      </w:r>
      <w:r w:rsidR="006D0B11">
        <w:t xml:space="preserve">library </w:t>
      </w:r>
      <w:r w:rsidR="00EF3B14">
        <w:t>works similar to reading streams of data, in that primitive types are read sequentially from the</w:t>
      </w:r>
      <w:r w:rsidR="00C240FB">
        <w:t xml:space="preserve"> byte</w:t>
      </w:r>
      <w:r w:rsidR="00EF3B14">
        <w:t xml:space="preserve"> stream</w:t>
      </w:r>
      <w:r w:rsidR="00636884">
        <w:t xml:space="preserve"> by using the correct read method for the type</w:t>
      </w:r>
      <w:r w:rsidR="00EF3B14">
        <w:t>.</w:t>
      </w:r>
    </w:p>
    <w:p w:rsidR="004459C5" w:rsidRDefault="00DC0147" w:rsidP="00786D4C">
      <w:pPr>
        <w:pStyle w:val="Heading2"/>
      </w:pPr>
      <w:bookmarkStart w:id="66" w:name="_Toc450163154"/>
      <w:bookmarkStart w:id="67" w:name="_Toc450245097"/>
      <w:r>
        <w:t>Player class</w:t>
      </w:r>
      <w:bookmarkEnd w:id="66"/>
      <w:bookmarkEnd w:id="67"/>
    </w:p>
    <w:p w:rsidR="00627C81" w:rsidRDefault="00627C81" w:rsidP="00627C81"/>
    <w:p w:rsidR="00AE5E34" w:rsidRDefault="006042F9" w:rsidP="00627C81">
      <w:r>
        <w:t xml:space="preserve">The </w:t>
      </w:r>
      <w:r w:rsidR="008A1968" w:rsidRPr="008A1968">
        <w:rPr>
          <w:rStyle w:val="CodeChar"/>
        </w:rPr>
        <w:t>Player</w:t>
      </w:r>
      <w:r>
        <w:t xml:space="preserve"> class contains a publicly accessible static list of </w:t>
      </w:r>
      <w:r w:rsidRPr="00412D30">
        <w:rPr>
          <w:rStyle w:val="CodeChar"/>
        </w:rPr>
        <w:t>Player</w:t>
      </w:r>
      <w:r>
        <w:t xml:space="preserve"> objects that represent the players connected to the server. </w:t>
      </w:r>
      <w:r w:rsidR="008B400F">
        <w:t>The</w:t>
      </w:r>
      <w:r w:rsidR="00D63F14">
        <w:t xml:space="preserve"> </w:t>
      </w:r>
      <w:r w:rsidR="00D63F14" w:rsidRPr="00412D30">
        <w:rPr>
          <w:rStyle w:val="CodeChar"/>
        </w:rPr>
        <w:t>Player</w:t>
      </w:r>
      <w:r w:rsidR="00D63F14">
        <w:t xml:space="preserve"> class in MoboServerWPF and the </w:t>
      </w:r>
      <w:r w:rsidR="00D63F14" w:rsidRPr="00412D30">
        <w:rPr>
          <w:rStyle w:val="CodeChar"/>
        </w:rPr>
        <w:t>Player</w:t>
      </w:r>
      <w:r w:rsidR="00D63F14">
        <w:t xml:space="preserve"> class in Mobo are significantly different.</w:t>
      </w:r>
      <w:r w:rsidR="00A97101">
        <w:t xml:space="preserve"> As mentioned in requirement 4.8</w:t>
      </w:r>
      <w:r w:rsidR="00C603EF">
        <w:t>, ‘</w:t>
      </w:r>
      <w:r w:rsidR="00C603EF" w:rsidRPr="00C603EF">
        <w:t>Synchronization using communications protocols</w:t>
      </w:r>
      <w:r w:rsidR="00C603EF">
        <w:t xml:space="preserve">’, </w:t>
      </w:r>
      <w:r w:rsidR="009C3FA6">
        <w:t>only the data im</w:t>
      </w:r>
      <w:r w:rsidR="00DE5E79">
        <w:t>portant for synchronization of p</w:t>
      </w:r>
      <w:r w:rsidR="009C3FA6">
        <w:t>layers needs to be stored in the server.</w:t>
      </w:r>
      <w:r w:rsidR="00E52131">
        <w:t xml:space="preserve"> Therefore, </w:t>
      </w:r>
      <w:r w:rsidR="00DE5E79">
        <w:t>the</w:t>
      </w:r>
      <w:r w:rsidR="00E52131">
        <w:t xml:space="preserve"> class stores only</w:t>
      </w:r>
      <w:r w:rsidR="00A15FBB">
        <w:t xml:space="preserve"> the client unique identifier for the player,</w:t>
      </w:r>
      <w:r w:rsidR="00E52131">
        <w:t xml:space="preserve"> positional related information (</w:t>
      </w:r>
      <w:r w:rsidR="00BE3898">
        <w:t>two ints</w:t>
      </w:r>
      <w:r w:rsidR="00E52131">
        <w:t xml:space="preserve"> representing </w:t>
      </w:r>
      <w:r w:rsidR="00A15FBB">
        <w:t>their</w:t>
      </w:r>
      <w:r w:rsidR="00E52131">
        <w:t xml:space="preserve"> </w:t>
      </w:r>
      <w:r w:rsidR="00BE3898">
        <w:t xml:space="preserve">x and y coordinate </w:t>
      </w:r>
      <w:r w:rsidR="00E52131">
        <w:t>position</w:t>
      </w:r>
      <w:r w:rsidR="00BE3898">
        <w:t>s</w:t>
      </w:r>
      <w:r w:rsidR="00E52131">
        <w:t xml:space="preserve"> </w:t>
      </w:r>
      <w:r w:rsidR="00A15FBB">
        <w:t>and</w:t>
      </w:r>
      <w:r w:rsidR="00457E5F">
        <w:t xml:space="preserve"> a float</w:t>
      </w:r>
      <w:r w:rsidR="00D5722E">
        <w:t xml:space="preserve"> in radians</w:t>
      </w:r>
      <w:r w:rsidR="00457E5F">
        <w:t xml:space="preserve"> for</w:t>
      </w:r>
      <w:r w:rsidR="00A15FBB">
        <w:t xml:space="preserve"> </w:t>
      </w:r>
      <w:r w:rsidR="00361D33">
        <w:t>current direction)</w:t>
      </w:r>
      <w:r w:rsidR="003C4B6F">
        <w:t>,</w:t>
      </w:r>
      <w:r w:rsidR="00AE5E34">
        <w:t xml:space="preserve"> their health and score.</w:t>
      </w:r>
    </w:p>
    <w:p w:rsidR="00AE5E34" w:rsidRDefault="00AE5E34" w:rsidP="00627C81"/>
    <w:p w:rsidR="004459C5" w:rsidRPr="00AF4A45" w:rsidRDefault="002901E3" w:rsidP="004459C5">
      <w:r>
        <w:t xml:space="preserve">The </w:t>
      </w:r>
      <w:r w:rsidRPr="001C0486">
        <w:rPr>
          <w:rStyle w:val="CodeChar"/>
        </w:rPr>
        <w:t>Update</w:t>
      </w:r>
      <w:r>
        <w:t xml:space="preserve"> method for </w:t>
      </w:r>
      <w:r w:rsidRPr="001C0486">
        <w:rPr>
          <w:rStyle w:val="CodeChar"/>
        </w:rPr>
        <w:t>Player</w:t>
      </w:r>
      <w:r>
        <w:t xml:space="preserve"> </w:t>
      </w:r>
      <w:r w:rsidR="00AE5E34">
        <w:t xml:space="preserve">has two responsibilities. Firstly, </w:t>
      </w:r>
      <w:r w:rsidR="00424DAE">
        <w:t>every server tick</w:t>
      </w:r>
      <w:r w:rsidR="00D71BCD">
        <w:t xml:space="preserve"> a ‘timeout’ </w:t>
      </w:r>
      <w:r w:rsidR="00FD3DE7">
        <w:t>counter</w:t>
      </w:r>
      <w:r w:rsidR="00D71BCD">
        <w:t xml:space="preserve"> is incremented for each </w:t>
      </w:r>
      <w:r w:rsidR="003C2EC9">
        <w:t>client</w:t>
      </w:r>
      <w:r w:rsidR="007340CE">
        <w:t xml:space="preserve"> connected to the server</w:t>
      </w:r>
      <w:r w:rsidR="00D71BCD">
        <w:t xml:space="preserve">. </w:t>
      </w:r>
      <w:r w:rsidR="00DB588F">
        <w:t xml:space="preserve">The timeout </w:t>
      </w:r>
      <w:r w:rsidR="00FD3DE7">
        <w:t>counter</w:t>
      </w:r>
      <w:r w:rsidR="00DB588F">
        <w:t xml:space="preserve"> is reset </w:t>
      </w:r>
      <w:r w:rsidR="00883379">
        <w:t xml:space="preserve">to zero </w:t>
      </w:r>
      <w:r w:rsidR="00DB588F">
        <w:t>if the server receives a message from</w:t>
      </w:r>
      <w:r w:rsidR="003C2EC9">
        <w:t xml:space="preserve"> the </w:t>
      </w:r>
      <w:r w:rsidR="00C30642">
        <w:t xml:space="preserve">server, showing that the client is still connected. </w:t>
      </w:r>
      <w:r w:rsidR="00FD3DE7">
        <w:t xml:space="preserve">If the </w:t>
      </w:r>
      <w:r w:rsidR="006B5AAC">
        <w:t>counter reaches 180</w:t>
      </w:r>
      <w:r w:rsidR="00932D09">
        <w:t xml:space="preserve"> for a client</w:t>
      </w:r>
      <w:r w:rsidR="006B5AAC">
        <w:t>, i.e. it has been 3 seconds since the server last heard from a client</w:t>
      </w:r>
      <w:r w:rsidR="00932D09">
        <w:t>, it is considered disconnected and the server</w:t>
      </w:r>
      <w:r w:rsidR="000A78C6">
        <w:t xml:space="preserve"> closes the connection and</w:t>
      </w:r>
      <w:r w:rsidR="0027034D">
        <w:t xml:space="preserve"> distributes a message that causes the player to be removed from all clients.</w:t>
      </w:r>
      <w:r w:rsidR="00352D44">
        <w:t xml:space="preserve"> Secondly, vital for movement </w:t>
      </w:r>
      <w:r w:rsidR="00011224">
        <w:t xml:space="preserve">synchronization, the server </w:t>
      </w:r>
      <w:r w:rsidR="00F2490B">
        <w:t>sends the positional information for all players that are connected to all clients.</w:t>
      </w:r>
      <w:r w:rsidR="0007046A">
        <w:t xml:space="preserve"> </w:t>
      </w:r>
      <w:r w:rsidR="004459C5">
        <w:br w:type="page"/>
      </w:r>
    </w:p>
    <w:p w:rsidR="00786D4C" w:rsidRDefault="00852D0F" w:rsidP="004459C5">
      <w:pPr>
        <w:pStyle w:val="Heading1"/>
      </w:pPr>
      <w:bookmarkStart w:id="68" w:name="_Toc450163155"/>
      <w:bookmarkStart w:id="69" w:name="_Toc450245098"/>
      <w:r>
        <w:lastRenderedPageBreak/>
        <w:t>Synchronization</w:t>
      </w:r>
      <w:bookmarkEnd w:id="68"/>
      <w:bookmarkEnd w:id="69"/>
    </w:p>
    <w:p w:rsidR="003F301A" w:rsidRDefault="003F301A" w:rsidP="003F301A">
      <w:pPr>
        <w:pStyle w:val="Heading2"/>
      </w:pPr>
      <w:bookmarkStart w:id="70" w:name="_Toc450163156"/>
      <w:bookmarkStart w:id="71" w:name="_Toc450245099"/>
      <w:r>
        <w:t>Overview</w:t>
      </w:r>
      <w:bookmarkEnd w:id="70"/>
      <w:bookmarkEnd w:id="71"/>
    </w:p>
    <w:p w:rsidR="003F301A" w:rsidRDefault="003F301A" w:rsidP="003F301A"/>
    <w:p w:rsidR="00984DAC" w:rsidRDefault="00984DAC" w:rsidP="00984DAC">
      <w:r>
        <w:t xml:space="preserve">There are two common models for game server synchronization following the client-server architecture, authoritative and non-authoritative. Authoritative servers have total control and domination over the game state, and contain the vast majority of the game logic. Clients seek ‘permission’ in order to change the game state, for even simple changes like player position, and if the server rejects the change for any reason (a large increase in score may indicate cheating) the change is reverted on the client. MoboServerWPF follows the non-authoritative model, primarily because the </w:t>
      </w:r>
      <w:r w:rsidR="00F8778A">
        <w:t>client is</w:t>
      </w:r>
      <w:r>
        <w:t xml:space="preserve"> ‘thick’ and </w:t>
      </w:r>
      <w:r w:rsidR="00BB2B13">
        <w:t>contains</w:t>
      </w:r>
      <w:r>
        <w:t xml:space="preserve"> the majority of the game logic. The server therefore acts as a message distributor and a game state tracker for new and current players.</w:t>
      </w:r>
    </w:p>
    <w:p w:rsidR="00984DAC" w:rsidRDefault="00984DAC" w:rsidP="006F793D"/>
    <w:p w:rsidR="00D023E1" w:rsidRDefault="00A969DA" w:rsidP="006F793D">
      <w:r>
        <w:t xml:space="preserve">This section details </w:t>
      </w:r>
      <w:r w:rsidR="00A96959">
        <w:t xml:space="preserve">the protocols </w:t>
      </w:r>
      <w:r w:rsidR="001B6C2B">
        <w:t xml:space="preserve">written to maintain </w:t>
      </w:r>
      <w:r w:rsidR="00672C6B">
        <w:t>the</w:t>
      </w:r>
      <w:r w:rsidR="001B6C2B">
        <w:t xml:space="preserve"> state of synchronization of all the </w:t>
      </w:r>
      <w:r w:rsidR="00672C6B">
        <w:t xml:space="preserve">elements of the game that need to be </w:t>
      </w:r>
      <w:r w:rsidR="00301356">
        <w:t>synchronized</w:t>
      </w:r>
      <w:r w:rsidR="00672C6B">
        <w:t>.</w:t>
      </w:r>
      <w:r w:rsidR="00301356">
        <w:t xml:space="preserve"> </w:t>
      </w:r>
      <w:r w:rsidR="007F5B10">
        <w:t xml:space="preserve">Since the method for constructing and sending messages </w:t>
      </w:r>
      <w:r w:rsidR="00FD7E3E">
        <w:t xml:space="preserve">in the code is identical for all message types (an example seen in </w:t>
      </w:r>
      <w:r w:rsidR="00B87468">
        <w:t>Appendix 14.16</w:t>
      </w:r>
      <w:r w:rsidR="00FD7E3E">
        <w:t xml:space="preserve">), the specific code will not be detailed </w:t>
      </w:r>
      <w:r w:rsidR="008508A9">
        <w:t>for every message type.</w:t>
      </w:r>
      <w:r w:rsidR="00EC08BE">
        <w:t xml:space="preserve"> Instead, the</w:t>
      </w:r>
      <w:r w:rsidR="00877B8E">
        <w:t xml:space="preserve"> role of each message type, the </w:t>
      </w:r>
      <w:r w:rsidR="001451BD">
        <w:t xml:space="preserve">primitive type </w:t>
      </w:r>
      <w:r w:rsidR="00877B8E">
        <w:t xml:space="preserve">contents, </w:t>
      </w:r>
      <w:r w:rsidR="00EC08BE">
        <w:t xml:space="preserve">and </w:t>
      </w:r>
      <w:r w:rsidR="00BF4AC2">
        <w:t xml:space="preserve">how they are interpreted by each </w:t>
      </w:r>
      <w:r w:rsidR="00BF4AC2" w:rsidRPr="0027040B">
        <w:rPr>
          <w:rStyle w:val="CodeChar"/>
        </w:rPr>
        <w:t>Network</w:t>
      </w:r>
      <w:r w:rsidR="00BF4AC2">
        <w:t xml:space="preserve"> </w:t>
      </w:r>
      <w:r w:rsidR="00D023E1">
        <w:t xml:space="preserve">class of the client and </w:t>
      </w:r>
      <w:r w:rsidR="00F819AE">
        <w:t>server will be discussed.</w:t>
      </w:r>
      <w:r w:rsidR="00773BCD">
        <w:t xml:space="preserve"> The table below shows a summary of all the message types in the game, </w:t>
      </w:r>
      <w:r w:rsidR="00AE57FA">
        <w:t xml:space="preserve">the role of the protocols, and whether the client and/or server </w:t>
      </w:r>
      <w:r w:rsidR="0022404E">
        <w:t>send</w:t>
      </w:r>
      <w:r w:rsidR="00AE57FA">
        <w:t xml:space="preserve"> them.</w:t>
      </w:r>
    </w:p>
    <w:p w:rsidR="003B3C5F" w:rsidRDefault="003B3C5F" w:rsidP="006F793D"/>
    <w:tbl>
      <w:tblPr>
        <w:tblStyle w:val="TableGrid"/>
        <w:tblW w:w="0" w:type="auto"/>
        <w:tblLook w:val="04A0" w:firstRow="1" w:lastRow="0" w:firstColumn="1" w:lastColumn="0" w:noHBand="0" w:noVBand="1"/>
      </w:tblPr>
      <w:tblGrid>
        <w:gridCol w:w="2448"/>
        <w:gridCol w:w="1174"/>
        <w:gridCol w:w="2865"/>
        <w:gridCol w:w="1559"/>
        <w:gridCol w:w="1530"/>
      </w:tblGrid>
      <w:tr w:rsidR="00713183" w:rsidRPr="00627989" w:rsidTr="00713183">
        <w:trPr>
          <w:trHeight w:val="20"/>
        </w:trPr>
        <w:tc>
          <w:tcPr>
            <w:tcW w:w="0" w:type="auto"/>
            <w:vAlign w:val="center"/>
          </w:tcPr>
          <w:p w:rsidR="0022404E" w:rsidRPr="00627989" w:rsidRDefault="0022404E" w:rsidP="0022404E">
            <w:pPr>
              <w:pStyle w:val="NoSpacing"/>
              <w:jc w:val="center"/>
              <w:rPr>
                <w:sz w:val="18"/>
                <w:szCs w:val="20"/>
              </w:rPr>
            </w:pPr>
            <w:r w:rsidRPr="00627989">
              <w:rPr>
                <w:sz w:val="18"/>
                <w:szCs w:val="20"/>
              </w:rPr>
              <w:t>Message Type</w:t>
            </w:r>
          </w:p>
        </w:tc>
        <w:tc>
          <w:tcPr>
            <w:tcW w:w="0" w:type="auto"/>
            <w:vAlign w:val="center"/>
          </w:tcPr>
          <w:p w:rsidR="0022404E" w:rsidRPr="00627989" w:rsidRDefault="0022404E" w:rsidP="0022404E">
            <w:pPr>
              <w:pStyle w:val="NoSpacing"/>
              <w:jc w:val="center"/>
              <w:rPr>
                <w:sz w:val="18"/>
                <w:szCs w:val="20"/>
              </w:rPr>
            </w:pPr>
            <w:r w:rsidRPr="00627989">
              <w:rPr>
                <w:sz w:val="18"/>
                <w:szCs w:val="20"/>
              </w:rPr>
              <w:t>Byte value of header</w:t>
            </w:r>
          </w:p>
        </w:tc>
        <w:tc>
          <w:tcPr>
            <w:tcW w:w="2865" w:type="dxa"/>
            <w:vAlign w:val="center"/>
          </w:tcPr>
          <w:p w:rsidR="0022404E" w:rsidRPr="00627989" w:rsidRDefault="0022404E" w:rsidP="0022404E">
            <w:pPr>
              <w:pStyle w:val="NoSpacing"/>
              <w:jc w:val="center"/>
              <w:rPr>
                <w:sz w:val="18"/>
                <w:szCs w:val="20"/>
              </w:rPr>
            </w:pPr>
            <w:r w:rsidRPr="00627989">
              <w:rPr>
                <w:sz w:val="18"/>
                <w:szCs w:val="20"/>
              </w:rPr>
              <w:t>Role</w:t>
            </w:r>
          </w:p>
        </w:tc>
        <w:tc>
          <w:tcPr>
            <w:tcW w:w="1559" w:type="dxa"/>
            <w:vAlign w:val="center"/>
          </w:tcPr>
          <w:p w:rsidR="0022404E" w:rsidRPr="00627989" w:rsidRDefault="0022404E" w:rsidP="0022404E">
            <w:pPr>
              <w:pStyle w:val="NoSpacing"/>
              <w:jc w:val="center"/>
              <w:rPr>
                <w:sz w:val="18"/>
                <w:szCs w:val="20"/>
              </w:rPr>
            </w:pPr>
            <w:r w:rsidRPr="00627989">
              <w:rPr>
                <w:sz w:val="18"/>
                <w:szCs w:val="20"/>
              </w:rPr>
              <w:t>Sent from server to client? Yes/No</w:t>
            </w:r>
          </w:p>
        </w:tc>
        <w:tc>
          <w:tcPr>
            <w:tcW w:w="1530" w:type="dxa"/>
            <w:vAlign w:val="center"/>
          </w:tcPr>
          <w:p w:rsidR="0022404E" w:rsidRPr="00627989" w:rsidRDefault="0022404E" w:rsidP="0022404E">
            <w:pPr>
              <w:pStyle w:val="NoSpacing"/>
              <w:jc w:val="center"/>
              <w:rPr>
                <w:sz w:val="18"/>
                <w:szCs w:val="20"/>
              </w:rPr>
            </w:pPr>
            <w:r w:rsidRPr="00627989">
              <w:rPr>
                <w:sz w:val="18"/>
                <w:szCs w:val="20"/>
              </w:rPr>
              <w:t>Sent from client to server? Yes/No</w:t>
            </w:r>
          </w:p>
        </w:tc>
      </w:tr>
      <w:tr w:rsidR="00713183" w:rsidRPr="00627989" w:rsidTr="00DA2617">
        <w:trPr>
          <w:trHeight w:val="20"/>
        </w:trPr>
        <w:tc>
          <w:tcPr>
            <w:tcW w:w="0" w:type="auto"/>
            <w:vAlign w:val="center"/>
          </w:tcPr>
          <w:p w:rsidR="0022404E" w:rsidRPr="00627989" w:rsidRDefault="0022404E" w:rsidP="0022404E">
            <w:pPr>
              <w:pStyle w:val="NoSpacing"/>
              <w:jc w:val="center"/>
              <w:rPr>
                <w:sz w:val="18"/>
                <w:szCs w:val="20"/>
              </w:rPr>
            </w:pPr>
            <w:r w:rsidRPr="00627989">
              <w:rPr>
                <w:sz w:val="18"/>
                <w:szCs w:val="20"/>
              </w:rPr>
              <w:t>CONNECT</w:t>
            </w:r>
          </w:p>
        </w:tc>
        <w:tc>
          <w:tcPr>
            <w:tcW w:w="0" w:type="auto"/>
            <w:vAlign w:val="center"/>
          </w:tcPr>
          <w:p w:rsidR="0022404E" w:rsidRPr="00627989" w:rsidRDefault="0022404E" w:rsidP="0022404E">
            <w:pPr>
              <w:pStyle w:val="NoSpacing"/>
              <w:jc w:val="center"/>
              <w:rPr>
                <w:sz w:val="18"/>
                <w:szCs w:val="20"/>
              </w:rPr>
            </w:pPr>
            <w:r w:rsidRPr="00627989">
              <w:rPr>
                <w:sz w:val="18"/>
                <w:szCs w:val="20"/>
              </w:rPr>
              <w:t>100</w:t>
            </w:r>
          </w:p>
        </w:tc>
        <w:tc>
          <w:tcPr>
            <w:tcW w:w="2865" w:type="dxa"/>
            <w:vAlign w:val="center"/>
          </w:tcPr>
          <w:p w:rsidR="0022404E" w:rsidRPr="00627989" w:rsidRDefault="00627989" w:rsidP="00627989">
            <w:pPr>
              <w:pStyle w:val="NoSpacing"/>
              <w:jc w:val="center"/>
              <w:rPr>
                <w:sz w:val="18"/>
                <w:szCs w:val="20"/>
              </w:rPr>
            </w:pPr>
            <w:r w:rsidRPr="00627989">
              <w:rPr>
                <w:sz w:val="18"/>
                <w:szCs w:val="20"/>
              </w:rPr>
              <w:t xml:space="preserve">Connecting a </w:t>
            </w:r>
            <w:r>
              <w:rPr>
                <w:sz w:val="18"/>
                <w:szCs w:val="20"/>
              </w:rPr>
              <w:t xml:space="preserve">new </w:t>
            </w:r>
            <w:r w:rsidRPr="00627989">
              <w:rPr>
                <w:sz w:val="18"/>
                <w:szCs w:val="20"/>
              </w:rPr>
              <w:t>client to the server</w:t>
            </w:r>
          </w:p>
        </w:tc>
        <w:tc>
          <w:tcPr>
            <w:tcW w:w="1559" w:type="dxa"/>
            <w:shd w:val="clear" w:color="auto" w:fill="D9EAD5" w:themeFill="accent4" w:themeFillTint="33"/>
            <w:vAlign w:val="center"/>
          </w:tcPr>
          <w:p w:rsidR="0022404E" w:rsidRPr="00627989" w:rsidRDefault="0022404E" w:rsidP="0022404E">
            <w:pPr>
              <w:pStyle w:val="NoSpacing"/>
              <w:jc w:val="center"/>
              <w:rPr>
                <w:sz w:val="18"/>
                <w:szCs w:val="20"/>
              </w:rPr>
            </w:pPr>
            <w:r w:rsidRPr="00627989">
              <w:rPr>
                <w:sz w:val="18"/>
                <w:szCs w:val="20"/>
              </w:rPr>
              <w:t>Yes</w:t>
            </w:r>
          </w:p>
        </w:tc>
        <w:tc>
          <w:tcPr>
            <w:tcW w:w="1530" w:type="dxa"/>
            <w:shd w:val="clear" w:color="auto" w:fill="D9EAD5" w:themeFill="accent4" w:themeFillTint="33"/>
            <w:vAlign w:val="center"/>
          </w:tcPr>
          <w:p w:rsidR="0022404E" w:rsidRPr="00627989" w:rsidRDefault="0022404E" w:rsidP="0022404E">
            <w:pPr>
              <w:pStyle w:val="NoSpacing"/>
              <w:jc w:val="center"/>
              <w:rPr>
                <w:sz w:val="18"/>
                <w:szCs w:val="20"/>
              </w:rPr>
            </w:pPr>
            <w:r w:rsidRPr="00627989">
              <w:rPr>
                <w:sz w:val="18"/>
                <w:szCs w:val="20"/>
              </w:rPr>
              <w:t>Yes</w:t>
            </w:r>
          </w:p>
        </w:tc>
      </w:tr>
      <w:tr w:rsidR="00713183" w:rsidRPr="00627989" w:rsidTr="00DA2617">
        <w:trPr>
          <w:trHeight w:val="20"/>
        </w:trPr>
        <w:tc>
          <w:tcPr>
            <w:tcW w:w="0" w:type="auto"/>
            <w:vAlign w:val="center"/>
          </w:tcPr>
          <w:p w:rsidR="0022404E" w:rsidRPr="00627989" w:rsidRDefault="0022404E" w:rsidP="0022404E">
            <w:pPr>
              <w:pStyle w:val="NoSpacing"/>
              <w:jc w:val="center"/>
              <w:rPr>
                <w:sz w:val="18"/>
                <w:szCs w:val="20"/>
              </w:rPr>
            </w:pPr>
            <w:r w:rsidRPr="00627989">
              <w:rPr>
                <w:sz w:val="18"/>
                <w:szCs w:val="20"/>
              </w:rPr>
              <w:t>MOVE</w:t>
            </w:r>
          </w:p>
        </w:tc>
        <w:tc>
          <w:tcPr>
            <w:tcW w:w="0" w:type="auto"/>
            <w:vAlign w:val="center"/>
          </w:tcPr>
          <w:p w:rsidR="0022404E" w:rsidRPr="00627989" w:rsidRDefault="0022404E" w:rsidP="0022404E">
            <w:pPr>
              <w:pStyle w:val="NoSpacing"/>
              <w:jc w:val="center"/>
              <w:rPr>
                <w:sz w:val="18"/>
                <w:szCs w:val="20"/>
              </w:rPr>
            </w:pPr>
            <w:r w:rsidRPr="00627989">
              <w:rPr>
                <w:sz w:val="18"/>
                <w:szCs w:val="20"/>
              </w:rPr>
              <w:t>101</w:t>
            </w:r>
          </w:p>
        </w:tc>
        <w:tc>
          <w:tcPr>
            <w:tcW w:w="2865" w:type="dxa"/>
            <w:vAlign w:val="center"/>
          </w:tcPr>
          <w:p w:rsidR="0022404E" w:rsidRPr="00627989" w:rsidRDefault="00627989" w:rsidP="0022404E">
            <w:pPr>
              <w:pStyle w:val="NoSpacing"/>
              <w:jc w:val="center"/>
              <w:rPr>
                <w:sz w:val="18"/>
                <w:szCs w:val="20"/>
              </w:rPr>
            </w:pPr>
            <w:r w:rsidRPr="00627989">
              <w:rPr>
                <w:sz w:val="18"/>
                <w:szCs w:val="20"/>
              </w:rPr>
              <w:t>Updating the position</w:t>
            </w:r>
            <w:r>
              <w:rPr>
                <w:sz w:val="18"/>
                <w:szCs w:val="20"/>
              </w:rPr>
              <w:t xml:space="preserve"> and direction</w:t>
            </w:r>
            <w:r w:rsidRPr="00627989">
              <w:rPr>
                <w:sz w:val="18"/>
                <w:szCs w:val="20"/>
              </w:rPr>
              <w:t xml:space="preserve"> of a player</w:t>
            </w:r>
          </w:p>
        </w:tc>
        <w:tc>
          <w:tcPr>
            <w:tcW w:w="1559" w:type="dxa"/>
            <w:shd w:val="clear" w:color="auto" w:fill="D9EAD5" w:themeFill="accent4" w:themeFillTint="33"/>
            <w:vAlign w:val="center"/>
          </w:tcPr>
          <w:p w:rsidR="0022404E" w:rsidRPr="00627989" w:rsidRDefault="00713183" w:rsidP="0022404E">
            <w:pPr>
              <w:pStyle w:val="NoSpacing"/>
              <w:jc w:val="center"/>
              <w:rPr>
                <w:sz w:val="18"/>
                <w:szCs w:val="20"/>
              </w:rPr>
            </w:pPr>
            <w:r>
              <w:rPr>
                <w:sz w:val="18"/>
                <w:szCs w:val="20"/>
              </w:rPr>
              <w:t>Yes</w:t>
            </w:r>
          </w:p>
        </w:tc>
        <w:tc>
          <w:tcPr>
            <w:tcW w:w="1530" w:type="dxa"/>
            <w:shd w:val="clear" w:color="auto" w:fill="D9EAD5" w:themeFill="accent4" w:themeFillTint="33"/>
            <w:vAlign w:val="center"/>
          </w:tcPr>
          <w:p w:rsidR="0022404E" w:rsidRPr="00627989" w:rsidRDefault="00713183" w:rsidP="0022404E">
            <w:pPr>
              <w:pStyle w:val="NoSpacing"/>
              <w:jc w:val="center"/>
              <w:rPr>
                <w:sz w:val="18"/>
                <w:szCs w:val="20"/>
              </w:rPr>
            </w:pPr>
            <w:r>
              <w:rPr>
                <w:sz w:val="18"/>
                <w:szCs w:val="20"/>
              </w:rPr>
              <w:t>Yes</w:t>
            </w:r>
          </w:p>
        </w:tc>
      </w:tr>
      <w:tr w:rsidR="00713183" w:rsidRPr="00627989" w:rsidTr="00DA2617">
        <w:trPr>
          <w:trHeight w:val="20"/>
        </w:trPr>
        <w:tc>
          <w:tcPr>
            <w:tcW w:w="0" w:type="auto"/>
            <w:vAlign w:val="center"/>
          </w:tcPr>
          <w:p w:rsidR="0022404E" w:rsidRPr="00627989" w:rsidRDefault="0022404E" w:rsidP="0022404E">
            <w:pPr>
              <w:pStyle w:val="NoSpacing"/>
              <w:jc w:val="center"/>
              <w:rPr>
                <w:sz w:val="18"/>
                <w:szCs w:val="20"/>
              </w:rPr>
            </w:pPr>
            <w:r w:rsidRPr="00627989">
              <w:rPr>
                <w:sz w:val="18"/>
                <w:szCs w:val="20"/>
              </w:rPr>
              <w:t>DISCONNECT</w:t>
            </w:r>
          </w:p>
        </w:tc>
        <w:tc>
          <w:tcPr>
            <w:tcW w:w="0" w:type="auto"/>
            <w:vAlign w:val="center"/>
          </w:tcPr>
          <w:p w:rsidR="0022404E" w:rsidRPr="00627989" w:rsidRDefault="0022404E" w:rsidP="0022404E">
            <w:pPr>
              <w:pStyle w:val="NoSpacing"/>
              <w:jc w:val="center"/>
              <w:rPr>
                <w:sz w:val="18"/>
                <w:szCs w:val="20"/>
              </w:rPr>
            </w:pPr>
            <w:r w:rsidRPr="00627989">
              <w:rPr>
                <w:sz w:val="18"/>
                <w:szCs w:val="20"/>
              </w:rPr>
              <w:t>102</w:t>
            </w:r>
          </w:p>
        </w:tc>
        <w:tc>
          <w:tcPr>
            <w:tcW w:w="2865" w:type="dxa"/>
            <w:vAlign w:val="center"/>
          </w:tcPr>
          <w:p w:rsidR="0022404E" w:rsidRPr="00627989" w:rsidRDefault="00627989" w:rsidP="0022404E">
            <w:pPr>
              <w:pStyle w:val="NoSpacing"/>
              <w:jc w:val="center"/>
              <w:rPr>
                <w:sz w:val="18"/>
                <w:szCs w:val="20"/>
              </w:rPr>
            </w:pPr>
            <w:r w:rsidRPr="00627989">
              <w:rPr>
                <w:sz w:val="18"/>
                <w:szCs w:val="20"/>
              </w:rPr>
              <w:t>Disconnecting a client from the server</w:t>
            </w:r>
          </w:p>
        </w:tc>
        <w:tc>
          <w:tcPr>
            <w:tcW w:w="1559" w:type="dxa"/>
            <w:shd w:val="clear" w:color="auto" w:fill="D9EAD5" w:themeFill="accent4" w:themeFillTint="33"/>
            <w:vAlign w:val="center"/>
          </w:tcPr>
          <w:p w:rsidR="0022404E" w:rsidRPr="00627989" w:rsidRDefault="00691F45" w:rsidP="0022404E">
            <w:pPr>
              <w:pStyle w:val="NoSpacing"/>
              <w:jc w:val="center"/>
              <w:rPr>
                <w:sz w:val="18"/>
                <w:szCs w:val="20"/>
              </w:rPr>
            </w:pPr>
            <w:r>
              <w:rPr>
                <w:sz w:val="18"/>
                <w:szCs w:val="20"/>
              </w:rPr>
              <w:t>Yes</w:t>
            </w:r>
          </w:p>
        </w:tc>
        <w:tc>
          <w:tcPr>
            <w:tcW w:w="1530" w:type="dxa"/>
            <w:shd w:val="clear" w:color="auto" w:fill="D9EAD5" w:themeFill="accent4" w:themeFillTint="33"/>
            <w:vAlign w:val="center"/>
          </w:tcPr>
          <w:p w:rsidR="0022404E" w:rsidRPr="00627989" w:rsidRDefault="00691F45" w:rsidP="0022404E">
            <w:pPr>
              <w:pStyle w:val="NoSpacing"/>
              <w:jc w:val="center"/>
              <w:rPr>
                <w:sz w:val="18"/>
                <w:szCs w:val="20"/>
              </w:rPr>
            </w:pPr>
            <w:r>
              <w:rPr>
                <w:sz w:val="18"/>
                <w:szCs w:val="20"/>
              </w:rPr>
              <w:t>Yes</w:t>
            </w:r>
          </w:p>
        </w:tc>
      </w:tr>
      <w:tr w:rsidR="00713183" w:rsidRPr="00627989" w:rsidTr="00DA2617">
        <w:trPr>
          <w:trHeight w:val="20"/>
        </w:trPr>
        <w:tc>
          <w:tcPr>
            <w:tcW w:w="0" w:type="auto"/>
            <w:vAlign w:val="center"/>
          </w:tcPr>
          <w:p w:rsidR="0022404E" w:rsidRPr="00627989" w:rsidRDefault="0022404E" w:rsidP="0022404E">
            <w:pPr>
              <w:pStyle w:val="NoSpacing"/>
              <w:jc w:val="center"/>
              <w:rPr>
                <w:sz w:val="18"/>
                <w:szCs w:val="20"/>
              </w:rPr>
            </w:pPr>
            <w:r w:rsidRPr="00627989">
              <w:rPr>
                <w:sz w:val="18"/>
                <w:szCs w:val="20"/>
              </w:rPr>
              <w:t>CREATE_PROJECTILE</w:t>
            </w:r>
          </w:p>
        </w:tc>
        <w:tc>
          <w:tcPr>
            <w:tcW w:w="0" w:type="auto"/>
            <w:vAlign w:val="center"/>
          </w:tcPr>
          <w:p w:rsidR="0022404E" w:rsidRPr="00627989" w:rsidRDefault="0022404E" w:rsidP="0022404E">
            <w:pPr>
              <w:pStyle w:val="NoSpacing"/>
              <w:jc w:val="center"/>
              <w:rPr>
                <w:sz w:val="18"/>
                <w:szCs w:val="20"/>
              </w:rPr>
            </w:pPr>
            <w:r w:rsidRPr="00627989">
              <w:rPr>
                <w:sz w:val="18"/>
                <w:szCs w:val="20"/>
              </w:rPr>
              <w:t>150</w:t>
            </w:r>
          </w:p>
        </w:tc>
        <w:tc>
          <w:tcPr>
            <w:tcW w:w="2865" w:type="dxa"/>
            <w:vAlign w:val="center"/>
          </w:tcPr>
          <w:p w:rsidR="0022404E" w:rsidRPr="00627989" w:rsidRDefault="00627989" w:rsidP="0022404E">
            <w:pPr>
              <w:pStyle w:val="NoSpacing"/>
              <w:jc w:val="center"/>
              <w:rPr>
                <w:sz w:val="18"/>
                <w:szCs w:val="20"/>
              </w:rPr>
            </w:pPr>
            <w:r w:rsidRPr="00627989">
              <w:rPr>
                <w:sz w:val="18"/>
                <w:szCs w:val="20"/>
              </w:rPr>
              <w:t>Creating a new projectile at a positon</w:t>
            </w:r>
          </w:p>
        </w:tc>
        <w:tc>
          <w:tcPr>
            <w:tcW w:w="1559" w:type="dxa"/>
            <w:shd w:val="clear" w:color="auto" w:fill="D9EAD5" w:themeFill="accent4" w:themeFillTint="33"/>
            <w:vAlign w:val="center"/>
          </w:tcPr>
          <w:p w:rsidR="0022404E" w:rsidRPr="00627989" w:rsidRDefault="00DA2617" w:rsidP="0022404E">
            <w:pPr>
              <w:pStyle w:val="NoSpacing"/>
              <w:jc w:val="center"/>
              <w:rPr>
                <w:sz w:val="18"/>
                <w:szCs w:val="20"/>
              </w:rPr>
            </w:pPr>
            <w:r>
              <w:rPr>
                <w:sz w:val="18"/>
                <w:szCs w:val="20"/>
              </w:rPr>
              <w:t>Yes</w:t>
            </w:r>
          </w:p>
        </w:tc>
        <w:tc>
          <w:tcPr>
            <w:tcW w:w="1530" w:type="dxa"/>
            <w:shd w:val="clear" w:color="auto" w:fill="D9EAD5" w:themeFill="accent4" w:themeFillTint="33"/>
            <w:vAlign w:val="center"/>
          </w:tcPr>
          <w:p w:rsidR="0022404E" w:rsidRPr="00627989" w:rsidRDefault="00DA2617" w:rsidP="0022404E">
            <w:pPr>
              <w:pStyle w:val="NoSpacing"/>
              <w:jc w:val="center"/>
              <w:rPr>
                <w:sz w:val="18"/>
                <w:szCs w:val="20"/>
              </w:rPr>
            </w:pPr>
            <w:r>
              <w:rPr>
                <w:sz w:val="18"/>
                <w:szCs w:val="20"/>
              </w:rPr>
              <w:t>Yes</w:t>
            </w:r>
          </w:p>
        </w:tc>
      </w:tr>
      <w:tr w:rsidR="00713183" w:rsidRPr="00627989" w:rsidTr="00DA2617">
        <w:trPr>
          <w:trHeight w:val="20"/>
        </w:trPr>
        <w:tc>
          <w:tcPr>
            <w:tcW w:w="0" w:type="auto"/>
            <w:vAlign w:val="center"/>
          </w:tcPr>
          <w:p w:rsidR="0022404E" w:rsidRPr="00627989" w:rsidRDefault="0022404E" w:rsidP="0022404E">
            <w:pPr>
              <w:pStyle w:val="NoSpacing"/>
              <w:jc w:val="center"/>
              <w:rPr>
                <w:sz w:val="18"/>
                <w:szCs w:val="20"/>
              </w:rPr>
            </w:pPr>
            <w:r w:rsidRPr="00627989">
              <w:rPr>
                <w:sz w:val="18"/>
                <w:szCs w:val="20"/>
              </w:rPr>
              <w:t>REMOVE_PROJECTILE</w:t>
            </w:r>
          </w:p>
        </w:tc>
        <w:tc>
          <w:tcPr>
            <w:tcW w:w="0" w:type="auto"/>
            <w:vAlign w:val="center"/>
          </w:tcPr>
          <w:p w:rsidR="0022404E" w:rsidRPr="00627989" w:rsidRDefault="0022404E" w:rsidP="0022404E">
            <w:pPr>
              <w:pStyle w:val="NoSpacing"/>
              <w:jc w:val="center"/>
              <w:rPr>
                <w:sz w:val="18"/>
                <w:szCs w:val="20"/>
              </w:rPr>
            </w:pPr>
            <w:r w:rsidRPr="00627989">
              <w:rPr>
                <w:sz w:val="18"/>
                <w:szCs w:val="20"/>
              </w:rPr>
              <w:t>151</w:t>
            </w:r>
          </w:p>
        </w:tc>
        <w:tc>
          <w:tcPr>
            <w:tcW w:w="2865" w:type="dxa"/>
            <w:vAlign w:val="center"/>
          </w:tcPr>
          <w:p w:rsidR="0022404E" w:rsidRPr="00627989" w:rsidRDefault="00627989" w:rsidP="0022404E">
            <w:pPr>
              <w:pStyle w:val="NoSpacing"/>
              <w:jc w:val="center"/>
              <w:rPr>
                <w:sz w:val="18"/>
                <w:szCs w:val="20"/>
              </w:rPr>
            </w:pPr>
            <w:r w:rsidRPr="00627989">
              <w:rPr>
                <w:sz w:val="18"/>
                <w:szCs w:val="20"/>
              </w:rPr>
              <w:t>Removing a projectile from the game state</w:t>
            </w:r>
          </w:p>
        </w:tc>
        <w:tc>
          <w:tcPr>
            <w:tcW w:w="1559" w:type="dxa"/>
            <w:shd w:val="clear" w:color="auto" w:fill="D9EAD5" w:themeFill="accent4" w:themeFillTint="33"/>
            <w:vAlign w:val="center"/>
          </w:tcPr>
          <w:p w:rsidR="0022404E" w:rsidRPr="00627989" w:rsidRDefault="00DA2617" w:rsidP="0022404E">
            <w:pPr>
              <w:pStyle w:val="NoSpacing"/>
              <w:jc w:val="center"/>
              <w:rPr>
                <w:sz w:val="18"/>
                <w:szCs w:val="20"/>
              </w:rPr>
            </w:pPr>
            <w:r>
              <w:rPr>
                <w:sz w:val="18"/>
                <w:szCs w:val="20"/>
              </w:rPr>
              <w:t>Yes</w:t>
            </w:r>
          </w:p>
        </w:tc>
        <w:tc>
          <w:tcPr>
            <w:tcW w:w="1530" w:type="dxa"/>
            <w:shd w:val="clear" w:color="auto" w:fill="D9EAD5" w:themeFill="accent4" w:themeFillTint="33"/>
            <w:vAlign w:val="center"/>
          </w:tcPr>
          <w:p w:rsidR="0022404E" w:rsidRPr="00627989" w:rsidRDefault="00DA2617" w:rsidP="0022404E">
            <w:pPr>
              <w:pStyle w:val="NoSpacing"/>
              <w:jc w:val="center"/>
              <w:rPr>
                <w:sz w:val="18"/>
                <w:szCs w:val="20"/>
              </w:rPr>
            </w:pPr>
            <w:r>
              <w:rPr>
                <w:sz w:val="18"/>
                <w:szCs w:val="20"/>
              </w:rPr>
              <w:t>Yes</w:t>
            </w:r>
          </w:p>
        </w:tc>
      </w:tr>
      <w:tr w:rsidR="00713183" w:rsidRPr="00627989" w:rsidTr="00DA2617">
        <w:trPr>
          <w:trHeight w:val="20"/>
        </w:trPr>
        <w:tc>
          <w:tcPr>
            <w:tcW w:w="0" w:type="auto"/>
            <w:vAlign w:val="center"/>
          </w:tcPr>
          <w:p w:rsidR="0022404E" w:rsidRPr="00627989" w:rsidRDefault="0022404E" w:rsidP="0022404E">
            <w:pPr>
              <w:pStyle w:val="NoSpacing"/>
              <w:jc w:val="center"/>
              <w:rPr>
                <w:sz w:val="18"/>
                <w:szCs w:val="20"/>
              </w:rPr>
            </w:pPr>
            <w:r w:rsidRPr="00627989">
              <w:rPr>
                <w:sz w:val="18"/>
                <w:szCs w:val="20"/>
              </w:rPr>
              <w:t>CREATE_STATION_PROJECTILE</w:t>
            </w:r>
          </w:p>
        </w:tc>
        <w:tc>
          <w:tcPr>
            <w:tcW w:w="0" w:type="auto"/>
            <w:vAlign w:val="center"/>
          </w:tcPr>
          <w:p w:rsidR="0022404E" w:rsidRPr="00627989" w:rsidRDefault="0022404E" w:rsidP="0022404E">
            <w:pPr>
              <w:pStyle w:val="NoSpacing"/>
              <w:jc w:val="center"/>
              <w:rPr>
                <w:sz w:val="18"/>
                <w:szCs w:val="20"/>
              </w:rPr>
            </w:pPr>
            <w:r w:rsidRPr="00627989">
              <w:rPr>
                <w:sz w:val="18"/>
                <w:szCs w:val="20"/>
              </w:rPr>
              <w:t>152</w:t>
            </w:r>
          </w:p>
        </w:tc>
        <w:tc>
          <w:tcPr>
            <w:tcW w:w="2865" w:type="dxa"/>
            <w:vAlign w:val="center"/>
          </w:tcPr>
          <w:p w:rsidR="0022404E" w:rsidRPr="00627989" w:rsidRDefault="00627989" w:rsidP="0022404E">
            <w:pPr>
              <w:pStyle w:val="NoSpacing"/>
              <w:jc w:val="center"/>
              <w:rPr>
                <w:sz w:val="18"/>
                <w:szCs w:val="20"/>
              </w:rPr>
            </w:pPr>
            <w:r w:rsidRPr="00627989">
              <w:rPr>
                <w:sz w:val="18"/>
                <w:szCs w:val="20"/>
              </w:rPr>
              <w:t>Creating a new projectile belonging to a station</w:t>
            </w:r>
          </w:p>
        </w:tc>
        <w:tc>
          <w:tcPr>
            <w:tcW w:w="1559" w:type="dxa"/>
            <w:shd w:val="clear" w:color="auto" w:fill="D9EAD5" w:themeFill="accent4" w:themeFillTint="33"/>
            <w:vAlign w:val="center"/>
          </w:tcPr>
          <w:p w:rsidR="0022404E" w:rsidRPr="00627989" w:rsidRDefault="00DA2617" w:rsidP="0022404E">
            <w:pPr>
              <w:pStyle w:val="NoSpacing"/>
              <w:jc w:val="center"/>
              <w:rPr>
                <w:sz w:val="18"/>
                <w:szCs w:val="20"/>
              </w:rPr>
            </w:pPr>
            <w:r>
              <w:rPr>
                <w:sz w:val="18"/>
                <w:szCs w:val="20"/>
              </w:rPr>
              <w:t>Yes</w:t>
            </w:r>
          </w:p>
        </w:tc>
        <w:tc>
          <w:tcPr>
            <w:tcW w:w="1530" w:type="dxa"/>
            <w:shd w:val="clear" w:color="auto" w:fill="D9EAD5" w:themeFill="accent4" w:themeFillTint="33"/>
            <w:vAlign w:val="center"/>
          </w:tcPr>
          <w:p w:rsidR="0022404E" w:rsidRPr="00627989" w:rsidRDefault="00DA2617" w:rsidP="0022404E">
            <w:pPr>
              <w:pStyle w:val="NoSpacing"/>
              <w:jc w:val="center"/>
              <w:rPr>
                <w:sz w:val="18"/>
                <w:szCs w:val="20"/>
              </w:rPr>
            </w:pPr>
            <w:r>
              <w:rPr>
                <w:sz w:val="18"/>
                <w:szCs w:val="20"/>
              </w:rPr>
              <w:t>Yes</w:t>
            </w:r>
          </w:p>
        </w:tc>
      </w:tr>
      <w:tr w:rsidR="00713183" w:rsidRPr="00627989" w:rsidTr="00DA2617">
        <w:trPr>
          <w:trHeight w:val="20"/>
        </w:trPr>
        <w:tc>
          <w:tcPr>
            <w:tcW w:w="0" w:type="auto"/>
            <w:vAlign w:val="center"/>
          </w:tcPr>
          <w:p w:rsidR="0022404E" w:rsidRPr="00627989" w:rsidRDefault="0022404E" w:rsidP="0022404E">
            <w:pPr>
              <w:pStyle w:val="NoSpacing"/>
              <w:jc w:val="center"/>
              <w:rPr>
                <w:sz w:val="18"/>
                <w:szCs w:val="20"/>
              </w:rPr>
            </w:pPr>
            <w:r w:rsidRPr="00627989">
              <w:rPr>
                <w:sz w:val="18"/>
                <w:szCs w:val="20"/>
              </w:rPr>
              <w:t>CREATE_STATION</w:t>
            </w:r>
          </w:p>
        </w:tc>
        <w:tc>
          <w:tcPr>
            <w:tcW w:w="0" w:type="auto"/>
            <w:vAlign w:val="center"/>
          </w:tcPr>
          <w:p w:rsidR="0022404E" w:rsidRPr="00627989" w:rsidRDefault="0022404E" w:rsidP="0022404E">
            <w:pPr>
              <w:pStyle w:val="NoSpacing"/>
              <w:jc w:val="center"/>
              <w:rPr>
                <w:sz w:val="18"/>
                <w:szCs w:val="20"/>
              </w:rPr>
            </w:pPr>
            <w:r w:rsidRPr="00627989">
              <w:rPr>
                <w:sz w:val="18"/>
                <w:szCs w:val="20"/>
              </w:rPr>
              <w:t>160</w:t>
            </w:r>
          </w:p>
        </w:tc>
        <w:tc>
          <w:tcPr>
            <w:tcW w:w="2865" w:type="dxa"/>
            <w:vAlign w:val="center"/>
          </w:tcPr>
          <w:p w:rsidR="0022404E" w:rsidRPr="00627989" w:rsidRDefault="00627989" w:rsidP="0022404E">
            <w:pPr>
              <w:pStyle w:val="NoSpacing"/>
              <w:jc w:val="center"/>
              <w:rPr>
                <w:sz w:val="18"/>
                <w:szCs w:val="20"/>
              </w:rPr>
            </w:pPr>
            <w:r>
              <w:rPr>
                <w:sz w:val="18"/>
                <w:szCs w:val="20"/>
              </w:rPr>
              <w:t>Synchronizing</w:t>
            </w:r>
            <w:r w:rsidRPr="00627989">
              <w:rPr>
                <w:sz w:val="18"/>
                <w:szCs w:val="20"/>
              </w:rPr>
              <w:t xml:space="preserve"> a new station</w:t>
            </w:r>
            <w:r>
              <w:rPr>
                <w:sz w:val="18"/>
                <w:szCs w:val="20"/>
              </w:rPr>
              <w:t xml:space="preserve"> created by the host</w:t>
            </w:r>
          </w:p>
        </w:tc>
        <w:tc>
          <w:tcPr>
            <w:tcW w:w="1559" w:type="dxa"/>
            <w:shd w:val="clear" w:color="auto" w:fill="D9EAD5" w:themeFill="accent4" w:themeFillTint="33"/>
            <w:vAlign w:val="center"/>
          </w:tcPr>
          <w:p w:rsidR="0022404E" w:rsidRPr="00627989" w:rsidRDefault="00DA2617" w:rsidP="0022404E">
            <w:pPr>
              <w:pStyle w:val="NoSpacing"/>
              <w:jc w:val="center"/>
              <w:rPr>
                <w:sz w:val="18"/>
                <w:szCs w:val="20"/>
              </w:rPr>
            </w:pPr>
            <w:r>
              <w:rPr>
                <w:sz w:val="18"/>
                <w:szCs w:val="20"/>
              </w:rPr>
              <w:t>Yes</w:t>
            </w:r>
          </w:p>
        </w:tc>
        <w:tc>
          <w:tcPr>
            <w:tcW w:w="1530" w:type="dxa"/>
            <w:shd w:val="clear" w:color="auto" w:fill="D9EAD5" w:themeFill="accent4" w:themeFillTint="33"/>
            <w:vAlign w:val="center"/>
          </w:tcPr>
          <w:p w:rsidR="0022404E" w:rsidRPr="00627989" w:rsidRDefault="00DA2617" w:rsidP="0022404E">
            <w:pPr>
              <w:pStyle w:val="NoSpacing"/>
              <w:jc w:val="center"/>
              <w:rPr>
                <w:sz w:val="18"/>
                <w:szCs w:val="20"/>
              </w:rPr>
            </w:pPr>
            <w:r>
              <w:rPr>
                <w:sz w:val="18"/>
                <w:szCs w:val="20"/>
              </w:rPr>
              <w:t>Yes</w:t>
            </w:r>
          </w:p>
        </w:tc>
      </w:tr>
      <w:tr w:rsidR="00713183" w:rsidRPr="00627989" w:rsidTr="00DA2617">
        <w:trPr>
          <w:trHeight w:val="20"/>
        </w:trPr>
        <w:tc>
          <w:tcPr>
            <w:tcW w:w="0" w:type="auto"/>
            <w:vAlign w:val="center"/>
          </w:tcPr>
          <w:p w:rsidR="0022404E" w:rsidRPr="00627989" w:rsidRDefault="0022404E" w:rsidP="0022404E">
            <w:pPr>
              <w:pStyle w:val="NoSpacing"/>
              <w:jc w:val="center"/>
              <w:rPr>
                <w:sz w:val="18"/>
                <w:szCs w:val="20"/>
              </w:rPr>
            </w:pPr>
            <w:r w:rsidRPr="00627989">
              <w:rPr>
                <w:sz w:val="18"/>
                <w:szCs w:val="20"/>
              </w:rPr>
              <w:t>REMOVE_STATION</w:t>
            </w:r>
          </w:p>
        </w:tc>
        <w:tc>
          <w:tcPr>
            <w:tcW w:w="0" w:type="auto"/>
            <w:vAlign w:val="center"/>
          </w:tcPr>
          <w:p w:rsidR="0022404E" w:rsidRPr="00627989" w:rsidRDefault="0022404E" w:rsidP="0022404E">
            <w:pPr>
              <w:pStyle w:val="NoSpacing"/>
              <w:jc w:val="center"/>
              <w:rPr>
                <w:sz w:val="18"/>
                <w:szCs w:val="20"/>
              </w:rPr>
            </w:pPr>
            <w:r w:rsidRPr="00627989">
              <w:rPr>
                <w:sz w:val="18"/>
                <w:szCs w:val="20"/>
              </w:rPr>
              <w:t>161</w:t>
            </w:r>
          </w:p>
        </w:tc>
        <w:tc>
          <w:tcPr>
            <w:tcW w:w="2865" w:type="dxa"/>
            <w:vAlign w:val="center"/>
          </w:tcPr>
          <w:p w:rsidR="0022404E" w:rsidRPr="00627989" w:rsidRDefault="00627989" w:rsidP="0022404E">
            <w:pPr>
              <w:pStyle w:val="NoSpacing"/>
              <w:jc w:val="center"/>
              <w:rPr>
                <w:sz w:val="18"/>
                <w:szCs w:val="20"/>
              </w:rPr>
            </w:pPr>
            <w:r w:rsidRPr="00627989">
              <w:rPr>
                <w:sz w:val="18"/>
                <w:szCs w:val="20"/>
              </w:rPr>
              <w:t>Removing a station</w:t>
            </w:r>
            <w:r>
              <w:rPr>
                <w:sz w:val="18"/>
                <w:szCs w:val="20"/>
              </w:rPr>
              <w:t>, for when they are fully destroyed</w:t>
            </w:r>
          </w:p>
        </w:tc>
        <w:tc>
          <w:tcPr>
            <w:tcW w:w="1559" w:type="dxa"/>
            <w:shd w:val="clear" w:color="auto" w:fill="D9EAD5" w:themeFill="accent4" w:themeFillTint="33"/>
            <w:vAlign w:val="center"/>
          </w:tcPr>
          <w:p w:rsidR="0022404E" w:rsidRPr="00627989" w:rsidRDefault="00DA2617" w:rsidP="0022404E">
            <w:pPr>
              <w:pStyle w:val="NoSpacing"/>
              <w:jc w:val="center"/>
              <w:rPr>
                <w:sz w:val="18"/>
                <w:szCs w:val="20"/>
              </w:rPr>
            </w:pPr>
            <w:r>
              <w:rPr>
                <w:sz w:val="18"/>
                <w:szCs w:val="20"/>
              </w:rPr>
              <w:t>Yes</w:t>
            </w:r>
          </w:p>
        </w:tc>
        <w:tc>
          <w:tcPr>
            <w:tcW w:w="1530" w:type="dxa"/>
            <w:shd w:val="clear" w:color="auto" w:fill="D9EAD5" w:themeFill="accent4" w:themeFillTint="33"/>
            <w:vAlign w:val="center"/>
          </w:tcPr>
          <w:p w:rsidR="0022404E" w:rsidRPr="00627989" w:rsidRDefault="00DA2617" w:rsidP="0022404E">
            <w:pPr>
              <w:pStyle w:val="NoSpacing"/>
              <w:jc w:val="center"/>
              <w:rPr>
                <w:sz w:val="18"/>
                <w:szCs w:val="20"/>
              </w:rPr>
            </w:pPr>
            <w:r>
              <w:rPr>
                <w:sz w:val="18"/>
                <w:szCs w:val="20"/>
              </w:rPr>
              <w:t>Yes</w:t>
            </w:r>
          </w:p>
        </w:tc>
      </w:tr>
      <w:tr w:rsidR="00713183" w:rsidRPr="00627989" w:rsidTr="00DA2617">
        <w:trPr>
          <w:trHeight w:val="20"/>
        </w:trPr>
        <w:tc>
          <w:tcPr>
            <w:tcW w:w="0" w:type="auto"/>
            <w:vAlign w:val="center"/>
          </w:tcPr>
          <w:p w:rsidR="0022404E" w:rsidRPr="00627989" w:rsidRDefault="0022404E" w:rsidP="0022404E">
            <w:pPr>
              <w:pStyle w:val="NoSpacing"/>
              <w:jc w:val="center"/>
              <w:rPr>
                <w:sz w:val="18"/>
                <w:szCs w:val="20"/>
              </w:rPr>
            </w:pPr>
            <w:r w:rsidRPr="00627989">
              <w:rPr>
                <w:sz w:val="18"/>
                <w:szCs w:val="20"/>
              </w:rPr>
              <w:t>REMOVE_NODE</w:t>
            </w:r>
          </w:p>
        </w:tc>
        <w:tc>
          <w:tcPr>
            <w:tcW w:w="0" w:type="auto"/>
            <w:vAlign w:val="center"/>
          </w:tcPr>
          <w:p w:rsidR="0022404E" w:rsidRPr="00627989" w:rsidRDefault="0022404E" w:rsidP="0022404E">
            <w:pPr>
              <w:pStyle w:val="NoSpacing"/>
              <w:jc w:val="center"/>
              <w:rPr>
                <w:sz w:val="18"/>
                <w:szCs w:val="20"/>
              </w:rPr>
            </w:pPr>
            <w:r w:rsidRPr="00627989">
              <w:rPr>
                <w:sz w:val="18"/>
                <w:szCs w:val="20"/>
              </w:rPr>
              <w:t>162</w:t>
            </w:r>
          </w:p>
        </w:tc>
        <w:tc>
          <w:tcPr>
            <w:tcW w:w="2865" w:type="dxa"/>
            <w:vAlign w:val="center"/>
          </w:tcPr>
          <w:p w:rsidR="0022404E" w:rsidRPr="00627989" w:rsidRDefault="00627989" w:rsidP="0022404E">
            <w:pPr>
              <w:pStyle w:val="NoSpacing"/>
              <w:jc w:val="center"/>
              <w:rPr>
                <w:sz w:val="18"/>
                <w:szCs w:val="20"/>
              </w:rPr>
            </w:pPr>
            <w:r w:rsidRPr="00627989">
              <w:rPr>
                <w:sz w:val="18"/>
                <w:szCs w:val="20"/>
              </w:rPr>
              <w:t>Removing a single node of a station</w:t>
            </w:r>
            <w:r>
              <w:rPr>
                <w:sz w:val="18"/>
                <w:szCs w:val="20"/>
              </w:rPr>
              <w:t xml:space="preserve"> when destroyed</w:t>
            </w:r>
          </w:p>
        </w:tc>
        <w:tc>
          <w:tcPr>
            <w:tcW w:w="1559" w:type="dxa"/>
            <w:shd w:val="clear" w:color="auto" w:fill="D9EAD5" w:themeFill="accent4" w:themeFillTint="33"/>
            <w:vAlign w:val="center"/>
          </w:tcPr>
          <w:p w:rsidR="0022404E" w:rsidRPr="00627989" w:rsidRDefault="00DA2617" w:rsidP="0022404E">
            <w:pPr>
              <w:pStyle w:val="NoSpacing"/>
              <w:jc w:val="center"/>
              <w:rPr>
                <w:sz w:val="18"/>
                <w:szCs w:val="20"/>
              </w:rPr>
            </w:pPr>
            <w:r>
              <w:rPr>
                <w:sz w:val="18"/>
                <w:szCs w:val="20"/>
              </w:rPr>
              <w:t>Yes</w:t>
            </w:r>
          </w:p>
        </w:tc>
        <w:tc>
          <w:tcPr>
            <w:tcW w:w="1530" w:type="dxa"/>
            <w:shd w:val="clear" w:color="auto" w:fill="D9EAD5" w:themeFill="accent4" w:themeFillTint="33"/>
            <w:vAlign w:val="center"/>
          </w:tcPr>
          <w:p w:rsidR="0022404E" w:rsidRPr="00627989" w:rsidRDefault="00DA2617" w:rsidP="0022404E">
            <w:pPr>
              <w:pStyle w:val="NoSpacing"/>
              <w:jc w:val="center"/>
              <w:rPr>
                <w:sz w:val="18"/>
                <w:szCs w:val="20"/>
              </w:rPr>
            </w:pPr>
            <w:r>
              <w:rPr>
                <w:sz w:val="18"/>
                <w:szCs w:val="20"/>
              </w:rPr>
              <w:t>Yes</w:t>
            </w:r>
          </w:p>
        </w:tc>
      </w:tr>
      <w:tr w:rsidR="00713183" w:rsidRPr="00627989" w:rsidTr="00DA2617">
        <w:trPr>
          <w:trHeight w:val="20"/>
        </w:trPr>
        <w:tc>
          <w:tcPr>
            <w:tcW w:w="0" w:type="auto"/>
            <w:vAlign w:val="center"/>
          </w:tcPr>
          <w:p w:rsidR="0022404E" w:rsidRPr="00627989" w:rsidRDefault="0022404E" w:rsidP="0022404E">
            <w:pPr>
              <w:pStyle w:val="NoSpacing"/>
              <w:jc w:val="center"/>
              <w:rPr>
                <w:sz w:val="18"/>
                <w:szCs w:val="20"/>
              </w:rPr>
            </w:pPr>
            <w:r w:rsidRPr="00627989">
              <w:rPr>
                <w:sz w:val="18"/>
                <w:szCs w:val="20"/>
              </w:rPr>
              <w:t>HEALTH</w:t>
            </w:r>
          </w:p>
        </w:tc>
        <w:tc>
          <w:tcPr>
            <w:tcW w:w="0" w:type="auto"/>
            <w:vAlign w:val="center"/>
          </w:tcPr>
          <w:p w:rsidR="0022404E" w:rsidRPr="00627989" w:rsidRDefault="0022404E" w:rsidP="0022404E">
            <w:pPr>
              <w:pStyle w:val="NoSpacing"/>
              <w:jc w:val="center"/>
              <w:rPr>
                <w:sz w:val="18"/>
                <w:szCs w:val="20"/>
              </w:rPr>
            </w:pPr>
            <w:r w:rsidRPr="00627989">
              <w:rPr>
                <w:sz w:val="18"/>
                <w:szCs w:val="20"/>
              </w:rPr>
              <w:t>200</w:t>
            </w:r>
          </w:p>
        </w:tc>
        <w:tc>
          <w:tcPr>
            <w:tcW w:w="2865" w:type="dxa"/>
            <w:vAlign w:val="center"/>
          </w:tcPr>
          <w:p w:rsidR="0022404E" w:rsidRPr="00627989" w:rsidRDefault="00627989" w:rsidP="0022404E">
            <w:pPr>
              <w:pStyle w:val="NoSpacing"/>
              <w:jc w:val="center"/>
              <w:rPr>
                <w:sz w:val="18"/>
                <w:szCs w:val="20"/>
              </w:rPr>
            </w:pPr>
            <w:r w:rsidRPr="00627989">
              <w:rPr>
                <w:sz w:val="18"/>
                <w:szCs w:val="20"/>
              </w:rPr>
              <w:t>Updating the health of a player</w:t>
            </w:r>
          </w:p>
        </w:tc>
        <w:tc>
          <w:tcPr>
            <w:tcW w:w="1559" w:type="dxa"/>
            <w:shd w:val="clear" w:color="auto" w:fill="D9EAD5" w:themeFill="accent4" w:themeFillTint="33"/>
            <w:vAlign w:val="center"/>
          </w:tcPr>
          <w:p w:rsidR="0022404E" w:rsidRPr="00627989" w:rsidRDefault="00DA2617" w:rsidP="0022404E">
            <w:pPr>
              <w:pStyle w:val="NoSpacing"/>
              <w:jc w:val="center"/>
              <w:rPr>
                <w:sz w:val="18"/>
                <w:szCs w:val="20"/>
              </w:rPr>
            </w:pPr>
            <w:r>
              <w:rPr>
                <w:sz w:val="18"/>
                <w:szCs w:val="20"/>
              </w:rPr>
              <w:t>Yes</w:t>
            </w:r>
          </w:p>
        </w:tc>
        <w:tc>
          <w:tcPr>
            <w:tcW w:w="1530" w:type="dxa"/>
            <w:shd w:val="clear" w:color="auto" w:fill="D9EAD5" w:themeFill="accent4" w:themeFillTint="33"/>
            <w:vAlign w:val="center"/>
          </w:tcPr>
          <w:p w:rsidR="0022404E" w:rsidRPr="00627989" w:rsidRDefault="00DA2617" w:rsidP="0022404E">
            <w:pPr>
              <w:pStyle w:val="NoSpacing"/>
              <w:jc w:val="center"/>
              <w:rPr>
                <w:sz w:val="18"/>
                <w:szCs w:val="20"/>
              </w:rPr>
            </w:pPr>
            <w:r>
              <w:rPr>
                <w:sz w:val="18"/>
                <w:szCs w:val="20"/>
              </w:rPr>
              <w:t>Yes</w:t>
            </w:r>
          </w:p>
        </w:tc>
      </w:tr>
      <w:tr w:rsidR="00713183" w:rsidRPr="00627989" w:rsidTr="000141D7">
        <w:trPr>
          <w:trHeight w:val="20"/>
        </w:trPr>
        <w:tc>
          <w:tcPr>
            <w:tcW w:w="0" w:type="auto"/>
            <w:vAlign w:val="center"/>
          </w:tcPr>
          <w:p w:rsidR="0022404E" w:rsidRPr="00627989" w:rsidRDefault="0022404E" w:rsidP="0022404E">
            <w:pPr>
              <w:pStyle w:val="NoSpacing"/>
              <w:jc w:val="center"/>
              <w:rPr>
                <w:sz w:val="18"/>
                <w:szCs w:val="20"/>
              </w:rPr>
            </w:pPr>
            <w:r w:rsidRPr="00627989">
              <w:rPr>
                <w:sz w:val="18"/>
                <w:szCs w:val="20"/>
              </w:rPr>
              <w:t>KILL_PLAYER</w:t>
            </w:r>
          </w:p>
        </w:tc>
        <w:tc>
          <w:tcPr>
            <w:tcW w:w="0" w:type="auto"/>
            <w:vAlign w:val="center"/>
          </w:tcPr>
          <w:p w:rsidR="0022404E" w:rsidRPr="00627989" w:rsidRDefault="0022404E" w:rsidP="0022404E">
            <w:pPr>
              <w:pStyle w:val="NoSpacing"/>
              <w:jc w:val="center"/>
              <w:rPr>
                <w:sz w:val="18"/>
                <w:szCs w:val="20"/>
              </w:rPr>
            </w:pPr>
            <w:r w:rsidRPr="00627989">
              <w:rPr>
                <w:sz w:val="18"/>
                <w:szCs w:val="20"/>
              </w:rPr>
              <w:t>201</w:t>
            </w:r>
          </w:p>
        </w:tc>
        <w:tc>
          <w:tcPr>
            <w:tcW w:w="2865" w:type="dxa"/>
            <w:vAlign w:val="center"/>
          </w:tcPr>
          <w:p w:rsidR="0022404E" w:rsidRPr="00627989" w:rsidRDefault="00627989" w:rsidP="0022404E">
            <w:pPr>
              <w:pStyle w:val="NoSpacing"/>
              <w:jc w:val="center"/>
              <w:rPr>
                <w:sz w:val="18"/>
                <w:szCs w:val="20"/>
              </w:rPr>
            </w:pPr>
            <w:r w:rsidRPr="00627989">
              <w:rPr>
                <w:sz w:val="18"/>
                <w:szCs w:val="20"/>
              </w:rPr>
              <w:t>Killing and re-spawning a player</w:t>
            </w:r>
            <w:r w:rsidR="00713183">
              <w:rPr>
                <w:sz w:val="18"/>
                <w:szCs w:val="20"/>
              </w:rPr>
              <w:t xml:space="preserve"> if their health reaches zero</w:t>
            </w:r>
          </w:p>
        </w:tc>
        <w:tc>
          <w:tcPr>
            <w:tcW w:w="1559" w:type="dxa"/>
            <w:shd w:val="clear" w:color="auto" w:fill="D9EAD5" w:themeFill="accent4" w:themeFillTint="33"/>
            <w:vAlign w:val="center"/>
          </w:tcPr>
          <w:p w:rsidR="0022404E" w:rsidRPr="00627989" w:rsidRDefault="00DA2617" w:rsidP="0022404E">
            <w:pPr>
              <w:pStyle w:val="NoSpacing"/>
              <w:jc w:val="center"/>
              <w:rPr>
                <w:sz w:val="18"/>
                <w:szCs w:val="20"/>
              </w:rPr>
            </w:pPr>
            <w:r>
              <w:rPr>
                <w:sz w:val="18"/>
                <w:szCs w:val="20"/>
              </w:rPr>
              <w:t>Yes</w:t>
            </w:r>
          </w:p>
        </w:tc>
        <w:tc>
          <w:tcPr>
            <w:tcW w:w="1530" w:type="dxa"/>
            <w:shd w:val="clear" w:color="auto" w:fill="F2CDD1" w:themeFill="accent2" w:themeFillTint="33"/>
            <w:vAlign w:val="center"/>
          </w:tcPr>
          <w:p w:rsidR="0022404E" w:rsidRPr="00627989" w:rsidRDefault="00DA2617" w:rsidP="0022404E">
            <w:pPr>
              <w:pStyle w:val="NoSpacing"/>
              <w:jc w:val="center"/>
              <w:rPr>
                <w:sz w:val="18"/>
                <w:szCs w:val="20"/>
              </w:rPr>
            </w:pPr>
            <w:r>
              <w:rPr>
                <w:sz w:val="18"/>
                <w:szCs w:val="20"/>
              </w:rPr>
              <w:t>No</w:t>
            </w:r>
          </w:p>
        </w:tc>
      </w:tr>
      <w:tr w:rsidR="00713183" w:rsidRPr="00627989" w:rsidTr="00DA2617">
        <w:trPr>
          <w:trHeight w:val="20"/>
        </w:trPr>
        <w:tc>
          <w:tcPr>
            <w:tcW w:w="0" w:type="auto"/>
            <w:vAlign w:val="center"/>
          </w:tcPr>
          <w:p w:rsidR="0022404E" w:rsidRPr="00627989" w:rsidRDefault="0022404E" w:rsidP="0022404E">
            <w:pPr>
              <w:pStyle w:val="NoSpacing"/>
              <w:jc w:val="center"/>
              <w:rPr>
                <w:sz w:val="18"/>
                <w:szCs w:val="20"/>
              </w:rPr>
            </w:pPr>
            <w:r w:rsidRPr="00627989">
              <w:rPr>
                <w:sz w:val="18"/>
                <w:szCs w:val="20"/>
              </w:rPr>
              <w:t>SCORE</w:t>
            </w:r>
          </w:p>
        </w:tc>
        <w:tc>
          <w:tcPr>
            <w:tcW w:w="0" w:type="auto"/>
            <w:vAlign w:val="center"/>
          </w:tcPr>
          <w:p w:rsidR="0022404E" w:rsidRPr="00627989" w:rsidRDefault="0022404E" w:rsidP="0022404E">
            <w:pPr>
              <w:pStyle w:val="NoSpacing"/>
              <w:jc w:val="center"/>
              <w:rPr>
                <w:sz w:val="18"/>
                <w:szCs w:val="20"/>
              </w:rPr>
            </w:pPr>
            <w:r w:rsidRPr="00627989">
              <w:rPr>
                <w:sz w:val="18"/>
                <w:szCs w:val="20"/>
              </w:rPr>
              <w:t>202</w:t>
            </w:r>
          </w:p>
        </w:tc>
        <w:tc>
          <w:tcPr>
            <w:tcW w:w="2865" w:type="dxa"/>
            <w:vAlign w:val="center"/>
          </w:tcPr>
          <w:p w:rsidR="0022404E" w:rsidRPr="00627989" w:rsidRDefault="00627989" w:rsidP="0022404E">
            <w:pPr>
              <w:pStyle w:val="NoSpacing"/>
              <w:jc w:val="center"/>
              <w:rPr>
                <w:sz w:val="18"/>
                <w:szCs w:val="20"/>
              </w:rPr>
            </w:pPr>
            <w:r w:rsidRPr="00627989">
              <w:rPr>
                <w:sz w:val="18"/>
                <w:szCs w:val="20"/>
              </w:rPr>
              <w:t>Updating the score of a player</w:t>
            </w:r>
          </w:p>
        </w:tc>
        <w:tc>
          <w:tcPr>
            <w:tcW w:w="1559" w:type="dxa"/>
            <w:shd w:val="clear" w:color="auto" w:fill="D9EAD5" w:themeFill="accent4" w:themeFillTint="33"/>
            <w:vAlign w:val="center"/>
          </w:tcPr>
          <w:p w:rsidR="0022404E" w:rsidRPr="00627989" w:rsidRDefault="00DA2617" w:rsidP="0022404E">
            <w:pPr>
              <w:pStyle w:val="NoSpacing"/>
              <w:jc w:val="center"/>
              <w:rPr>
                <w:sz w:val="18"/>
                <w:szCs w:val="20"/>
              </w:rPr>
            </w:pPr>
            <w:r>
              <w:rPr>
                <w:sz w:val="18"/>
                <w:szCs w:val="20"/>
              </w:rPr>
              <w:t>Yes</w:t>
            </w:r>
          </w:p>
        </w:tc>
        <w:tc>
          <w:tcPr>
            <w:tcW w:w="1530" w:type="dxa"/>
            <w:shd w:val="clear" w:color="auto" w:fill="D9EAD5" w:themeFill="accent4" w:themeFillTint="33"/>
            <w:vAlign w:val="center"/>
          </w:tcPr>
          <w:p w:rsidR="0022404E" w:rsidRPr="00627989" w:rsidRDefault="00DA2617" w:rsidP="0022404E">
            <w:pPr>
              <w:pStyle w:val="NoSpacing"/>
              <w:jc w:val="center"/>
              <w:rPr>
                <w:sz w:val="18"/>
                <w:szCs w:val="20"/>
              </w:rPr>
            </w:pPr>
            <w:r>
              <w:rPr>
                <w:sz w:val="18"/>
                <w:szCs w:val="20"/>
              </w:rPr>
              <w:t>Yes</w:t>
            </w:r>
          </w:p>
        </w:tc>
      </w:tr>
      <w:tr w:rsidR="00713183" w:rsidRPr="00627989" w:rsidTr="000141D7">
        <w:trPr>
          <w:trHeight w:val="20"/>
        </w:trPr>
        <w:tc>
          <w:tcPr>
            <w:tcW w:w="0" w:type="auto"/>
            <w:vAlign w:val="center"/>
          </w:tcPr>
          <w:p w:rsidR="0022404E" w:rsidRPr="00627989" w:rsidRDefault="0022404E" w:rsidP="0022404E">
            <w:pPr>
              <w:pStyle w:val="NoSpacing"/>
              <w:jc w:val="center"/>
              <w:rPr>
                <w:sz w:val="18"/>
                <w:szCs w:val="20"/>
              </w:rPr>
            </w:pPr>
            <w:r w:rsidRPr="00627989">
              <w:rPr>
                <w:sz w:val="18"/>
                <w:szCs w:val="20"/>
              </w:rPr>
              <w:t>NEW_HOST</w:t>
            </w:r>
          </w:p>
        </w:tc>
        <w:tc>
          <w:tcPr>
            <w:tcW w:w="0" w:type="auto"/>
            <w:vAlign w:val="center"/>
          </w:tcPr>
          <w:p w:rsidR="0022404E" w:rsidRPr="00627989" w:rsidRDefault="0022404E" w:rsidP="0022404E">
            <w:pPr>
              <w:pStyle w:val="NoSpacing"/>
              <w:jc w:val="center"/>
              <w:rPr>
                <w:sz w:val="18"/>
                <w:szCs w:val="20"/>
              </w:rPr>
            </w:pPr>
            <w:r w:rsidRPr="00627989">
              <w:rPr>
                <w:sz w:val="18"/>
                <w:szCs w:val="20"/>
              </w:rPr>
              <w:t>210</w:t>
            </w:r>
          </w:p>
        </w:tc>
        <w:tc>
          <w:tcPr>
            <w:tcW w:w="2865" w:type="dxa"/>
            <w:vAlign w:val="center"/>
          </w:tcPr>
          <w:p w:rsidR="0022404E" w:rsidRPr="00627989" w:rsidRDefault="00627989" w:rsidP="0022404E">
            <w:pPr>
              <w:pStyle w:val="NoSpacing"/>
              <w:jc w:val="center"/>
              <w:rPr>
                <w:sz w:val="18"/>
                <w:szCs w:val="20"/>
              </w:rPr>
            </w:pPr>
            <w:r w:rsidRPr="00627989">
              <w:rPr>
                <w:sz w:val="18"/>
                <w:szCs w:val="20"/>
              </w:rPr>
              <w:t>Delegating a client to be the host</w:t>
            </w:r>
          </w:p>
        </w:tc>
        <w:tc>
          <w:tcPr>
            <w:tcW w:w="1559" w:type="dxa"/>
            <w:shd w:val="clear" w:color="auto" w:fill="D9EAD5" w:themeFill="accent4" w:themeFillTint="33"/>
            <w:vAlign w:val="center"/>
          </w:tcPr>
          <w:p w:rsidR="0022404E" w:rsidRPr="00627989" w:rsidRDefault="00DA2617" w:rsidP="0022404E">
            <w:pPr>
              <w:pStyle w:val="NoSpacing"/>
              <w:jc w:val="center"/>
              <w:rPr>
                <w:sz w:val="18"/>
                <w:szCs w:val="20"/>
              </w:rPr>
            </w:pPr>
            <w:r>
              <w:rPr>
                <w:sz w:val="18"/>
                <w:szCs w:val="20"/>
              </w:rPr>
              <w:t>Yes</w:t>
            </w:r>
          </w:p>
        </w:tc>
        <w:tc>
          <w:tcPr>
            <w:tcW w:w="1530" w:type="dxa"/>
            <w:shd w:val="clear" w:color="auto" w:fill="F2CDD1" w:themeFill="accent2" w:themeFillTint="33"/>
            <w:vAlign w:val="center"/>
          </w:tcPr>
          <w:p w:rsidR="0022404E" w:rsidRPr="00627989" w:rsidRDefault="00DA2617" w:rsidP="00E0676D">
            <w:pPr>
              <w:pStyle w:val="NoSpacing"/>
              <w:keepNext/>
              <w:jc w:val="center"/>
              <w:rPr>
                <w:sz w:val="18"/>
                <w:szCs w:val="20"/>
              </w:rPr>
            </w:pPr>
            <w:r>
              <w:rPr>
                <w:sz w:val="18"/>
                <w:szCs w:val="20"/>
              </w:rPr>
              <w:t>No</w:t>
            </w:r>
          </w:p>
        </w:tc>
      </w:tr>
    </w:tbl>
    <w:p w:rsidR="00E0676D" w:rsidRDefault="00E0676D" w:rsidP="00E0676D">
      <w:pPr>
        <w:pStyle w:val="Caption"/>
        <w:jc w:val="center"/>
        <w:rPr>
          <w:sz w:val="22"/>
        </w:rPr>
      </w:pPr>
      <w:r w:rsidRPr="007A6C58">
        <w:rPr>
          <w:sz w:val="22"/>
        </w:rPr>
        <w:t xml:space="preserve">Table </w:t>
      </w:r>
      <w:r w:rsidRPr="007A6C58">
        <w:rPr>
          <w:sz w:val="22"/>
        </w:rPr>
        <w:fldChar w:fldCharType="begin"/>
      </w:r>
      <w:r w:rsidRPr="007A6C58">
        <w:rPr>
          <w:sz w:val="22"/>
        </w:rPr>
        <w:instrText xml:space="preserve"> SEQ Table \* ARABIC </w:instrText>
      </w:r>
      <w:r w:rsidRPr="007A6C58">
        <w:rPr>
          <w:sz w:val="22"/>
        </w:rPr>
        <w:fldChar w:fldCharType="separate"/>
      </w:r>
      <w:r w:rsidR="00E7289B">
        <w:rPr>
          <w:noProof/>
          <w:sz w:val="22"/>
        </w:rPr>
        <w:t>1</w:t>
      </w:r>
      <w:r w:rsidRPr="007A6C58">
        <w:rPr>
          <w:sz w:val="22"/>
        </w:rPr>
        <w:fldChar w:fldCharType="end"/>
      </w:r>
      <w:r w:rsidRPr="007A6C58">
        <w:rPr>
          <w:sz w:val="22"/>
        </w:rPr>
        <w:t xml:space="preserve"> </w:t>
      </w:r>
      <w:r w:rsidR="00963D74">
        <w:rPr>
          <w:sz w:val="22"/>
        </w:rPr>
        <w:t>–</w:t>
      </w:r>
      <w:r w:rsidRPr="007A6C58">
        <w:rPr>
          <w:sz w:val="22"/>
        </w:rPr>
        <w:t xml:space="preserve"> </w:t>
      </w:r>
      <w:r w:rsidR="00963D74">
        <w:rPr>
          <w:sz w:val="22"/>
        </w:rPr>
        <w:t>All message types used in the project</w:t>
      </w:r>
      <w:r w:rsidRPr="007A6C58">
        <w:rPr>
          <w:sz w:val="22"/>
        </w:rPr>
        <w:t xml:space="preserve">. </w:t>
      </w:r>
      <w:r w:rsidR="00A4588C">
        <w:rPr>
          <w:sz w:val="22"/>
        </w:rPr>
        <w:t>The</w:t>
      </w:r>
      <w:r w:rsidRPr="007A6C58">
        <w:rPr>
          <w:sz w:val="22"/>
        </w:rPr>
        <w:t xml:space="preserve"> byte value</w:t>
      </w:r>
      <w:r w:rsidR="00A4588C">
        <w:rPr>
          <w:sz w:val="22"/>
        </w:rPr>
        <w:t xml:space="preserve"> for each message</w:t>
      </w:r>
      <w:r w:rsidRPr="007A6C58">
        <w:rPr>
          <w:sz w:val="22"/>
        </w:rPr>
        <w:t xml:space="preserve"> is </w:t>
      </w:r>
      <w:r w:rsidR="00A4588C" w:rsidRPr="007A6C58">
        <w:rPr>
          <w:sz w:val="22"/>
        </w:rPr>
        <w:t>arbitrary;</w:t>
      </w:r>
      <w:r w:rsidRPr="007A6C58">
        <w:rPr>
          <w:sz w:val="22"/>
        </w:rPr>
        <w:t xml:space="preserve"> it is only used to </w:t>
      </w:r>
      <w:r w:rsidR="00546292" w:rsidRPr="007A6C58">
        <w:rPr>
          <w:sz w:val="22"/>
        </w:rPr>
        <w:t>identify</w:t>
      </w:r>
      <w:r w:rsidRPr="007A6C58">
        <w:rPr>
          <w:sz w:val="22"/>
        </w:rPr>
        <w:t xml:space="preserve"> the type of message in the Network classes.</w:t>
      </w:r>
    </w:p>
    <w:p w:rsidR="00AF5C67" w:rsidRDefault="00AF5C67" w:rsidP="00AF5C67">
      <w:pPr>
        <w:pStyle w:val="Heading2"/>
      </w:pPr>
      <w:bookmarkStart w:id="72" w:name="_Toc450163157"/>
      <w:bookmarkStart w:id="73" w:name="_Toc450245100"/>
      <w:r>
        <w:lastRenderedPageBreak/>
        <w:t>Connections and disconnections</w:t>
      </w:r>
      <w:bookmarkEnd w:id="72"/>
      <w:bookmarkEnd w:id="73"/>
    </w:p>
    <w:p w:rsidR="00EB3E5B" w:rsidRDefault="00EB3E5B" w:rsidP="00EB3E5B"/>
    <w:p w:rsidR="00F63037" w:rsidRDefault="00F63037" w:rsidP="00F63037">
      <w:pPr>
        <w:keepNext/>
        <w:shd w:val="clear" w:color="auto" w:fill="F2F2F2" w:themeFill="background1" w:themeFillShade="F2"/>
        <w:jc w:val="center"/>
      </w:pPr>
      <w:r>
        <w:rPr>
          <w:noProof/>
          <w:lang w:val="en-GB" w:eastAsia="en-GB"/>
        </w:rPr>
        <w:drawing>
          <wp:inline distT="0" distB="0" distL="0" distR="0" wp14:anchorId="32DDF5FB" wp14:editId="08326B24">
            <wp:extent cx="3752850" cy="305762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55888" cy="3060096"/>
                    </a:xfrm>
                    <a:prstGeom prst="rect">
                      <a:avLst/>
                    </a:prstGeom>
                  </pic:spPr>
                </pic:pic>
              </a:graphicData>
            </a:graphic>
          </wp:inline>
        </w:drawing>
      </w:r>
    </w:p>
    <w:p w:rsidR="00EB3E5B" w:rsidRDefault="00F63037" w:rsidP="00F63037">
      <w:pPr>
        <w:pStyle w:val="Caption"/>
        <w:shd w:val="clear" w:color="auto" w:fill="F2F2F2" w:themeFill="background1" w:themeFillShade="F2"/>
        <w:jc w:val="center"/>
        <w:rPr>
          <w:sz w:val="22"/>
          <w:szCs w:val="22"/>
        </w:rPr>
      </w:pPr>
      <w:r w:rsidRPr="00F63037">
        <w:rPr>
          <w:sz w:val="22"/>
          <w:szCs w:val="22"/>
        </w:rPr>
        <w:t xml:space="preserve">Figure </w:t>
      </w:r>
      <w:r w:rsidRPr="00F63037">
        <w:rPr>
          <w:sz w:val="22"/>
          <w:szCs w:val="22"/>
        </w:rPr>
        <w:fldChar w:fldCharType="begin"/>
      </w:r>
      <w:r w:rsidRPr="00F63037">
        <w:rPr>
          <w:sz w:val="22"/>
          <w:szCs w:val="22"/>
        </w:rPr>
        <w:instrText xml:space="preserve"> SEQ Figure \* ARABIC </w:instrText>
      </w:r>
      <w:r w:rsidRPr="00F63037">
        <w:rPr>
          <w:sz w:val="22"/>
          <w:szCs w:val="22"/>
        </w:rPr>
        <w:fldChar w:fldCharType="separate"/>
      </w:r>
      <w:r w:rsidR="00E7289B">
        <w:rPr>
          <w:noProof/>
          <w:sz w:val="22"/>
          <w:szCs w:val="22"/>
        </w:rPr>
        <w:t>11</w:t>
      </w:r>
      <w:r w:rsidRPr="00F63037">
        <w:rPr>
          <w:sz w:val="22"/>
          <w:szCs w:val="22"/>
        </w:rPr>
        <w:fldChar w:fldCharType="end"/>
      </w:r>
      <w:r w:rsidRPr="00F63037">
        <w:rPr>
          <w:sz w:val="22"/>
          <w:szCs w:val="22"/>
        </w:rPr>
        <w:t xml:space="preserve"> - Sequence diagram of a client connecting to a server.</w:t>
      </w:r>
    </w:p>
    <w:p w:rsidR="00550E16" w:rsidRDefault="007516EC" w:rsidP="00550E16">
      <w:r>
        <w:t xml:space="preserve">When a new client attempts to connect to a running instance of MoboServerWPF, </w:t>
      </w:r>
      <w:r w:rsidR="0035189E">
        <w:t>the connection is first established using</w:t>
      </w:r>
      <w:r w:rsidR="0027228F">
        <w:t xml:space="preserve"> a</w:t>
      </w:r>
      <w:r w:rsidR="0035189E">
        <w:t xml:space="preserve"> Lidgren.Network</w:t>
      </w:r>
      <w:r w:rsidR="0027228F">
        <w:t xml:space="preserve"> </w:t>
      </w:r>
      <w:r w:rsidR="0027228F" w:rsidRPr="00FD6EC6">
        <w:rPr>
          <w:rStyle w:val="CodeChar"/>
        </w:rPr>
        <w:t>NetClient</w:t>
      </w:r>
      <w:r w:rsidR="0027228F">
        <w:t xml:space="preserve"> object with the correct IP and port configuration</w:t>
      </w:r>
      <w:r w:rsidR="0082225A">
        <w:t>. I</w:t>
      </w:r>
      <w:r w:rsidR="00BB3EE7">
        <w:t>mmediately after, the</w:t>
      </w:r>
      <w:r w:rsidR="0082225A">
        <w:t xml:space="preserve"> client construct</w:t>
      </w:r>
      <w:r w:rsidR="00BB3EE7">
        <w:t>s</w:t>
      </w:r>
      <w:r w:rsidR="0082225A">
        <w:t xml:space="preserve"> a CONNECT message</w:t>
      </w:r>
      <w:r w:rsidR="003148F1">
        <w:t xml:space="preserve"> </w:t>
      </w:r>
      <w:r w:rsidR="00BB3EE7">
        <w:t xml:space="preserve">that contains </w:t>
      </w:r>
      <w:r w:rsidR="0090606E">
        <w:t>the unique identifier of the client (provide</w:t>
      </w:r>
      <w:r w:rsidR="00953290">
        <w:t xml:space="preserve">d by </w:t>
      </w:r>
      <w:r w:rsidR="00953290" w:rsidRPr="004271E6">
        <w:rPr>
          <w:rStyle w:val="CodeChar"/>
        </w:rPr>
        <w:t>NetC</w:t>
      </w:r>
      <w:r w:rsidR="0090606E" w:rsidRPr="004271E6">
        <w:rPr>
          <w:rStyle w:val="CodeChar"/>
        </w:rPr>
        <w:t>lient.UniqueIndentifier</w:t>
      </w:r>
      <w:r w:rsidR="0090606E">
        <w:t>)</w:t>
      </w:r>
      <w:r w:rsidR="00953290">
        <w:t>, the name of the player and x and y coordinates of the starting position of the player</w:t>
      </w:r>
      <w:r w:rsidR="005403AF">
        <w:t xml:space="preserve">. </w:t>
      </w:r>
      <w:r w:rsidR="00C023C1">
        <w:t xml:space="preserve">The server creates a new </w:t>
      </w:r>
      <w:r w:rsidR="00C023C1" w:rsidRPr="001B79B1">
        <w:rPr>
          <w:rStyle w:val="CodeChar"/>
        </w:rPr>
        <w:t>Player</w:t>
      </w:r>
      <w:r w:rsidR="00C023C1">
        <w:t xml:space="preserve"> object for the player, updates </w:t>
      </w:r>
      <w:r w:rsidR="004E09DD">
        <w:t>its</w:t>
      </w:r>
      <w:r w:rsidR="00855011">
        <w:t xml:space="preserve"> player </w:t>
      </w:r>
      <w:r w:rsidR="00C023C1">
        <w:t xml:space="preserve">collection </w:t>
      </w:r>
      <w:r w:rsidR="00487649">
        <w:t>and subsequently sends details of all players to all clients</w:t>
      </w:r>
      <w:r w:rsidR="005634EE">
        <w:t xml:space="preserve"> via a returning CONNECT message, for two reasons. First, previously connected clients need to add the new player their collections, and secondly, the newly connected player requires the details of all the current players connected to the server.</w:t>
      </w:r>
      <w:r w:rsidR="003221F5">
        <w:t xml:space="preserve"> By only adding the player to the client collection if it does not already exist</w:t>
      </w:r>
      <w:r w:rsidR="004C2948">
        <w:t xml:space="preserve"> (determined by the unique identifier</w:t>
      </w:r>
      <w:r w:rsidR="001B79B1">
        <w:t>)</w:t>
      </w:r>
      <w:r w:rsidR="003221F5">
        <w:t>, both of these requirements are satisfied.</w:t>
      </w:r>
    </w:p>
    <w:p w:rsidR="004C2948" w:rsidRDefault="004C2948" w:rsidP="00550E16"/>
    <w:p w:rsidR="003D0FA1" w:rsidRDefault="004C2948" w:rsidP="00550E16">
      <w:r>
        <w:t xml:space="preserve">Disconnections are achieved in a similar fashion. </w:t>
      </w:r>
      <w:r w:rsidR="003D0FA1">
        <w:t xml:space="preserve">If a client is </w:t>
      </w:r>
      <w:r w:rsidR="000E3530">
        <w:t>terminated</w:t>
      </w:r>
      <w:r w:rsidR="003D0FA1">
        <w:t xml:space="preserve"> or otherwise loses connection to a server</w:t>
      </w:r>
      <w:r w:rsidR="00AA059D">
        <w:t>, the client will time out on the server side as explained in section 8.3.</w:t>
      </w:r>
      <w:r w:rsidR="00667ACB">
        <w:t xml:space="preserve"> When this occurs, the </w:t>
      </w:r>
      <w:r w:rsidR="00BF73C4">
        <w:t xml:space="preserve">server creates a new DISCONNECT message </w:t>
      </w:r>
      <w:r w:rsidR="00FE772D">
        <w:t>containing the UID of the client that has timed out and sends it to all clients. The clients receive the message and remove the player with the specified UID from their collections, notifying them that the player has left the server.</w:t>
      </w:r>
    </w:p>
    <w:p w:rsidR="003D0FA1" w:rsidRDefault="003D0FA1" w:rsidP="00550E16"/>
    <w:p w:rsidR="003B5D8B" w:rsidRDefault="00292BC7" w:rsidP="00550E16">
      <w:r>
        <w:t>Not that the delivery method of CONNECT, as well as disconnect is TCP.</w:t>
      </w:r>
      <w:r w:rsidR="005F20E4">
        <w:t xml:space="preserve"> In fact, all messages except </w:t>
      </w:r>
      <w:r w:rsidR="00F816BC">
        <w:t>MOVE are delivered via TCP, as they are important to the synchronization of the game state, and failure to transmit and receive any of these messages can lead to inconsistencies of the game state between clients.</w:t>
      </w:r>
      <w:r w:rsidR="00DF1404">
        <w:t xml:space="preserve"> If MOVE messages fail to reach server or client, is it not such an inconvenience since they are transmitted</w:t>
      </w:r>
      <w:r w:rsidR="007A1F8C">
        <w:t xml:space="preserve"> by server and client</w:t>
      </w:r>
      <w:r w:rsidR="00DF1404">
        <w:t xml:space="preserve"> every 16ms.</w:t>
      </w:r>
    </w:p>
    <w:p w:rsidR="003B5D8B" w:rsidRDefault="009F540D" w:rsidP="00852D0F">
      <w:pPr>
        <w:pStyle w:val="Heading2"/>
      </w:pPr>
      <w:bookmarkStart w:id="74" w:name="_Toc450163158"/>
      <w:bookmarkStart w:id="75" w:name="_Toc450245101"/>
      <w:r>
        <w:lastRenderedPageBreak/>
        <w:t>Player positions</w:t>
      </w:r>
      <w:bookmarkEnd w:id="74"/>
      <w:bookmarkEnd w:id="75"/>
    </w:p>
    <w:p w:rsidR="00E70475" w:rsidRDefault="00E70475" w:rsidP="00E70475"/>
    <w:p w:rsidR="000F3FF4" w:rsidRDefault="006A14B6" w:rsidP="00E70475">
      <w:r>
        <w:t xml:space="preserve">Player positions and </w:t>
      </w:r>
      <w:r w:rsidR="00CD6040">
        <w:t xml:space="preserve">directions are </w:t>
      </w:r>
      <w:r w:rsidR="007F7532">
        <w:t xml:space="preserve">synchronized by </w:t>
      </w:r>
      <w:r w:rsidR="004D5141">
        <w:t>MOVE messages.</w:t>
      </w:r>
      <w:r w:rsidR="003F49D3">
        <w:t xml:space="preserve"> During every tick, the </w:t>
      </w:r>
      <w:r w:rsidR="003F49D3" w:rsidRPr="00855011">
        <w:rPr>
          <w:rStyle w:val="CodeChar"/>
        </w:rPr>
        <w:t>Player</w:t>
      </w:r>
      <w:r w:rsidR="003F49D3">
        <w:t xml:space="preserve"> class of the client will create and send a MOVE message to the server containing </w:t>
      </w:r>
      <w:r w:rsidR="00E32E9D">
        <w:t xml:space="preserve">the </w:t>
      </w:r>
      <w:r w:rsidR="000F01F1">
        <w:t xml:space="preserve">UID, </w:t>
      </w:r>
      <w:r w:rsidR="00E32E9D">
        <w:t>position</w:t>
      </w:r>
      <w:r w:rsidR="00AA7B83">
        <w:t xml:space="preserve"> </w:t>
      </w:r>
      <w:r w:rsidR="00C06C97">
        <w:t>(</w:t>
      </w:r>
      <w:r w:rsidR="00AA7B83">
        <w:t>in separate integers like the CONNECT message</w:t>
      </w:r>
      <w:r w:rsidR="00C06C97">
        <w:t>)</w:t>
      </w:r>
      <w:r w:rsidR="00AA7B83">
        <w:t>,</w:t>
      </w:r>
      <w:r w:rsidR="003F49D3">
        <w:t xml:space="preserve"> and </w:t>
      </w:r>
      <w:r w:rsidR="00060EB2">
        <w:t xml:space="preserve">the current rotation of the </w:t>
      </w:r>
      <w:r w:rsidR="001F68B4">
        <w:t xml:space="preserve">local </w:t>
      </w:r>
      <w:r w:rsidR="00060EB2">
        <w:t>player.</w:t>
      </w:r>
      <w:r w:rsidR="0074242A">
        <w:t xml:space="preserve"> </w:t>
      </w:r>
      <w:r w:rsidR="00DA09E7">
        <w:t xml:space="preserve">Synchronizing the rotation of the player was important as otherwise, </w:t>
      </w:r>
      <w:r w:rsidR="00B0612C">
        <w:t>all non-local players appear to be facing north</w:t>
      </w:r>
      <w:r w:rsidR="00E7578F">
        <w:t xml:space="preserve"> no</w:t>
      </w:r>
      <w:r w:rsidR="00B0612C">
        <w:t xml:space="preserve"> matter the direction they are moving or firing.</w:t>
      </w:r>
      <w:r w:rsidR="009C42D0">
        <w:t xml:space="preserve"> </w:t>
      </w:r>
      <w:r w:rsidR="004F0A33">
        <w:t>The server updates the player</w:t>
      </w:r>
      <w:r w:rsidR="00CD11C4">
        <w:t xml:space="preserve"> position and rotation</w:t>
      </w:r>
      <w:r w:rsidR="004F0A33">
        <w:t xml:space="preserve"> in its collection with the specified UID and </w:t>
      </w:r>
      <w:r w:rsidR="00017686">
        <w:t xml:space="preserve">then sends </w:t>
      </w:r>
      <w:r w:rsidR="00CF1E6E">
        <w:t xml:space="preserve">a MOVE message to all clients identical to that it received from the individual client. </w:t>
      </w:r>
      <w:r w:rsidR="0095146E">
        <w:t xml:space="preserve">The connected clients then check first if the MOVE message does not relate to their current player, and if not, update the player’s position in their collections. </w:t>
      </w:r>
      <w:r w:rsidR="00662169">
        <w:t>Without this check, the client would continually update the local player with the position defined in their own move message, rendering them unable to move.</w:t>
      </w:r>
    </w:p>
    <w:p w:rsidR="00A57488" w:rsidRDefault="00A57488" w:rsidP="00E70475"/>
    <w:p w:rsidR="00A57488" w:rsidRDefault="00A57488" w:rsidP="00E70475">
      <w:r>
        <w:t>The code excerpt in Appendix 14.16 is the implementation of the MOVE message from server to client, showcasing the construction and transmission of messages using Lidgren.Network.</w:t>
      </w:r>
    </w:p>
    <w:p w:rsidR="000367A2" w:rsidRDefault="00397421" w:rsidP="000367A2">
      <w:pPr>
        <w:pStyle w:val="Heading2"/>
      </w:pPr>
      <w:bookmarkStart w:id="76" w:name="_Toc450163159"/>
      <w:bookmarkStart w:id="77" w:name="_Toc450245102"/>
      <w:r>
        <w:t>Projectile</w:t>
      </w:r>
      <w:r w:rsidR="009F540D">
        <w:t>s</w:t>
      </w:r>
      <w:bookmarkEnd w:id="76"/>
      <w:bookmarkEnd w:id="77"/>
    </w:p>
    <w:p w:rsidR="00DE216F" w:rsidRDefault="00DE216F" w:rsidP="00DE216F"/>
    <w:p w:rsidR="00397421" w:rsidRDefault="0058440E" w:rsidP="00EE24F5">
      <w:r w:rsidRPr="0058440E">
        <w:t xml:space="preserve">When a player fires a projectile, </w:t>
      </w:r>
      <w:r>
        <w:t xml:space="preserve">the client sends a SHOOT message to the server containing </w:t>
      </w:r>
      <w:r w:rsidRPr="0058440E">
        <w:t xml:space="preserve">the </w:t>
      </w:r>
      <w:r>
        <w:t>UID</w:t>
      </w:r>
      <w:r w:rsidRPr="0058440E">
        <w:t xml:space="preserve"> of the </w:t>
      </w:r>
      <w:r w:rsidR="00E855E5">
        <w:t>local player</w:t>
      </w:r>
      <w:r w:rsidRPr="0058440E">
        <w:t xml:space="preserve">, </w:t>
      </w:r>
      <w:r w:rsidR="00D5722E">
        <w:t>and positon</w:t>
      </w:r>
      <w:r w:rsidRPr="0058440E">
        <w:t xml:space="preserve">. </w:t>
      </w:r>
      <w:r w:rsidR="00036D93">
        <w:t xml:space="preserve">Since the server does not store information about projectiles, the server simply propagates the messages to all clients. </w:t>
      </w:r>
      <w:r w:rsidR="00C37E26">
        <w:t>When the clients parse the SHOOT message</w:t>
      </w:r>
      <w:r w:rsidRPr="0058440E">
        <w:t xml:space="preserve">, </w:t>
      </w:r>
      <w:r w:rsidR="00C37E26">
        <w:t>a new Projectile object in instantiated and added to the owner’s projectile collection (determined by the UID)</w:t>
      </w:r>
      <w:r w:rsidRPr="0058440E">
        <w:t xml:space="preserve"> </w:t>
      </w:r>
      <w:r w:rsidR="00C37E26">
        <w:t xml:space="preserve">and using the </w:t>
      </w:r>
      <w:r w:rsidR="00205E5F">
        <w:t>trigonometric</w:t>
      </w:r>
      <w:r w:rsidR="00A1114D">
        <w:t xml:space="preserve"> methods defined in section 7.5</w:t>
      </w:r>
      <w:r w:rsidR="00583E91">
        <w:t>, the projectile is given a velocity and appears in game.</w:t>
      </w:r>
      <w:r w:rsidR="00112A9D">
        <w:t xml:space="preserve"> </w:t>
      </w:r>
      <w:r w:rsidR="00660369">
        <w:t>The</w:t>
      </w:r>
      <w:r w:rsidR="00112A9D">
        <w:t xml:space="preserve"> </w:t>
      </w:r>
      <w:r w:rsidR="00785CD2">
        <w:t xml:space="preserve">message is ignored if it relates to the local player, preventing a duplicate projectile being </w:t>
      </w:r>
      <w:r w:rsidR="00660369">
        <w:t>added to the player’s projectile collection.</w:t>
      </w:r>
      <w:r w:rsidR="005C1358">
        <w:t xml:space="preserve"> </w:t>
      </w:r>
      <w:r w:rsidR="00682F50">
        <w:t xml:space="preserve">REMOVE_PROJECTILE ensures the removal of projectiles if they collide with StationNodes or other players. </w:t>
      </w:r>
      <w:r w:rsidR="005C1358">
        <w:t>Stations have their own projectile messages</w:t>
      </w:r>
      <w:r w:rsidR="00F00D5A">
        <w:t xml:space="preserve"> as the projectiles belong to the StationNodes that fired them, but the operation is essentially the same.</w:t>
      </w:r>
    </w:p>
    <w:p w:rsidR="009F540D" w:rsidRDefault="009F540D" w:rsidP="009F540D">
      <w:pPr>
        <w:pStyle w:val="Heading2"/>
      </w:pPr>
      <w:bookmarkStart w:id="78" w:name="_Toc450163160"/>
      <w:bookmarkStart w:id="79" w:name="_Toc450245103"/>
      <w:r>
        <w:t xml:space="preserve">Health and </w:t>
      </w:r>
      <w:r w:rsidR="00B73E10">
        <w:t>score</w:t>
      </w:r>
      <w:bookmarkEnd w:id="78"/>
      <w:bookmarkEnd w:id="79"/>
    </w:p>
    <w:p w:rsidR="00EE24F5" w:rsidRDefault="00EE24F5" w:rsidP="00EE24F5"/>
    <w:p w:rsidR="00D61DDE" w:rsidRDefault="00EE3A93" w:rsidP="00EE24F5">
      <w:r>
        <w:t>HEALTH and SCORE are similarly functioning messages</w:t>
      </w:r>
      <w:r w:rsidR="00F86E0F">
        <w:t xml:space="preserve"> that maintain synchronization of the health and score of players respectively. </w:t>
      </w:r>
      <w:r w:rsidR="00341EB7">
        <w:t xml:space="preserve">Both </w:t>
      </w:r>
      <w:r w:rsidR="00341EB7" w:rsidRPr="003520F0">
        <w:rPr>
          <w:rStyle w:val="CodeChar"/>
        </w:rPr>
        <w:t>Player</w:t>
      </w:r>
      <w:r w:rsidR="00341EB7">
        <w:t xml:space="preserve"> types and </w:t>
      </w:r>
      <w:r w:rsidR="00341EB7" w:rsidRPr="003520F0">
        <w:rPr>
          <w:rStyle w:val="CodeChar"/>
        </w:rPr>
        <w:t>StationNode</w:t>
      </w:r>
      <w:r w:rsidR="00341EB7">
        <w:t xml:space="preserve"> types have bounds used in collision detection. </w:t>
      </w:r>
      <w:r w:rsidR="004C62D2">
        <w:t>When a projectile, whether it be from another player or a station</w:t>
      </w:r>
      <w:r w:rsidR="00274E65">
        <w:t>,</w:t>
      </w:r>
      <w:r w:rsidR="004C62D2">
        <w:t xml:space="preserve"> intersects the bounds of a player</w:t>
      </w:r>
      <w:r w:rsidR="00274E65">
        <w:t xml:space="preserve"> a HEALTH message is sent to the server with the relative change that needs to be made to health of the player (most often -10</w:t>
      </w:r>
      <w:r w:rsidR="00BD6A41">
        <w:t xml:space="preserve"> to simulate damage</w:t>
      </w:r>
      <w:r w:rsidR="00274E65">
        <w:t>).</w:t>
      </w:r>
      <w:r w:rsidR="004977C4">
        <w:t xml:space="preserve"> </w:t>
      </w:r>
      <w:r w:rsidR="00961E01">
        <w:t>The server then adds this value to the health of the respective player in its collection, and sends the absolute value to all clients. The health of the player is subsequently changed on all clients.</w:t>
      </w:r>
      <w:r w:rsidR="00354C12">
        <w:t xml:space="preserve"> </w:t>
      </w:r>
      <w:r w:rsidR="00BD6A41">
        <w:t xml:space="preserve">SCORE works in a similar fashion, except they are sent by </w:t>
      </w:r>
      <w:r w:rsidR="00BD6A41" w:rsidRPr="00A123F3">
        <w:rPr>
          <w:rStyle w:val="CodeChar"/>
        </w:rPr>
        <w:t>StationNode</w:t>
      </w:r>
      <w:r w:rsidR="00BD6A41">
        <w:t xml:space="preserve"> types </w:t>
      </w:r>
      <w:r w:rsidR="00997402">
        <w:t>when player projectiles collide with them.</w:t>
      </w:r>
      <w:r w:rsidR="00CA468B">
        <w:t xml:space="preserve"> In order to allocate the score to the correct player, the player UID is sent along with the relative increase in score to the server, which then distributes the UID and absolute score to all the clients to award to the player for destroying a node.</w:t>
      </w:r>
    </w:p>
    <w:p w:rsidR="00D61DDE" w:rsidRDefault="00D61DDE" w:rsidP="00D61DDE">
      <w:r>
        <w:br w:type="page"/>
      </w:r>
    </w:p>
    <w:p w:rsidR="0092524B" w:rsidRDefault="009F2FCA" w:rsidP="00854136">
      <w:pPr>
        <w:pStyle w:val="Heading2"/>
      </w:pPr>
      <w:bookmarkStart w:id="80" w:name="_Toc450163161"/>
      <w:bookmarkStart w:id="81" w:name="_Toc450245104"/>
      <w:r>
        <w:lastRenderedPageBreak/>
        <w:t>Stations</w:t>
      </w:r>
      <w:bookmarkEnd w:id="80"/>
      <w:bookmarkEnd w:id="81"/>
    </w:p>
    <w:p w:rsidR="00D31134" w:rsidRDefault="00D31134" w:rsidP="00D31134"/>
    <w:p w:rsidR="00A761BF" w:rsidRDefault="00A761BF" w:rsidP="00A761BF">
      <w:r>
        <w:t>Stations are inherently complex data structures. It is necessary for the server to keep track of all the stations and their structure and relay them to clients when changes occur or they otherwise require an update. In this way, possible de-synchronization is avoided as clients are not required to keep track of all the changes made to the station structure them, and the server ensures that all the clients maintain the same knowledge of the stations that exist and their configurations.</w:t>
      </w:r>
    </w:p>
    <w:p w:rsidR="00A761BF" w:rsidRDefault="00A761BF" w:rsidP="00A761BF"/>
    <w:p w:rsidR="00A761BF" w:rsidRDefault="003B0076" w:rsidP="00A761BF">
      <w:r>
        <w:t>Station</w:t>
      </w:r>
      <w:r w:rsidR="00673961">
        <w:t xml:space="preserve"> structure </w:t>
      </w:r>
      <w:r w:rsidR="00A761BF">
        <w:t>resemble</w:t>
      </w:r>
      <w:r>
        <w:t>s</w:t>
      </w:r>
      <w:r w:rsidR="00A761BF">
        <w:t xml:space="preserve"> a tree of nodes, of which there are different types </w:t>
      </w:r>
      <w:r w:rsidR="008B316C">
        <w:t xml:space="preserve">defined by the </w:t>
      </w:r>
      <w:r w:rsidR="008B316C" w:rsidRPr="004A7281">
        <w:rPr>
          <w:rStyle w:val="CodeChar"/>
        </w:rPr>
        <w:t>StationNode</w:t>
      </w:r>
      <w:r w:rsidR="008B316C">
        <w:t xml:space="preserve"> objects assigned to each </w:t>
      </w:r>
      <w:r w:rsidR="004A7281">
        <w:t>node</w:t>
      </w:r>
      <w:r w:rsidR="00A761BF">
        <w:t xml:space="preserve">. </w:t>
      </w:r>
      <w:r w:rsidR="006E057E">
        <w:t>Lidgren.Network does not support</w:t>
      </w:r>
      <w:r w:rsidR="0052336A">
        <w:t xml:space="preserve"> the</w:t>
      </w:r>
      <w:r w:rsidR="006E057E">
        <w:t xml:space="preserve"> transmission of</w:t>
      </w:r>
      <w:r w:rsidR="0052336A">
        <w:t xml:space="preserve"> objects, only primitives</w:t>
      </w:r>
      <w:r w:rsidR="00DB0179">
        <w:t>,</w:t>
      </w:r>
      <w:r w:rsidR="0052336A">
        <w:t xml:space="preserve"> so it was necessary</w:t>
      </w:r>
      <w:r w:rsidR="003076C5">
        <w:t xml:space="preserve"> to serialize </w:t>
      </w:r>
      <w:r w:rsidR="0052336A">
        <w:t xml:space="preserve">each station into a form that </w:t>
      </w:r>
      <w:r w:rsidR="00D12E3D">
        <w:t>is</w:t>
      </w:r>
      <w:r w:rsidR="00A761BF">
        <w:t xml:space="preserve"> more easily transmitted</w:t>
      </w:r>
      <w:r w:rsidR="00923A1C">
        <w:t>, like a string</w:t>
      </w:r>
      <w:r w:rsidR="0052336A">
        <w:t>. This way</w:t>
      </w:r>
      <w:r w:rsidR="00A761BF">
        <w:t xml:space="preserve"> it can transmitted to the server and relayed to connected clients, at which point it is de-serialized and built up into identical data structures on all clients.</w:t>
      </w:r>
      <w:r w:rsidR="006A1234">
        <w:t xml:space="preserve"> I decided that XML was a good way to </w:t>
      </w:r>
      <w:r w:rsidR="00923A1C">
        <w:t>represent</w:t>
      </w:r>
      <w:r w:rsidR="000C5217">
        <w:t xml:space="preserve"> the stations, since the tree structure </w:t>
      </w:r>
      <w:r w:rsidR="005F04A7">
        <w:t xml:space="preserve">of the stations </w:t>
      </w:r>
      <w:r w:rsidR="000C5217">
        <w:t>can b</w:t>
      </w:r>
      <w:r w:rsidR="00901404">
        <w:t xml:space="preserve">e preserved by nesting </w:t>
      </w:r>
      <w:r w:rsidR="00D33223">
        <w:t>elements</w:t>
      </w:r>
      <w:r w:rsidR="00901404">
        <w:t xml:space="preserve"> and the positions and types of the nodes can be defined as attributes.</w:t>
      </w:r>
    </w:p>
    <w:p w:rsidR="00242038" w:rsidRDefault="00242038" w:rsidP="00A761BF"/>
    <w:p w:rsidR="00242038" w:rsidRDefault="0000765B" w:rsidP="00A761BF">
      <w:r>
        <w:t xml:space="preserve">The client therefore has two classes that deal with Station serialization and de-serialization, </w:t>
      </w:r>
      <w:r w:rsidRPr="005467CC">
        <w:rPr>
          <w:rStyle w:val="CodeChar"/>
        </w:rPr>
        <w:t>Stati</w:t>
      </w:r>
      <w:r w:rsidR="001F3BC2" w:rsidRPr="005467CC">
        <w:rPr>
          <w:rStyle w:val="CodeChar"/>
        </w:rPr>
        <w:t>onToXML</w:t>
      </w:r>
      <w:r>
        <w:t xml:space="preserve"> and </w:t>
      </w:r>
      <w:r w:rsidRPr="005467CC">
        <w:rPr>
          <w:rStyle w:val="CodeChar"/>
        </w:rPr>
        <w:t>StationFromX</w:t>
      </w:r>
      <w:r w:rsidR="001F3BC2" w:rsidRPr="005467CC">
        <w:rPr>
          <w:rStyle w:val="CodeChar"/>
        </w:rPr>
        <w:t>ML</w:t>
      </w:r>
      <w:r w:rsidR="001F3BC2">
        <w:t xml:space="preserve">. </w:t>
      </w:r>
      <w:r w:rsidR="001F2BC3" w:rsidRPr="005467CC">
        <w:rPr>
          <w:rStyle w:val="CodeChar"/>
        </w:rPr>
        <w:t>StationToXML</w:t>
      </w:r>
      <w:r w:rsidR="001F2BC3">
        <w:t xml:space="preserve"> takes as input a </w:t>
      </w:r>
      <w:r w:rsidR="001F2BC3" w:rsidRPr="005467CC">
        <w:rPr>
          <w:rStyle w:val="CodeChar"/>
        </w:rPr>
        <w:t>Station</w:t>
      </w:r>
      <w:r w:rsidR="001F2BC3">
        <w:t xml:space="preserve"> object and recursively parses through the station tree</w:t>
      </w:r>
      <w:r w:rsidR="003A5B5C">
        <w:t xml:space="preserve">, creating an element for each </w:t>
      </w:r>
      <w:r w:rsidR="003A5B5C" w:rsidRPr="005467CC">
        <w:rPr>
          <w:rStyle w:val="CodeChar"/>
        </w:rPr>
        <w:t>Node</w:t>
      </w:r>
      <w:r w:rsidR="003A5B5C">
        <w:t xml:space="preserve"> and nesting them as they appear in the station tree. </w:t>
      </w:r>
      <w:r w:rsidR="004215F7">
        <w:t>For each node it also adds as attributes the node’s UID (used to identify the node required by REMOVE_NODE messages)</w:t>
      </w:r>
      <w:r w:rsidR="000D67D4">
        <w:t xml:space="preserve">, </w:t>
      </w:r>
      <w:r w:rsidR="00C70B48">
        <w:t>and the position of the node in the 2D space ‘grid’ so that it c</w:t>
      </w:r>
      <w:r w:rsidR="002571BC">
        <w:t xml:space="preserve">an be rebuilt by </w:t>
      </w:r>
      <w:r w:rsidR="002571BC" w:rsidRPr="005467CC">
        <w:rPr>
          <w:rStyle w:val="CodeChar"/>
        </w:rPr>
        <w:t>StationFromXML</w:t>
      </w:r>
      <w:r w:rsidR="002571BC">
        <w:t xml:space="preserve">. </w:t>
      </w:r>
      <w:r w:rsidR="00444666">
        <w:t>An example XML representing a station can be seen in Appendix 14.17.</w:t>
      </w:r>
      <w:r w:rsidR="00D07599">
        <w:t xml:space="preserve"> Once the XML has been co</w:t>
      </w:r>
      <w:r w:rsidR="000170FA">
        <w:t>nstructed for the s</w:t>
      </w:r>
      <w:r w:rsidR="00BC35AA">
        <w:t>tation</w:t>
      </w:r>
      <w:r w:rsidR="00D07599">
        <w:t xml:space="preserve"> a CREATE_STATION message is constructed that contains the XML string with a unique identifier for t</w:t>
      </w:r>
      <w:r w:rsidR="008B6828">
        <w:t>he station</w:t>
      </w:r>
      <w:r w:rsidR="00BC35AA">
        <w:t>. I</w:t>
      </w:r>
      <w:r w:rsidR="008B6828">
        <w:t>t is sent to the server for synchronization.</w:t>
      </w:r>
    </w:p>
    <w:p w:rsidR="005B1C10" w:rsidRDefault="005B1C10" w:rsidP="00A761BF"/>
    <w:p w:rsidR="005B1C10" w:rsidRDefault="005B1C10" w:rsidP="00A761BF">
      <w:r>
        <w:t>The server keeps track of the current stations and their sta</w:t>
      </w:r>
      <w:r w:rsidR="005502B2">
        <w:t xml:space="preserve">te by storing them using the .NET XML API as </w:t>
      </w:r>
      <w:r w:rsidR="005502B2" w:rsidRPr="006329CB">
        <w:rPr>
          <w:rStyle w:val="CodeChar"/>
        </w:rPr>
        <w:t>XmlDocuments</w:t>
      </w:r>
      <w:r w:rsidR="005502B2">
        <w:t xml:space="preserve">. </w:t>
      </w:r>
      <w:r w:rsidR="00633136">
        <w:t xml:space="preserve">The benefit of this is that whenever a node is destroyed by a player, the API has methods to remove elements of a </w:t>
      </w:r>
      <w:r w:rsidR="00A96B40">
        <w:t>XML document in memory. This is used to remove nodes that are destroyed to maintain an updated version of the Station states.</w:t>
      </w:r>
      <w:r w:rsidR="00EA0C58">
        <w:t xml:space="preserve"> Any players joining the server receive and receive all the Stations in the current game including their specific structure if they are partially destroyed.</w:t>
      </w:r>
    </w:p>
    <w:p w:rsidR="00F0349F" w:rsidRDefault="00F0349F" w:rsidP="00A761BF"/>
    <w:p w:rsidR="0092524B" w:rsidRDefault="00A02F0C" w:rsidP="0092524B">
      <w:r>
        <w:t xml:space="preserve">The previous implementation of </w:t>
      </w:r>
      <w:r w:rsidR="00AC0E0F">
        <w:t>station</w:t>
      </w:r>
      <w:r>
        <w:t xml:space="preserve"> synchronization involved the use of random seeds. </w:t>
      </w:r>
      <w:r w:rsidR="00E76CCF">
        <w:t xml:space="preserve">Since stations are generated using a single </w:t>
      </w:r>
      <w:r w:rsidR="00E76CCF" w:rsidRPr="00C620EC">
        <w:rPr>
          <w:rStyle w:val="CodeChar"/>
        </w:rPr>
        <w:t>Random</w:t>
      </w:r>
      <w:r w:rsidR="00E76CCF">
        <w:t xml:space="preserve"> object that is used to generated the tree and ultimately the 2D layout, </w:t>
      </w:r>
      <w:r w:rsidR="005A0929">
        <w:t xml:space="preserve">providing the </w:t>
      </w:r>
      <w:r w:rsidR="005A0929" w:rsidRPr="00BE17C0">
        <w:rPr>
          <w:rStyle w:val="CodeChar"/>
        </w:rPr>
        <w:t>Random</w:t>
      </w:r>
      <w:r w:rsidR="005A0929">
        <w:t xml:space="preserve"> type with the same seed during instantiation results in the generation of a completely identical </w:t>
      </w:r>
      <w:r w:rsidR="00CD2F28">
        <w:t>station</w:t>
      </w:r>
      <w:r w:rsidR="005A0929">
        <w:t xml:space="preserve">. </w:t>
      </w:r>
      <w:r w:rsidR="003325FE">
        <w:t xml:space="preserve">While sending a single int (the seed) instead of a fairly large XML string </w:t>
      </w:r>
      <w:r w:rsidR="006D1533">
        <w:t xml:space="preserve">is superior from a bandwidth perspective to synchronize </w:t>
      </w:r>
      <w:r w:rsidR="00EC1569">
        <w:t>stations</w:t>
      </w:r>
      <w:r w:rsidR="006D1533">
        <w:t xml:space="preserve">, </w:t>
      </w:r>
      <w:r w:rsidR="005719E0">
        <w:t>it was o</w:t>
      </w:r>
      <w:r w:rsidR="00860BC4">
        <w:t xml:space="preserve">nly effective </w:t>
      </w:r>
      <w:r w:rsidR="005719E0">
        <w:t xml:space="preserve">if all the players join at the same time. </w:t>
      </w:r>
      <w:r w:rsidR="00CE19AB">
        <w:t>If a player join</w:t>
      </w:r>
      <w:r w:rsidR="00CE7DD7">
        <w:t>s</w:t>
      </w:r>
      <w:r w:rsidR="00CE19AB">
        <w:t xml:space="preserve"> later, after a </w:t>
      </w:r>
      <w:r w:rsidR="007A1D86">
        <w:t>station</w:t>
      </w:r>
      <w:r w:rsidR="00CE19AB">
        <w:t xml:space="preserve"> </w:t>
      </w:r>
      <w:r w:rsidR="00CE7DD7">
        <w:t>is</w:t>
      </w:r>
      <w:r w:rsidR="00CE19AB">
        <w:t xml:space="preserve"> partially destroyed, the seed would produce the</w:t>
      </w:r>
      <w:r w:rsidR="00CE7DD7">
        <w:t xml:space="preserve"> original Station before nodes were destroyed, and since the server wasn’t keeping track of the structure of the </w:t>
      </w:r>
      <w:r w:rsidR="006D1434">
        <w:t>station</w:t>
      </w:r>
      <w:r w:rsidR="00CE7DD7">
        <w:t>, was impossible to relay which nodes had been destroyed.</w:t>
      </w:r>
      <w:r w:rsidR="0092524B">
        <w:br w:type="page"/>
      </w:r>
    </w:p>
    <w:p w:rsidR="007A4AD0" w:rsidRDefault="00394547" w:rsidP="00394547">
      <w:pPr>
        <w:pStyle w:val="Heading1"/>
      </w:pPr>
      <w:bookmarkStart w:id="82" w:name="_Toc450163162"/>
      <w:bookmarkStart w:id="83" w:name="_Toc450245105"/>
      <w:r>
        <w:lastRenderedPageBreak/>
        <w:t>Testing</w:t>
      </w:r>
      <w:bookmarkEnd w:id="82"/>
      <w:bookmarkEnd w:id="83"/>
    </w:p>
    <w:p w:rsidR="007A4AD0" w:rsidRDefault="00394547" w:rsidP="00394547">
      <w:pPr>
        <w:pStyle w:val="Heading2"/>
      </w:pPr>
      <w:bookmarkStart w:id="84" w:name="_Toc450163163"/>
      <w:bookmarkStart w:id="85" w:name="_Toc450245106"/>
      <w:r>
        <w:t>Approach</w:t>
      </w:r>
      <w:bookmarkEnd w:id="84"/>
      <w:bookmarkEnd w:id="85"/>
    </w:p>
    <w:p w:rsidR="006C3104" w:rsidRDefault="006C3104" w:rsidP="006C3104"/>
    <w:p w:rsidR="006C3104" w:rsidRDefault="00B8540D" w:rsidP="006C3104">
      <w:r>
        <w:t xml:space="preserve">The client and the server were developed mostly utilizing test-driven development. </w:t>
      </w:r>
      <w:r w:rsidR="00E525A3">
        <w:t xml:space="preserve">Throughout the software development process, </w:t>
      </w:r>
      <w:r w:rsidR="00706B0A">
        <w:t xml:space="preserve">small sections of code were written to achieve atomic functionality, and the software was then built and ran to see if it produced the desired outcome. If, not the code would be modified </w:t>
      </w:r>
      <w:r w:rsidR="004E26E6">
        <w:t>and tested unt</w:t>
      </w:r>
      <w:r w:rsidR="000A519A">
        <w:t xml:space="preserve">il it achieved what I required, at which point I would move onto the next </w:t>
      </w:r>
      <w:r w:rsidR="00076BA1">
        <w:t xml:space="preserve">method or feature. </w:t>
      </w:r>
      <w:r w:rsidR="00102AFD">
        <w:t xml:space="preserve">For the most part, this approach worked well, </w:t>
      </w:r>
      <w:r w:rsidR="0004376B">
        <w:t xml:space="preserve">by having an idea in my mind of how the software should behave, and fairly comprehensive requirements, I was able to </w:t>
      </w:r>
      <w:r w:rsidR="00AD6A40">
        <w:t>test the software thoroug</w:t>
      </w:r>
      <w:r w:rsidR="00963DF2">
        <w:t xml:space="preserve">hly by simply playing the game, and at some points, deliberately attempting to produce errors by </w:t>
      </w:r>
      <w:r w:rsidR="00416310">
        <w:t>interacting with the game</w:t>
      </w:r>
      <w:r w:rsidR="00576536">
        <w:t xml:space="preserve"> logic</w:t>
      </w:r>
      <w:r w:rsidR="00A41646">
        <w:t xml:space="preserve"> in abnormal fashion.</w:t>
      </w:r>
    </w:p>
    <w:p w:rsidR="006B1488" w:rsidRDefault="006B1488" w:rsidP="006C3104"/>
    <w:p w:rsidR="006B1488" w:rsidRDefault="006B1488" w:rsidP="006B1488">
      <w:pPr>
        <w:keepNext/>
        <w:shd w:val="clear" w:color="auto" w:fill="F2F2F2" w:themeFill="background1" w:themeFillShade="F2"/>
        <w:jc w:val="center"/>
      </w:pPr>
      <w:r>
        <w:rPr>
          <w:noProof/>
          <w:lang w:val="en-GB" w:eastAsia="en-GB"/>
        </w:rPr>
        <w:drawing>
          <wp:inline distT="0" distB="0" distL="0" distR="0" wp14:anchorId="1144E619" wp14:editId="1B3C1265">
            <wp:extent cx="4508135" cy="2880000"/>
            <wp:effectExtent l="0" t="0" r="6985" b="0"/>
            <wp:docPr id="10" name="Picture 10" descr="\\uol.le.ac.uk\root\student\home\c\cjc44\My Documents\cjc44\other\screenshots\MOBO_2015-10-30_15-5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ol.le.ac.uk\root\student\home\c\cjc44\My Documents\cjc44\other\screenshots\MOBO_2015-10-30_15-54-5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8135" cy="2880000"/>
                    </a:xfrm>
                    <a:prstGeom prst="rect">
                      <a:avLst/>
                    </a:prstGeom>
                    <a:noFill/>
                    <a:ln>
                      <a:noFill/>
                    </a:ln>
                  </pic:spPr>
                </pic:pic>
              </a:graphicData>
            </a:graphic>
          </wp:inline>
        </w:drawing>
      </w:r>
    </w:p>
    <w:p w:rsidR="006B1488" w:rsidRDefault="006B1488" w:rsidP="006B1488">
      <w:pPr>
        <w:pStyle w:val="Caption"/>
        <w:shd w:val="clear" w:color="auto" w:fill="F2F2F2" w:themeFill="background1" w:themeFillShade="F2"/>
        <w:jc w:val="center"/>
        <w:rPr>
          <w:sz w:val="22"/>
          <w:szCs w:val="22"/>
        </w:rPr>
      </w:pPr>
      <w:r w:rsidRPr="006B1488">
        <w:rPr>
          <w:sz w:val="22"/>
          <w:szCs w:val="22"/>
        </w:rPr>
        <w:t xml:space="preserve">Figure </w:t>
      </w:r>
      <w:r w:rsidRPr="006B1488">
        <w:rPr>
          <w:sz w:val="22"/>
          <w:szCs w:val="22"/>
        </w:rPr>
        <w:fldChar w:fldCharType="begin"/>
      </w:r>
      <w:r w:rsidRPr="006B1488">
        <w:rPr>
          <w:sz w:val="22"/>
          <w:szCs w:val="22"/>
        </w:rPr>
        <w:instrText xml:space="preserve"> SEQ Figure \* ARABIC </w:instrText>
      </w:r>
      <w:r w:rsidRPr="006B1488">
        <w:rPr>
          <w:sz w:val="22"/>
          <w:szCs w:val="22"/>
        </w:rPr>
        <w:fldChar w:fldCharType="separate"/>
      </w:r>
      <w:r w:rsidR="00E7289B">
        <w:rPr>
          <w:noProof/>
          <w:sz w:val="22"/>
          <w:szCs w:val="22"/>
        </w:rPr>
        <w:t>12</w:t>
      </w:r>
      <w:r w:rsidRPr="006B1488">
        <w:rPr>
          <w:sz w:val="22"/>
          <w:szCs w:val="22"/>
        </w:rPr>
        <w:fldChar w:fldCharType="end"/>
      </w:r>
      <w:r w:rsidRPr="006B1488">
        <w:rPr>
          <w:sz w:val="22"/>
          <w:szCs w:val="22"/>
        </w:rPr>
        <w:t xml:space="preserve"> - An old screenshot of Mobo, </w:t>
      </w:r>
      <w:r w:rsidR="00AB1CE0">
        <w:rPr>
          <w:sz w:val="22"/>
          <w:szCs w:val="22"/>
        </w:rPr>
        <w:t>showcasing</w:t>
      </w:r>
      <w:r w:rsidRPr="006B1488">
        <w:rPr>
          <w:sz w:val="22"/>
          <w:szCs w:val="22"/>
        </w:rPr>
        <w:t xml:space="preserve"> some not</w:t>
      </w:r>
      <w:r w:rsidR="002C1B5A">
        <w:rPr>
          <w:sz w:val="22"/>
          <w:szCs w:val="22"/>
        </w:rPr>
        <w:t>-</w:t>
      </w:r>
      <w:r w:rsidRPr="006B1488">
        <w:rPr>
          <w:sz w:val="22"/>
          <w:szCs w:val="22"/>
        </w:rPr>
        <w:t>so</w:t>
      </w:r>
      <w:r w:rsidR="002C1B5A">
        <w:rPr>
          <w:sz w:val="22"/>
          <w:szCs w:val="22"/>
        </w:rPr>
        <w:t>-</w:t>
      </w:r>
      <w:r w:rsidRPr="006B1488">
        <w:rPr>
          <w:sz w:val="22"/>
          <w:szCs w:val="22"/>
        </w:rPr>
        <w:t>intended shooting behavior.</w:t>
      </w:r>
    </w:p>
    <w:p w:rsidR="00B07633" w:rsidRPr="00B07633" w:rsidRDefault="00B07633" w:rsidP="00B07633">
      <w:r>
        <w:t>If er</w:t>
      </w:r>
      <w:r w:rsidR="00BB33FC">
        <w:t>rors or abnormalities did occur</w:t>
      </w:r>
      <w:r>
        <w:t xml:space="preserve">, it was a simple case of firstly identifying why the game logic was not behaving in the way I wanted it to, and then making a decision on how to fix the bug. </w:t>
      </w:r>
      <w:r w:rsidR="00BB33FC">
        <w:t xml:space="preserve">Take the </w:t>
      </w:r>
      <w:r w:rsidR="005E795C">
        <w:t>e</w:t>
      </w:r>
      <w:r w:rsidR="00EF62D2">
        <w:t>xample in Figure 14</w:t>
      </w:r>
      <w:r w:rsidR="000A761D">
        <w:t>. I had just written some code that would cause a projectile to be fired from the player in the direction they were facing if the space bar was pressed.</w:t>
      </w:r>
      <w:r w:rsidR="0093024B">
        <w:t xml:space="preserve"> Building and running the software showed that the projectiles were being fired 180 degrees in the wrong direction, the sprite was 90 degrees adjacent to the direction it should have been, and the player was able to shoot far too frequently. </w:t>
      </w:r>
      <w:r w:rsidR="009E16E4">
        <w:t>By returning to the code and</w:t>
      </w:r>
      <w:r w:rsidR="00803D20">
        <w:t xml:space="preserve"> adding Pi/2 to the resultant direction of the projectile, rotating the sprite 90 degrees and implementing a cool down timer between shots</w:t>
      </w:r>
      <w:r w:rsidR="005C59F6">
        <w:t>, I</w:t>
      </w:r>
      <w:r w:rsidR="00803D20">
        <w:t xml:space="preserve"> achieved the desired functionality. </w:t>
      </w:r>
      <w:r w:rsidR="00706441">
        <w:t>M</w:t>
      </w:r>
      <w:r w:rsidR="00AA1349">
        <w:t xml:space="preserve">ost of the game data in Mobo has a visual manifestation and erroneous game state is often very noticeable, </w:t>
      </w:r>
      <w:r w:rsidR="00706441">
        <w:t xml:space="preserve">so I felt it was sufficient that rigorous play testing to ensure validity was effective for testing the software as opposed to unit testing </w:t>
      </w:r>
      <w:r w:rsidR="00191688">
        <w:t>individual</w:t>
      </w:r>
      <w:r w:rsidR="00706441">
        <w:t xml:space="preserve"> classes.</w:t>
      </w:r>
    </w:p>
    <w:p w:rsidR="00B73E10" w:rsidRDefault="00394547" w:rsidP="00394547">
      <w:pPr>
        <w:pStyle w:val="Heading2"/>
      </w:pPr>
      <w:bookmarkStart w:id="86" w:name="_Toc450163164"/>
      <w:bookmarkStart w:id="87" w:name="_Toc450245107"/>
      <w:r>
        <w:lastRenderedPageBreak/>
        <w:t>Exceptions and stability</w:t>
      </w:r>
      <w:bookmarkEnd w:id="86"/>
      <w:bookmarkEnd w:id="87"/>
    </w:p>
    <w:p w:rsidR="00B03D23" w:rsidRDefault="00B03D23" w:rsidP="00B03D23"/>
    <w:p w:rsidR="00B03D23" w:rsidRDefault="00B03D23" w:rsidP="00B03D23">
      <w:r>
        <w:t xml:space="preserve">The vast majority of exceptions encountered throughout the development of the project were null pointer exceptions. </w:t>
      </w:r>
      <w:r w:rsidR="00306FEA">
        <w:t xml:space="preserve">Stations in particular were the most error prone. Previously the station generator was used to generate a tree, build a station in 2D space and then tree was used to recursively draw the </w:t>
      </w:r>
      <w:r w:rsidR="005D74A9">
        <w:t xml:space="preserve">StationNodes from the </w:t>
      </w:r>
      <w:r w:rsidR="007C26DC">
        <w:t>nodes</w:t>
      </w:r>
      <w:r w:rsidR="005D74A9">
        <w:t xml:space="preserve"> in the tree</w:t>
      </w:r>
      <w:r w:rsidR="00306FEA">
        <w:t xml:space="preserve">. </w:t>
      </w:r>
      <w:r w:rsidR="005D74A9">
        <w:t xml:space="preserve">The problem with using the tree to draw the station </w:t>
      </w:r>
      <w:r w:rsidR="007368F4">
        <w:t xml:space="preserve">is that the algorithm that built the tree in 2D space would often fail to place nodes in an appropriate space. As a result, for that particular node, there would be no </w:t>
      </w:r>
      <w:r w:rsidR="007368F4" w:rsidRPr="008B6D34">
        <w:rPr>
          <w:rStyle w:val="CodeChar"/>
        </w:rPr>
        <w:t>StationNode</w:t>
      </w:r>
      <w:r w:rsidR="007368F4">
        <w:t xml:space="preserve">. When the recursive draw method reached the node that failed to build, there would be no </w:t>
      </w:r>
      <w:r w:rsidR="007368F4" w:rsidRPr="00164876">
        <w:rPr>
          <w:rStyle w:val="CodeChar"/>
        </w:rPr>
        <w:t>StationNode</w:t>
      </w:r>
      <w:r w:rsidR="007368F4">
        <w:t xml:space="preserve"> assigned to it, and an exception would occur. </w:t>
      </w:r>
      <w:r w:rsidR="006065C1">
        <w:t xml:space="preserve">Using the Visual Studio debugger, I could see that certain </w:t>
      </w:r>
      <w:r w:rsidR="00402F7B">
        <w:t>nodes</w:t>
      </w:r>
      <w:r w:rsidR="006065C1">
        <w:t xml:space="preserve"> i</w:t>
      </w:r>
      <w:r w:rsidR="002C49B1">
        <w:t xml:space="preserve">n the tree </w:t>
      </w:r>
      <w:r w:rsidR="006974E5">
        <w:t>had</w:t>
      </w:r>
      <w:r w:rsidR="002C49B1">
        <w:t xml:space="preserve"> null </w:t>
      </w:r>
      <w:r w:rsidR="002C49B1" w:rsidRPr="00E55B26">
        <w:rPr>
          <w:rStyle w:val="CodeChar"/>
        </w:rPr>
        <w:t>StationNode</w:t>
      </w:r>
      <w:r w:rsidR="002C49B1">
        <w:t xml:space="preserve"> objects, </w:t>
      </w:r>
      <w:r w:rsidR="00480052">
        <w:t xml:space="preserve">and after coming up with multiple solutions, </w:t>
      </w:r>
      <w:r w:rsidR="006974E5">
        <w:t>such as</w:t>
      </w:r>
      <w:r w:rsidR="00480052">
        <w:t xml:space="preserve"> a method that would prune the tree of </w:t>
      </w:r>
      <w:r w:rsidR="006974E5">
        <w:t>nodes that failed to build, the final solution was to u</w:t>
      </w:r>
      <w:r w:rsidR="00E469F3">
        <w:t>se a flat list to draw the nodes that did not depend on the original station tree.</w:t>
      </w:r>
    </w:p>
    <w:p w:rsidR="004E24E7" w:rsidRDefault="004E24E7" w:rsidP="00B03D23"/>
    <w:p w:rsidR="0076031E" w:rsidRDefault="004A77AB" w:rsidP="00826496">
      <w:r>
        <w:t xml:space="preserve">The majority of the testing I carried out was carried out by running the server and client on the same computer, for convenience. </w:t>
      </w:r>
      <w:r w:rsidR="00266F93">
        <w:t>This</w:t>
      </w:r>
      <w:r w:rsidR="00244B95">
        <w:t xml:space="preserve"> was sufficient for testing</w:t>
      </w:r>
      <w:r w:rsidR="00F40AA8">
        <w:t xml:space="preserve"> the majority of</w:t>
      </w:r>
      <w:r w:rsidR="00244B95">
        <w:t xml:space="preserve"> the</w:t>
      </w:r>
      <w:r w:rsidR="00F40AA8">
        <w:t xml:space="preserve"> functionality of the game, but problems arose when the game was tested with a friend on separate computers over the internet. </w:t>
      </w:r>
      <w:r w:rsidR="00850516">
        <w:t>The game would crash in a seemingl</w:t>
      </w:r>
      <w:r w:rsidR="00102C45">
        <w:t>y random fashion, sometimes in just a</w:t>
      </w:r>
      <w:r w:rsidR="00850516">
        <w:t xml:space="preserve"> few seconds of playing, other times after a few minutes.</w:t>
      </w:r>
      <w:r w:rsidR="00927030">
        <w:t xml:space="preserve"> </w:t>
      </w:r>
      <w:r w:rsidR="0002711F">
        <w:t xml:space="preserve">The culprit was the way I was storing collections of data, whether it be players, projectiles or stations. </w:t>
      </w:r>
      <w:r w:rsidR="00031AEE">
        <w:t xml:space="preserve">Oftentimes, the collections would be modified extremely frequently, especially while elements in the collections were being drawn or updated. </w:t>
      </w:r>
      <w:r w:rsidR="001D0C58">
        <w:t xml:space="preserve">Playing the game myself, I was unable to control two players at a time and test the concurrency. </w:t>
      </w:r>
      <w:r w:rsidR="008520AF">
        <w:t xml:space="preserve">Switching the </w:t>
      </w:r>
      <w:r w:rsidR="00D4063C">
        <w:t>collection</w:t>
      </w:r>
      <w:r w:rsidR="008520AF">
        <w:t xml:space="preserve"> types that I had used to store </w:t>
      </w:r>
      <w:r w:rsidR="00F5660C">
        <w:t>collections</w:t>
      </w:r>
      <w:r w:rsidR="008520AF">
        <w:t xml:space="preserve"> to </w:t>
      </w:r>
      <w:r w:rsidR="008520AF" w:rsidRPr="00076FD9">
        <w:rPr>
          <w:rStyle w:val="CodeChar"/>
        </w:rPr>
        <w:t>ConcurrentDictionary</w:t>
      </w:r>
      <w:r w:rsidR="008520AF">
        <w:t xml:space="preserve"> types</w:t>
      </w:r>
      <w:r w:rsidR="00076FD9">
        <w:t xml:space="preserve"> from </w:t>
      </w:r>
      <w:r w:rsidR="00076FD9" w:rsidRPr="00076FD9">
        <w:rPr>
          <w:rStyle w:val="CodeChar"/>
        </w:rPr>
        <w:t>List</w:t>
      </w:r>
      <w:r w:rsidR="001575B9">
        <w:t xml:space="preserve"> on both the clie</w:t>
      </w:r>
      <w:r w:rsidR="00076F46">
        <w:t xml:space="preserve">nt and server </w:t>
      </w:r>
      <w:r w:rsidR="00734185">
        <w:t>has made the game very</w:t>
      </w:r>
      <w:r w:rsidR="001575B9">
        <w:t xml:space="preserve"> stable</w:t>
      </w:r>
      <w:r w:rsidR="00734185">
        <w:t>, and there have since</w:t>
      </w:r>
      <w:r w:rsidR="00B611C9">
        <w:t xml:space="preserve"> been no concurrency issues since.</w:t>
      </w:r>
    </w:p>
    <w:p w:rsidR="00066BF9" w:rsidRDefault="00E52C04" w:rsidP="00863EB8">
      <w:pPr>
        <w:pStyle w:val="Heading2"/>
      </w:pPr>
      <w:bookmarkStart w:id="88" w:name="_Toc450163165"/>
      <w:bookmarkStart w:id="89" w:name="_Toc450245108"/>
      <w:r>
        <w:t>Stress testing</w:t>
      </w:r>
      <w:bookmarkEnd w:id="88"/>
      <w:bookmarkEnd w:id="89"/>
    </w:p>
    <w:p w:rsidR="00863EB8" w:rsidRDefault="00863EB8" w:rsidP="00863EB8"/>
    <w:p w:rsidR="00863EB8" w:rsidRPr="00863EB8" w:rsidRDefault="0083415D" w:rsidP="00863EB8">
      <w:r>
        <w:t>I employed stress testing to</w:t>
      </w:r>
      <w:r w:rsidR="003C1E4E">
        <w:t xml:space="preserve"> identify possible performance issues was stress testing. </w:t>
      </w:r>
      <w:r w:rsidR="005F43CF">
        <w:t xml:space="preserve">A previous implementation of </w:t>
      </w:r>
      <w:r w:rsidR="00A4126D">
        <w:t>representing</w:t>
      </w:r>
      <w:r w:rsidR="005F43CF">
        <w:t xml:space="preserve"> the stations in 2D space utilized </w:t>
      </w:r>
      <w:r w:rsidR="00B876C6">
        <w:t>100</w:t>
      </w:r>
      <w:r w:rsidR="00B957F1">
        <w:t>*</w:t>
      </w:r>
      <w:r w:rsidR="005F43CF">
        <w:t xml:space="preserve">100 2D arrays to store the stations. </w:t>
      </w:r>
      <w:r w:rsidR="00EA1DD7">
        <w:t>Clearly</w:t>
      </w:r>
      <w:r w:rsidR="00CA1326">
        <w:t xml:space="preserve"> this </w:t>
      </w:r>
      <w:r w:rsidR="00CA0866">
        <w:t>was</w:t>
      </w:r>
      <w:r w:rsidR="00CA1326">
        <w:t xml:space="preserve"> not ideal since a large majority of the array would remain empty once the station was built</w:t>
      </w:r>
      <w:r w:rsidR="00EA1DD7">
        <w:t>, resulting in inefficient memory usage</w:t>
      </w:r>
      <w:r w:rsidR="00CA1326">
        <w:t>.</w:t>
      </w:r>
      <w:r w:rsidR="00941D07">
        <w:t xml:space="preserve"> </w:t>
      </w:r>
      <w:r w:rsidR="00EC2AC7">
        <w:t>At the time I was still testing the station generation</w:t>
      </w:r>
      <w:r w:rsidR="00EA1DD7">
        <w:t xml:space="preserve"> and I was only drawing one station on the screen, but </w:t>
      </w:r>
      <w:r w:rsidR="00D62A7E">
        <w:t xml:space="preserve">when there were three or four the framerate of the game would be severely reduced. Mobo is designed to run at </w:t>
      </w:r>
      <w:r w:rsidR="00CA1453">
        <w:t>60 Hz</w:t>
      </w:r>
      <w:r w:rsidR="00D62A7E">
        <w:t xml:space="preserve">. </w:t>
      </w:r>
      <w:r w:rsidR="00330EE8">
        <w:t>If the</w:t>
      </w:r>
      <w:r w:rsidR="00DA634B">
        <w:t xml:space="preserve"> </w:t>
      </w:r>
      <w:r w:rsidR="00DA634B" w:rsidRPr="002E741F">
        <w:rPr>
          <w:rStyle w:val="CodeChar"/>
        </w:rPr>
        <w:t>Update</w:t>
      </w:r>
      <w:r w:rsidR="00DA634B">
        <w:t xml:space="preserve"> method of the main type</w:t>
      </w:r>
      <w:r w:rsidR="00330EE8">
        <w:t xml:space="preserve"> of the game</w:t>
      </w:r>
      <w:r w:rsidR="00DA634B">
        <w:t xml:space="preserve"> takes too long to calculate, the </w:t>
      </w:r>
      <w:r w:rsidR="00DA634B" w:rsidRPr="007E71C1">
        <w:rPr>
          <w:rStyle w:val="CodeChar"/>
        </w:rPr>
        <w:t>Draw</w:t>
      </w:r>
      <w:r w:rsidR="00DA634B">
        <w:t xml:space="preserve"> call misses its target of a frame</w:t>
      </w:r>
      <w:r w:rsidR="00CB509C">
        <w:t xml:space="preserve"> draw</w:t>
      </w:r>
      <w:r w:rsidR="00DA634B">
        <w:t xml:space="preserve"> every 16ms and the frame rate of the game drops</w:t>
      </w:r>
      <w:r w:rsidR="003A26D6">
        <w:t xml:space="preserve">. </w:t>
      </w:r>
      <w:r w:rsidR="00D558F4">
        <w:t xml:space="preserve">2D </w:t>
      </w:r>
      <w:r w:rsidR="00D41150">
        <w:t xml:space="preserve">arrays </w:t>
      </w:r>
      <w:r w:rsidR="00C16693">
        <w:t>are</w:t>
      </w:r>
      <w:r w:rsidR="00D41150">
        <w:t xml:space="preserve"> very slow to loop through</w:t>
      </w:r>
      <w:r w:rsidR="00844B7D">
        <w:t>, especially ones with 10,000 cells</w:t>
      </w:r>
      <w:r w:rsidR="00633E2F">
        <w:t>.</w:t>
      </w:r>
      <w:r w:rsidR="00D41150">
        <w:t xml:space="preserve"> </w:t>
      </w:r>
      <w:r w:rsidR="003B758F">
        <w:t xml:space="preserve">By giving </w:t>
      </w:r>
      <w:r w:rsidR="005D3E7A">
        <w:t xml:space="preserve">each </w:t>
      </w:r>
      <w:r w:rsidR="00890159">
        <w:t>node</w:t>
      </w:r>
      <w:r w:rsidR="005D3E7A">
        <w:t xml:space="preserve"> a grid position</w:t>
      </w:r>
      <w:r w:rsidR="00840B51">
        <w:t xml:space="preserve"> as vector</w:t>
      </w:r>
      <w:r w:rsidR="005D3E7A">
        <w:t xml:space="preserve">, explained in section 7.6, </w:t>
      </w:r>
      <w:r w:rsidR="00B97D2B">
        <w:t xml:space="preserve">I was able to forgo </w:t>
      </w:r>
      <w:r w:rsidR="00061ADB">
        <w:t xml:space="preserve">using </w:t>
      </w:r>
      <w:r w:rsidR="00B97D2B">
        <w:t>arrays</w:t>
      </w:r>
      <w:r w:rsidR="009263F2">
        <w:t xml:space="preserve">, resulting in performance </w:t>
      </w:r>
      <w:r w:rsidR="009263F2" w:rsidRPr="00CE62F7">
        <w:t xml:space="preserve">that can support </w:t>
      </w:r>
      <w:r w:rsidR="00CC438D">
        <w:rPr>
          <w:color w:val="000000" w:themeColor="text1"/>
        </w:rPr>
        <w:t>many</w:t>
      </w:r>
      <w:r w:rsidR="009263F2" w:rsidRPr="00D20D6C">
        <w:rPr>
          <w:color w:val="000000" w:themeColor="text1"/>
        </w:rPr>
        <w:t xml:space="preserve"> stations </w:t>
      </w:r>
      <w:r w:rsidR="009263F2" w:rsidRPr="00CE62F7">
        <w:t xml:space="preserve">in the game </w:t>
      </w:r>
      <w:r w:rsidR="00A73E9B" w:rsidRPr="00CE62F7">
        <w:t xml:space="preserve">without </w:t>
      </w:r>
      <w:r w:rsidR="00585C6F" w:rsidRPr="00CE62F7">
        <w:t xml:space="preserve">the client </w:t>
      </w:r>
      <w:r w:rsidR="00A73E9B" w:rsidRPr="00CE62F7">
        <w:t>slowing down.</w:t>
      </w:r>
      <w:r w:rsidR="0002648C">
        <w:t xml:space="preserve"> During normal gameplay, there are never more than 3 stations, but it still showcases how performance efficient stations are now compared to their previous implementation</w:t>
      </w:r>
      <w:r w:rsidR="0025773E">
        <w:t>.</w:t>
      </w:r>
      <w:r w:rsidR="00D20D6C">
        <w:t xml:space="preserve"> In addition, up to 20 clients can connect to a single server instance before there are noticeable performance issues, which is within the boundaries </w:t>
      </w:r>
      <w:r w:rsidR="00493971">
        <w:t>o</w:t>
      </w:r>
      <w:r w:rsidR="00EB2CC5">
        <w:t>f requirement for a multiplayer game.</w:t>
      </w:r>
    </w:p>
    <w:p w:rsidR="002E00FD" w:rsidRDefault="00A800A1" w:rsidP="00A445F2">
      <w:pPr>
        <w:pStyle w:val="Heading1"/>
      </w:pPr>
      <w:bookmarkStart w:id="90" w:name="_Toc450163166"/>
      <w:bookmarkStart w:id="91" w:name="_Toc450245109"/>
      <w:r>
        <w:lastRenderedPageBreak/>
        <w:t>Critical appraisal</w:t>
      </w:r>
      <w:bookmarkEnd w:id="90"/>
      <w:bookmarkEnd w:id="91"/>
    </w:p>
    <w:p w:rsidR="00A80C54" w:rsidRDefault="00A80C54" w:rsidP="00A80C54"/>
    <w:p w:rsidR="00E144CF" w:rsidRDefault="00055808" w:rsidP="00E27D4B">
      <w:r>
        <w:t xml:space="preserve">In hindsight, at the start of the project, I had relatively little scope of what the functionality of software was supposed to include beyond the original project proposal. I had an idea of what the final product should resemble, a multiplayer enabled game similar to XKobo, but as evidenced by the highly vague aims and objectives of the plan, and in particular the tasks in the Gantt chart, it is clear that I was mostly unsure of how the implementation was to proceed. </w:t>
      </w:r>
      <w:r w:rsidR="00715A3D">
        <w:t>Naturally as the project progressed, and I had researched the fundamental principles of network enabled games, the direction of implementation became much clearer.</w:t>
      </w:r>
      <w:r w:rsidR="00655286">
        <w:t xml:space="preserve"> </w:t>
      </w:r>
    </w:p>
    <w:p w:rsidR="00983D06" w:rsidRDefault="00983D06" w:rsidP="00A80C54"/>
    <w:p w:rsidR="006976E9" w:rsidRDefault="00983D06" w:rsidP="006976E9">
      <w:r>
        <w:t xml:space="preserve">Since the work schedule I had produced for the plan was poorly representative of the tasks and time it would take each task to complete, for the most part, I did not stick to the schedule. </w:t>
      </w:r>
      <w:r w:rsidR="003E2E73">
        <w:t xml:space="preserve">The Gantt chart gives the impression that by Semester 2 I would be mostly complete with the implementation of both the client and server, which was simply not the case. </w:t>
      </w:r>
      <w:r w:rsidR="00F73E1C">
        <w:t xml:space="preserve">I had in fact completed a good proportion of the work by the prototype demonstration. The client was mostly feature complete in terms of the GUI, player movement and network code, and the server was mature enough that multiple clients could connect and see each other moving and shooting with some basic collision detection. I had not yet started on </w:t>
      </w:r>
      <w:r w:rsidR="000E3330">
        <w:t>stations</w:t>
      </w:r>
      <w:r w:rsidR="00F73E1C">
        <w:t>, which formed the vast majority of the work in Semester 2 but having a strong foundation which to improve and add to the game moving into Semester 2 ultimately eased the pressure off completing some of the more harder requirements.</w:t>
      </w:r>
    </w:p>
    <w:p w:rsidR="006976E9" w:rsidRDefault="006976E9" w:rsidP="006976E9"/>
    <w:p w:rsidR="00091908" w:rsidRDefault="006976E9" w:rsidP="006976E9">
      <w:r>
        <w:t>Motivation starting the project was initially very high. Having previously programm</w:t>
      </w:r>
      <w:r w:rsidR="00E562E9">
        <w:t>ed</w:t>
      </w:r>
      <w:r>
        <w:t xml:space="preserve"> basic games in Java, </w:t>
      </w:r>
      <w:r w:rsidR="00091908">
        <w:t>I found programming with the XNA framework very intuitive</w:t>
      </w:r>
      <w:r w:rsidR="008468AF">
        <w:t xml:space="preserve"> and enjoyable</w:t>
      </w:r>
      <w:r>
        <w:t xml:space="preserve">. </w:t>
      </w:r>
      <w:r w:rsidR="003E25C5">
        <w:t xml:space="preserve">I was so motivated in fact, that ended up branding my game ‘Mobo’ (multiplayer XKobo), and spent </w:t>
      </w:r>
      <w:r w:rsidR="00FD370D">
        <w:t xml:space="preserve">a lot of </w:t>
      </w:r>
      <w:r w:rsidR="003E25C5">
        <w:t>time making logos for the main menu</w:t>
      </w:r>
      <w:r w:rsidR="00FD370D">
        <w:t xml:space="preserve"> and designing the GUI to </w:t>
      </w:r>
      <w:r w:rsidR="00A84CE2">
        <w:t>meet</w:t>
      </w:r>
      <w:r w:rsidR="00FD370D">
        <w:t xml:space="preserve"> my own standards for video games</w:t>
      </w:r>
      <w:r w:rsidR="003E25C5">
        <w:t xml:space="preserve">. In hindsight this was probably time better spent </w:t>
      </w:r>
      <w:r w:rsidR="00FD370D">
        <w:t xml:space="preserve">programming, but it helped me get behind my project in a way I felt like I was developing the project as a hobby as opposed to </w:t>
      </w:r>
      <w:r w:rsidR="00910A1C">
        <w:t>just an</w:t>
      </w:r>
      <w:r w:rsidR="00FD370D">
        <w:t xml:space="preserve"> academic piece of work.</w:t>
      </w:r>
      <w:r w:rsidR="00023ADA">
        <w:t xml:space="preserve"> By later October the GUI and menu system was in place and fairly polished, and I moved onto getting the player drawn on the screen, accepting </w:t>
      </w:r>
      <w:r w:rsidR="00896877">
        <w:t>input, moving and shooting.</w:t>
      </w:r>
      <w:r w:rsidR="00F16A1F">
        <w:t xml:space="preserve"> I also found the Lidgren.Network library</w:t>
      </w:r>
      <w:r w:rsidR="006361BC">
        <w:t xml:space="preserve"> intuitive also</w:t>
      </w:r>
      <w:r w:rsidR="00F16A1F">
        <w:t xml:space="preserve">, despite having to spend a long time designing how I was going to integrate it into the client </w:t>
      </w:r>
      <w:r w:rsidR="00AD29C7">
        <w:t xml:space="preserve">and </w:t>
      </w:r>
      <w:r w:rsidR="00F16A1F">
        <w:t>modelling the structure of the Network class</w:t>
      </w:r>
      <w:r w:rsidR="008D0A3F">
        <w:t>.</w:t>
      </w:r>
    </w:p>
    <w:p w:rsidR="00091908" w:rsidRDefault="00091908" w:rsidP="006976E9"/>
    <w:p w:rsidR="00D2482A" w:rsidRDefault="00596AD9" w:rsidP="006976E9">
      <w:r>
        <w:t xml:space="preserve">I first experienced a drop in motivation </w:t>
      </w:r>
      <w:r w:rsidR="000E3330">
        <w:t>after the interim report was submitted</w:t>
      </w:r>
      <w:r w:rsidR="003E143E">
        <w:t xml:space="preserve"> and my next task was to implement stations</w:t>
      </w:r>
      <w:r w:rsidR="000E3330">
        <w:t xml:space="preserve">. </w:t>
      </w:r>
      <w:r w:rsidR="00AB6F29">
        <w:t>I found it exceedingly difficu</w:t>
      </w:r>
      <w:r w:rsidR="003E143E">
        <w:t>lt to visualize and model the data structure</w:t>
      </w:r>
      <w:r w:rsidR="00F55170">
        <w:t>, growing increasingly frustrated</w:t>
      </w:r>
      <w:r w:rsidR="0063113D">
        <w:t>.</w:t>
      </w:r>
      <w:r w:rsidR="003E143E">
        <w:t xml:space="preserve"> </w:t>
      </w:r>
      <w:r w:rsidR="0063113D">
        <w:t>As</w:t>
      </w:r>
      <w:r w:rsidR="003E143E">
        <w:t xml:space="preserve"> a result, the month of December and early January was the most unproductive period of the project, with just 7 commits</w:t>
      </w:r>
      <w:r w:rsidR="0046452D">
        <w:t xml:space="preserve"> stretching over that period,</w:t>
      </w:r>
      <w:r w:rsidR="003E143E">
        <w:t xml:space="preserve"> compared to</w:t>
      </w:r>
      <w:r w:rsidR="00F16A1F">
        <w:t xml:space="preserve"> a total of</w:t>
      </w:r>
      <w:r w:rsidR="003E143E">
        <w:t xml:space="preserve"> 96 commits in </w:t>
      </w:r>
      <w:r w:rsidR="00F16A1F">
        <w:t xml:space="preserve">the month of </w:t>
      </w:r>
      <w:r w:rsidR="003E143E">
        <w:t>November.</w:t>
      </w:r>
      <w:r w:rsidR="00D2482A">
        <w:t xml:space="preserve"> This ultimately reflects the pace at which work was completed during the</w:t>
      </w:r>
      <w:r w:rsidR="0033269B">
        <w:t xml:space="preserve"> early stage of the</w:t>
      </w:r>
      <w:r w:rsidR="00D2482A">
        <w:t xml:space="preserve"> project; large bursts of motivation led to a lot of work being completed in short periods of time, but I also experienced periods </w:t>
      </w:r>
      <w:r w:rsidR="00EE2B97">
        <w:t xml:space="preserve">a </w:t>
      </w:r>
      <w:r w:rsidR="00D2482A">
        <w:t>drop in drive, and in hindsight I could have been a bit more consistent and structured my development time a bit better.</w:t>
      </w:r>
    </w:p>
    <w:p w:rsidR="00D2482A" w:rsidRDefault="00D2482A" w:rsidP="006976E9"/>
    <w:p w:rsidR="007F098A" w:rsidRDefault="00BF5E7D" w:rsidP="006976E9">
      <w:r>
        <w:t>In late January I began programming additional elements of the game, such as the mini</w:t>
      </w:r>
      <w:r w:rsidR="007E1194">
        <w:t>-</w:t>
      </w:r>
      <w:r>
        <w:t>map</w:t>
      </w:r>
      <w:r w:rsidR="002830FB">
        <w:t xml:space="preserve">, to ease myself back into development. Soon after I had begun work once again on the stations, and by mid-February </w:t>
      </w:r>
      <w:r w:rsidR="0033269B">
        <w:t xml:space="preserve">I had basic but functional version of </w:t>
      </w:r>
      <w:r w:rsidR="00125E4F">
        <w:t xml:space="preserve">stations in place. </w:t>
      </w:r>
      <w:r w:rsidR="002604C5">
        <w:t xml:space="preserve">At this point development advanced at a much more consistent pace. </w:t>
      </w:r>
      <w:r w:rsidR="00833948">
        <w:t xml:space="preserve">March was another very productive month, in which I further refined stations by optimizing their data structures (no more 2D arrays for storing </w:t>
      </w:r>
      <w:r w:rsidR="00B60C81">
        <w:t>nodes</w:t>
      </w:r>
      <w:r w:rsidR="00833948">
        <w:t>)</w:t>
      </w:r>
      <w:r w:rsidR="00EA6E32">
        <w:t xml:space="preserve">, fixing bugs, making them destructible, and writing the </w:t>
      </w:r>
      <w:r w:rsidR="005068AF">
        <w:t xml:space="preserve">integral </w:t>
      </w:r>
      <w:r w:rsidR="00EA6E32" w:rsidRPr="00504CA6">
        <w:rPr>
          <w:rStyle w:val="CodeChar"/>
        </w:rPr>
        <w:t>StationToXML</w:t>
      </w:r>
      <w:r w:rsidR="00EA6E32">
        <w:t xml:space="preserve"> and </w:t>
      </w:r>
      <w:r w:rsidR="00EA6E32" w:rsidRPr="00504CA6">
        <w:rPr>
          <w:rStyle w:val="CodeChar"/>
        </w:rPr>
        <w:t>StationFromXML</w:t>
      </w:r>
      <w:r w:rsidR="00EA6E32">
        <w:t xml:space="preserve"> classes.</w:t>
      </w:r>
    </w:p>
    <w:p w:rsidR="00185A59" w:rsidRDefault="00185A59" w:rsidP="006976E9"/>
    <w:p w:rsidR="007F098A" w:rsidRDefault="005979E2" w:rsidP="006976E9">
      <w:r>
        <w:t>The final client is a large and complex piece of software at almost 1500 lines of functional code</w:t>
      </w:r>
      <w:r w:rsidR="000E5671">
        <w:t xml:space="preserve">, and by </w:t>
      </w:r>
      <w:r w:rsidR="00246A73">
        <w:t xml:space="preserve">far </w:t>
      </w:r>
      <w:r w:rsidR="000E5671">
        <w:t xml:space="preserve">the biggest </w:t>
      </w:r>
      <w:r w:rsidR="00840630">
        <w:t>piece of software</w:t>
      </w:r>
      <w:r w:rsidR="000E5671">
        <w:t xml:space="preserve"> I have ever </w:t>
      </w:r>
      <w:r w:rsidR="00850F7C">
        <w:t xml:space="preserve">developed. </w:t>
      </w:r>
      <w:r w:rsidR="00840630">
        <w:t xml:space="preserve">While I have tried to </w:t>
      </w:r>
      <w:r w:rsidR="00060986">
        <w:t>program</w:t>
      </w:r>
      <w:r w:rsidR="009143E7">
        <w:t xml:space="preserve"> Mobo using best practices</w:t>
      </w:r>
      <w:r w:rsidR="00E77A73">
        <w:t xml:space="preserve"> and programming techniques, some parts of the code base are either more bloated or more complicated than they need to be. </w:t>
      </w:r>
      <w:r w:rsidR="00F41B0D">
        <w:t>An example of</w:t>
      </w:r>
      <w:r w:rsidR="00D107C3">
        <w:t xml:space="preserve"> this is the StationNode class</w:t>
      </w:r>
      <w:r w:rsidR="00E46722">
        <w:t xml:space="preserve">. StationNodes can be of three types, and all three have fairly different behavior, resulting in an unnecessarily long class with many conditions, and I could have instead created three separate classes that all inherit from a </w:t>
      </w:r>
      <w:r w:rsidR="00E46722" w:rsidRPr="00504CA6">
        <w:rPr>
          <w:rStyle w:val="CodeChar"/>
        </w:rPr>
        <w:t>StationNode</w:t>
      </w:r>
      <w:r w:rsidR="00E46722">
        <w:t xml:space="preserve"> superclass, simplifying the code.</w:t>
      </w:r>
      <w:r w:rsidR="00F91FBB">
        <w:t xml:space="preserve"> </w:t>
      </w:r>
      <w:r w:rsidR="006042EB">
        <w:t xml:space="preserve">There are a few more cases like this </w:t>
      </w:r>
      <w:r w:rsidR="00757BBA">
        <w:t xml:space="preserve">throughout the code, and I will definitely look to improve the quality of the code in the </w:t>
      </w:r>
      <w:r w:rsidR="00E84191">
        <w:t>future as</w:t>
      </w:r>
      <w:r w:rsidR="00757BBA">
        <w:t xml:space="preserve"> I continue developing the game </w:t>
      </w:r>
      <w:r w:rsidR="00E84191">
        <w:t>beyond university.</w:t>
      </w:r>
    </w:p>
    <w:p w:rsidR="006976E9" w:rsidRDefault="006976E9" w:rsidP="006976E9"/>
    <w:p w:rsidR="00C87D37" w:rsidRDefault="00095916" w:rsidP="00C87D37">
      <w:r>
        <w:t xml:space="preserve">Over the past decade there have been an increasing number of multiplayer-focused online </w:t>
      </w:r>
      <w:r w:rsidR="00F83F1F">
        <w:t xml:space="preserve">video </w:t>
      </w:r>
      <w:r w:rsidR="00117E09">
        <w:t>games</w:t>
      </w:r>
      <w:r>
        <w:t xml:space="preserve"> that have failed to launch properly.</w:t>
      </w:r>
      <w:r w:rsidR="001C4407">
        <w:t xml:space="preserve"> While I acknowledge that Mobo is far simpler in network functionality than </w:t>
      </w:r>
      <w:r w:rsidR="00B76353">
        <w:t>the</w:t>
      </w:r>
      <w:r w:rsidR="001C4407">
        <w:t xml:space="preserve"> average mul</w:t>
      </w:r>
      <w:r w:rsidR="003D4CCF">
        <w:t xml:space="preserve">ti-million dollar </w:t>
      </w:r>
      <w:r w:rsidR="00016598">
        <w:t>budget</w:t>
      </w:r>
      <w:r w:rsidR="00B76353">
        <w:t xml:space="preserve"> multiplayer</w:t>
      </w:r>
      <w:r w:rsidR="003D4CCF">
        <w:t xml:space="preserve"> title, </w:t>
      </w:r>
      <w:r w:rsidR="000C78D8">
        <w:t xml:space="preserve">the project provided a very interesting insight into </w:t>
      </w:r>
      <w:r w:rsidR="00C85A13">
        <w:t xml:space="preserve">the general idea behind </w:t>
      </w:r>
      <w:r w:rsidR="000C78D8">
        <w:t>the communication protocols and messages that form the backbone of the synchronization that many of these games achieve</w:t>
      </w:r>
      <w:r w:rsidR="00A43F79">
        <w:t>.</w:t>
      </w:r>
      <w:r w:rsidR="00B146BE">
        <w:t xml:space="preserve"> The design and implementation of the network systems a</w:t>
      </w:r>
      <w:r w:rsidR="002A76BE">
        <w:t>nd the servers that these games feature likely require a highly skilled, highly paid team of engineers and developers. It is for this reason that I think the basis for this project has never been more relevant nowadays</w:t>
      </w:r>
      <w:r w:rsidR="002E6ED8">
        <w:t>, with huge demands on developers, not only in the video game industry, but when making any software that has significant network functionalit</w:t>
      </w:r>
      <w:r w:rsidR="00C87D37">
        <w:t>y.</w:t>
      </w:r>
    </w:p>
    <w:p w:rsidR="00C87D37" w:rsidRDefault="00C87D37" w:rsidP="00C87D37"/>
    <w:p w:rsidR="002832CE" w:rsidRDefault="00C87D37" w:rsidP="002832CE">
      <w:r>
        <w:t xml:space="preserve">It is for this reason that I </w:t>
      </w:r>
      <w:r w:rsidR="00B05B31">
        <w:t xml:space="preserve">also </w:t>
      </w:r>
      <w:r>
        <w:t>believe that the sk</w:t>
      </w:r>
      <w:r w:rsidR="00D16F6B">
        <w:t xml:space="preserve">ills I learned throughout the project are </w:t>
      </w:r>
      <w:r w:rsidR="00AB56C8">
        <w:t xml:space="preserve">not just applicable to game development but </w:t>
      </w:r>
      <w:r w:rsidR="00D16F6B">
        <w:t xml:space="preserve">transferrable to any </w:t>
      </w:r>
      <w:r w:rsidR="00AB56C8">
        <w:t xml:space="preserve">professional programming profession. </w:t>
      </w:r>
      <w:r w:rsidR="002832CE">
        <w:t>Computer games can vary in complexity from the simplest text based games to the much larger pieces of software that are commonly developed by studios nowadays. These larger games, sometimes boasting hundreds of components and features, are significant programming challenges and often require large teams of software architects, developers and testers to be realized. This complexity arises from the nature of video games themselves; game mechanics commonly require complex data structures, algorithms, mathematical calculations and concurrent programming concepts, and online multiplayer games also requiring meticulous server and network protocol design and implementation. The project therefore provided not only a significant educational insight into many programming techniques used in video game development, many being mathematical and algorithmic in nature, but also due to being highly user-centric, presented an opportunity to learn about graphical user interfaces, user experience and visual design.</w:t>
      </w:r>
    </w:p>
    <w:p w:rsidR="00796EAD" w:rsidRDefault="00FB40E4" w:rsidP="00D16F6B">
      <w:pPr>
        <w:pStyle w:val="Heading1"/>
      </w:pPr>
      <w:bookmarkStart w:id="92" w:name="_Toc450163167"/>
      <w:bookmarkStart w:id="93" w:name="_Toc450245110"/>
      <w:r>
        <w:lastRenderedPageBreak/>
        <w:t>Conclusion</w:t>
      </w:r>
      <w:bookmarkEnd w:id="92"/>
      <w:bookmarkEnd w:id="93"/>
    </w:p>
    <w:p w:rsidR="004A68EB" w:rsidRDefault="004A68EB" w:rsidP="00796EAD"/>
    <w:p w:rsidR="007C64C6" w:rsidRDefault="00BF233C" w:rsidP="002F569C">
      <w:r>
        <w:t>In general</w:t>
      </w:r>
      <w:r w:rsidR="003B1B29">
        <w:t>,</w:t>
      </w:r>
      <w:r>
        <w:t xml:space="preserve"> I was fairly ambitious w</w:t>
      </w:r>
      <w:r w:rsidR="00CF51EF">
        <w:t>hen setting requirements</w:t>
      </w:r>
      <w:r>
        <w:t>, particularly in the plan.</w:t>
      </w:r>
      <w:r w:rsidR="00F65F4F">
        <w:t xml:space="preserve"> As the project progressed</w:t>
      </w:r>
      <w:r w:rsidR="00291ED6">
        <w:t>, and possible paths of implementation became clearer,</w:t>
      </w:r>
      <w:r w:rsidR="00F65F4F">
        <w:t xml:space="preserve"> I shifted my aim from including all the features I had originally set out to implement and instead focused on </w:t>
      </w:r>
      <w:r w:rsidR="009F1D4F">
        <w:t>polishing the more importa</w:t>
      </w:r>
      <w:r w:rsidR="00446B1C">
        <w:t>nt core aspects of the project.</w:t>
      </w:r>
      <w:r w:rsidR="00A12F17">
        <w:t xml:space="preserve"> As a result, </w:t>
      </w:r>
      <w:r w:rsidR="000B0C08">
        <w:t>seamless level looping was only achieved partially; all elements that can move are looped if they reach the boundary</w:t>
      </w:r>
      <w:r w:rsidR="00DB3C91">
        <w:t xml:space="preserve"> in the game state</w:t>
      </w:r>
      <w:r w:rsidR="000B0C08">
        <w:t>, but I did not</w:t>
      </w:r>
      <w:r w:rsidR="00442734">
        <w:t xml:space="preserve"> manage to</w:t>
      </w:r>
      <w:r w:rsidR="000B0C08">
        <w:t xml:space="preserve"> </w:t>
      </w:r>
      <w:r w:rsidR="00842450">
        <w:t>develop</w:t>
      </w:r>
      <w:r w:rsidR="000B0C08">
        <w:t xml:space="preserve"> a performance</w:t>
      </w:r>
      <w:r w:rsidR="00BF59FE">
        <w:t>-</w:t>
      </w:r>
      <w:r w:rsidR="000B0C08">
        <w:t xml:space="preserve">conscious </w:t>
      </w:r>
      <w:r w:rsidR="00842450">
        <w:t xml:space="preserve">method of visually wrapping the level. </w:t>
      </w:r>
      <w:r w:rsidR="007B6B1A">
        <w:t xml:space="preserve">I understand the technical requirement behind achieving </w:t>
      </w:r>
      <w:r w:rsidR="0062422E">
        <w:t>this, that</w:t>
      </w:r>
      <w:r w:rsidR="00A67CF4">
        <w:t xml:space="preserve"> the </w:t>
      </w:r>
      <w:r w:rsidR="00753005">
        <w:t>game environment should be re-drawn with the correct offset at the game environment boundaries, but I</w:t>
      </w:r>
      <w:r w:rsidR="003A0404">
        <w:t xml:space="preserve"> instead</w:t>
      </w:r>
      <w:r w:rsidR="00753005">
        <w:t xml:space="preserve"> chose to focus my effort </w:t>
      </w:r>
      <w:r w:rsidR="00E074F3">
        <w:t xml:space="preserve">on the networking and </w:t>
      </w:r>
      <w:r w:rsidR="00926EE4">
        <w:t xml:space="preserve">stations as they were more important to the completeness </w:t>
      </w:r>
      <w:r w:rsidR="00A67185">
        <w:t>of</w:t>
      </w:r>
      <w:r w:rsidR="0031107D">
        <w:t xml:space="preserve"> the</w:t>
      </w:r>
      <w:r w:rsidR="00250948">
        <w:t xml:space="preserve"> final product, and were overall </w:t>
      </w:r>
      <w:r w:rsidR="00170376">
        <w:t xml:space="preserve">requirements with higher priority. </w:t>
      </w:r>
    </w:p>
    <w:p w:rsidR="001A5535" w:rsidRDefault="001A5535" w:rsidP="002F569C"/>
    <w:p w:rsidR="00796EAD" w:rsidRPr="00BF233C" w:rsidRDefault="001A5535" w:rsidP="00796EAD">
      <w:r>
        <w:t>To conclude, I believe the product closely achieves all of the original aims and objectives of the project and a majority of the requirements have been satisfied fully. The end product is two part software consisting of a client and server, providing a stable and synchronous multiplayer experience. The client is performance efficient, as a result of frequent optimization throughout the project, and the server achieves full synchronization of the game state. Significant attention was paid to creating a game with graphically pleasing visual design and responsive user interface, as well as one that contains features of common video games such as a mini</w:t>
      </w:r>
      <w:r w:rsidR="007E1194">
        <w:t>-</w:t>
      </w:r>
      <w:r>
        <w:t>map, user-configurable settings and collision detection.</w:t>
      </w:r>
      <w:r w:rsidR="00617C7E">
        <w:t xml:space="preserve"> Both client and the server have been tested thoroughly, </w:t>
      </w:r>
      <w:r w:rsidR="001752BE">
        <w:t>and employing stress testing has allowed me to see that the software performs</w:t>
      </w:r>
      <w:r w:rsidR="00C754F8">
        <w:t xml:space="preserve"> well</w:t>
      </w:r>
      <w:r w:rsidR="001752BE">
        <w:t xml:space="preserve"> within the boundaries that one would expect of a game of this nature.</w:t>
      </w:r>
      <w:r w:rsidR="006A30AD">
        <w:t xml:space="preserve">  </w:t>
      </w:r>
      <w:r w:rsidR="00621908">
        <w:rPr>
          <w:rFonts w:cs="Gentium Plus Compact"/>
          <w:szCs w:val="24"/>
        </w:rPr>
        <w:t>The project provided valuable insight into the complex programming challenges encountered in game development, as well as the difficulty in maintaining a state of synchronization between clients that are concurrently interacting with the game state.</w:t>
      </w:r>
      <w:r w:rsidR="006C144C">
        <w:rPr>
          <w:rFonts w:cs="Gentium Plus Compact"/>
          <w:szCs w:val="24"/>
        </w:rPr>
        <w:t xml:space="preserve"> I look forward to continuing the development of the Mobo and applying skills I have learned for creating new games</w:t>
      </w:r>
      <w:r w:rsidR="00885DAB">
        <w:rPr>
          <w:rFonts w:cs="Gentium Plus Compact"/>
          <w:szCs w:val="24"/>
        </w:rPr>
        <w:t xml:space="preserve"> and applications with network features</w:t>
      </w:r>
      <w:r w:rsidR="006C144C">
        <w:rPr>
          <w:rFonts w:cs="Gentium Plus Compact"/>
          <w:szCs w:val="24"/>
        </w:rPr>
        <w:t>.</w:t>
      </w:r>
      <w:r w:rsidR="00796EAD">
        <w:br w:type="page"/>
      </w:r>
    </w:p>
    <w:p w:rsidR="00487F3A" w:rsidRDefault="00796EAD" w:rsidP="00FB40E4">
      <w:pPr>
        <w:pStyle w:val="Heading1"/>
      </w:pPr>
      <w:bookmarkStart w:id="94" w:name="_Toc450163168"/>
      <w:bookmarkStart w:id="95" w:name="_Toc450245111"/>
      <w:r>
        <w:lastRenderedPageBreak/>
        <w:t>Bibliography</w:t>
      </w:r>
      <w:bookmarkEnd w:id="94"/>
      <w:bookmarkEnd w:id="95"/>
    </w:p>
    <w:p w:rsidR="003C4151" w:rsidRDefault="003C4151" w:rsidP="003C4151"/>
    <w:p w:rsidR="003C4151" w:rsidRDefault="003C4151" w:rsidP="003C4151">
      <w:pPr>
        <w:pStyle w:val="ListParagraph"/>
        <w:numPr>
          <w:ilvl w:val="0"/>
          <w:numId w:val="14"/>
        </w:numPr>
        <w:spacing w:after="160"/>
      </w:pPr>
      <w:r w:rsidRPr="006E181B">
        <w:t xml:space="preserve">Source Multiplayer Networking. </w:t>
      </w:r>
      <w:r w:rsidRPr="0082004E">
        <w:rPr>
          <w:i/>
        </w:rPr>
        <w:t>Valve Developer Community Wiki</w:t>
      </w:r>
      <w:r>
        <w:t xml:space="preserve">, Accessed </w:t>
      </w:r>
      <w:r w:rsidR="001C5DD6">
        <w:t>1</w:t>
      </w:r>
      <w:r>
        <w:t>5</w:t>
      </w:r>
      <w:r w:rsidR="001C5DD6">
        <w:t>/04/2016</w:t>
      </w:r>
      <w:r w:rsidRPr="006E181B">
        <w:t xml:space="preserve">, </w:t>
      </w:r>
      <w:r w:rsidRPr="00034386">
        <w:t>https://developer.valvesoftware.com/wiki/Source_Multiplayer_Networking</w:t>
      </w:r>
    </w:p>
    <w:p w:rsidR="003C4151" w:rsidRDefault="003C4151" w:rsidP="003C4151">
      <w:pPr>
        <w:pStyle w:val="ListParagraph"/>
        <w:numPr>
          <w:ilvl w:val="0"/>
          <w:numId w:val="14"/>
        </w:numPr>
        <w:spacing w:after="160"/>
      </w:pPr>
      <w:r w:rsidRPr="005E0BBC">
        <w:t xml:space="preserve">High Level Networking Concepts. </w:t>
      </w:r>
      <w:r w:rsidRPr="0082004E">
        <w:rPr>
          <w:i/>
        </w:rPr>
        <w:t>Unity Manual</w:t>
      </w:r>
      <w:r w:rsidR="007F4608">
        <w:t>, Accessed 17/04/2016</w:t>
      </w:r>
      <w:r w:rsidRPr="005E0BBC">
        <w:t xml:space="preserve">, </w:t>
      </w:r>
      <w:r w:rsidRPr="0082004E">
        <w:t>http://docs.unity3d.com/Manual/net-HighLevelOverview.html</w:t>
      </w:r>
    </w:p>
    <w:p w:rsidR="003C4151" w:rsidRDefault="003C4151" w:rsidP="003C4151">
      <w:pPr>
        <w:pStyle w:val="ListParagraph"/>
        <w:numPr>
          <w:ilvl w:val="0"/>
          <w:numId w:val="14"/>
        </w:numPr>
        <w:spacing w:after="160"/>
      </w:pPr>
      <w:r w:rsidRPr="00734682">
        <w:t xml:space="preserve">Lidgren Network Basics. </w:t>
      </w:r>
      <w:r w:rsidRPr="00734682">
        <w:rPr>
          <w:i/>
        </w:rPr>
        <w:t>Lidgren Networking Library Google Code Wiki</w:t>
      </w:r>
      <w:r w:rsidR="00975847">
        <w:t>, Accessed 01/05/2016</w:t>
      </w:r>
      <w:r w:rsidRPr="00734682">
        <w:t xml:space="preserve">, </w:t>
      </w:r>
      <w:r w:rsidRPr="00157A57">
        <w:t>https://code.google.com/p/lidgren-network-gen3/wiki/Basics</w:t>
      </w:r>
    </w:p>
    <w:p w:rsidR="003C4151" w:rsidRDefault="003C4151" w:rsidP="003C4151">
      <w:pPr>
        <w:pStyle w:val="ListParagraph"/>
        <w:numPr>
          <w:ilvl w:val="0"/>
          <w:numId w:val="14"/>
        </w:numPr>
        <w:spacing w:after="160"/>
      </w:pPr>
      <w:r w:rsidRPr="001027AA">
        <w:t xml:space="preserve">Lecky-Thompson, Guy W. </w:t>
      </w:r>
      <w:r w:rsidRPr="001027AA">
        <w:rPr>
          <w:i/>
        </w:rPr>
        <w:t>Fundamentals of Network Game Development</w:t>
      </w:r>
      <w:r w:rsidRPr="001027AA">
        <w:t>. Herndon, VA, USA: Course Technology / Cengage Learning, 2008.</w:t>
      </w:r>
    </w:p>
    <w:p w:rsidR="003C4151" w:rsidRDefault="003C4151" w:rsidP="003C4151">
      <w:pPr>
        <w:pStyle w:val="ListParagraph"/>
        <w:numPr>
          <w:ilvl w:val="0"/>
          <w:numId w:val="14"/>
        </w:numPr>
        <w:spacing w:after="160"/>
      </w:pPr>
      <w:r w:rsidRPr="001027AA">
        <w:t xml:space="preserve">Rabin, Steve. </w:t>
      </w:r>
      <w:r w:rsidRPr="001027AA">
        <w:rPr>
          <w:i/>
        </w:rPr>
        <w:t>Introduction to Game Development (2nd Edition)</w:t>
      </w:r>
      <w:r>
        <w:t>.</w:t>
      </w:r>
      <w:r w:rsidRPr="001027AA">
        <w:t xml:space="preserve"> Herndon, VA, USA: Course Technology / Cengage Learning, 2009.</w:t>
      </w:r>
    </w:p>
    <w:p w:rsidR="005B2AF1" w:rsidRDefault="003C4151" w:rsidP="003C4151">
      <w:pPr>
        <w:pStyle w:val="ListParagraph"/>
        <w:numPr>
          <w:ilvl w:val="0"/>
          <w:numId w:val="14"/>
        </w:numPr>
        <w:spacing w:after="160"/>
      </w:pPr>
      <w:r w:rsidRPr="001027AA">
        <w:t xml:space="preserve">Mount David. Varshney Amitabh. </w:t>
      </w:r>
      <w:r w:rsidRPr="001027AA">
        <w:rPr>
          <w:i/>
        </w:rPr>
        <w:t>Networking and Multiplayer Games</w:t>
      </w:r>
      <w:r>
        <w:t>.</w:t>
      </w:r>
      <w:r w:rsidRPr="001027AA">
        <w:t xml:space="preserve"> Chapter 9 University of Maryland 2011</w:t>
      </w:r>
      <w:r>
        <w:t>.</w:t>
      </w:r>
      <w:bookmarkStart w:id="96" w:name="_GoBack"/>
      <w:bookmarkEnd w:id="96"/>
    </w:p>
    <w:p w:rsidR="005B2AF1" w:rsidRDefault="005B2AF1" w:rsidP="005B2AF1">
      <w:r>
        <w:br w:type="page"/>
      </w:r>
    </w:p>
    <w:p w:rsidR="003C4151" w:rsidRDefault="005B2AF1" w:rsidP="005B2AF1">
      <w:pPr>
        <w:pStyle w:val="Heading1"/>
      </w:pPr>
      <w:bookmarkStart w:id="97" w:name="_Toc450245112"/>
      <w:r>
        <w:lastRenderedPageBreak/>
        <w:t>Appendix</w:t>
      </w:r>
      <w:bookmarkEnd w:id="97"/>
    </w:p>
    <w:p w:rsidR="00207EEF" w:rsidRDefault="00207EEF" w:rsidP="00207EEF">
      <w:pPr>
        <w:pStyle w:val="Heading2"/>
      </w:pPr>
      <w:bookmarkStart w:id="98" w:name="_Toc450245113"/>
      <w:r>
        <w:t>Architecture of XNA applications</w:t>
      </w:r>
      <w:bookmarkEnd w:id="98"/>
    </w:p>
    <w:p w:rsidR="00207EEF" w:rsidRDefault="00207EEF" w:rsidP="00207EEF"/>
    <w:p w:rsidR="00207EEF" w:rsidRDefault="00207EEF" w:rsidP="00207EEF">
      <w:r>
        <w:t>The architecture of XNA/Monogame applications is constant across all implementations. XNA applications have four tiers of abstraction referred to as the XNA ‘stack’. The highest tier consists of the application logic, essentially, all the code I have written for the implementation of the client and the game itself. My application runs atop the XNA Extended Framework which contains the application model. The application model provides the interface for the base game class of the client application. The XNA Extended Framework tier also contains a the content pipeline responsible for compiling and packaging assets into file formats that XNA can use more efficiently. With the introduction of MonoGame, content such as graphics and sound no longer has to be compiled into specific formats for the XNA class library to use and can instead be added to the project in their un-compiled forms using the MonoGame Pipeline tool, a separate application that replaces the XNA content pipeline.</w:t>
      </w:r>
    </w:p>
    <w:p w:rsidR="00207EEF" w:rsidRDefault="00207EEF" w:rsidP="00207EEF"/>
    <w:p w:rsidR="00207EEF" w:rsidRDefault="00207EEF" w:rsidP="00207EEF">
      <w:pPr>
        <w:keepNext/>
        <w:shd w:val="clear" w:color="auto" w:fill="F2F2F2" w:themeFill="background1" w:themeFillShade="F2"/>
        <w:jc w:val="center"/>
      </w:pPr>
      <w:r>
        <w:rPr>
          <w:noProof/>
          <w:lang w:val="en-GB" w:eastAsia="en-GB"/>
        </w:rPr>
        <w:drawing>
          <wp:inline distT="0" distB="0" distL="0" distR="0" wp14:anchorId="49B830B8" wp14:editId="3A31F243">
            <wp:extent cx="3524250" cy="2930276"/>
            <wp:effectExtent l="0" t="0" r="0" b="3810"/>
            <wp:docPr id="3" name="Picture 3" descr="\\uol.le.ac.uk\root\student\home\c\cjc44\My Documents\dissy\diagrams\xna-s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ol.le.ac.uk\root\student\home\c\cjc44\My Documents\dissy\diagrams\xna-stack.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30123" cy="2935159"/>
                    </a:xfrm>
                    <a:prstGeom prst="rect">
                      <a:avLst/>
                    </a:prstGeom>
                    <a:noFill/>
                    <a:ln>
                      <a:noFill/>
                    </a:ln>
                  </pic:spPr>
                </pic:pic>
              </a:graphicData>
            </a:graphic>
          </wp:inline>
        </w:drawing>
      </w:r>
    </w:p>
    <w:p w:rsidR="00207EEF" w:rsidRPr="00F857E6" w:rsidRDefault="00207EEF" w:rsidP="00207EEF">
      <w:pPr>
        <w:pStyle w:val="Caption"/>
        <w:shd w:val="clear" w:color="auto" w:fill="F2F2F2" w:themeFill="background1" w:themeFillShade="F2"/>
        <w:jc w:val="center"/>
        <w:rPr>
          <w:sz w:val="22"/>
          <w:szCs w:val="22"/>
        </w:rPr>
      </w:pPr>
      <w:r w:rsidRPr="00F857E6">
        <w:rPr>
          <w:sz w:val="22"/>
          <w:szCs w:val="22"/>
        </w:rPr>
        <w:t xml:space="preserve">Figure </w:t>
      </w:r>
      <w:r w:rsidRPr="00F857E6">
        <w:rPr>
          <w:sz w:val="22"/>
          <w:szCs w:val="22"/>
        </w:rPr>
        <w:fldChar w:fldCharType="begin"/>
      </w:r>
      <w:r w:rsidRPr="00F857E6">
        <w:rPr>
          <w:sz w:val="22"/>
          <w:szCs w:val="22"/>
        </w:rPr>
        <w:instrText xml:space="preserve"> SEQ Figure \* ARABIC </w:instrText>
      </w:r>
      <w:r w:rsidRPr="00F857E6">
        <w:rPr>
          <w:sz w:val="22"/>
          <w:szCs w:val="22"/>
        </w:rPr>
        <w:fldChar w:fldCharType="separate"/>
      </w:r>
      <w:r w:rsidR="00E7289B">
        <w:rPr>
          <w:noProof/>
          <w:sz w:val="22"/>
          <w:szCs w:val="22"/>
        </w:rPr>
        <w:t>13</w:t>
      </w:r>
      <w:r w:rsidRPr="00F857E6">
        <w:rPr>
          <w:sz w:val="22"/>
          <w:szCs w:val="22"/>
        </w:rPr>
        <w:fldChar w:fldCharType="end"/>
      </w:r>
      <w:r w:rsidRPr="00F857E6">
        <w:rPr>
          <w:sz w:val="22"/>
          <w:szCs w:val="22"/>
        </w:rPr>
        <w:t xml:space="preserve"> - The XNA 'stack', architecture of an XNA application.</w:t>
      </w:r>
    </w:p>
    <w:p w:rsidR="00207EEF" w:rsidRPr="00C81050" w:rsidRDefault="00207EEF" w:rsidP="00207EEF">
      <w:r>
        <w:t>The XNA Core Framework layer contains the graphics engine, responsible for providing methods to draw graphics, and the audio API to play audio assets. This layer also provides the methods used to access the current state of the keyboard and mouse, essential for capturing user input. The lowest-level layer, XNA Platform, runs atop .NET and is responsible for supporting the graphics engine by calling Direct3D’s API and obtaining the input of the mouse and keyboard from the operating system. To summarize, only the top layer of the XNA ‘stack’ is provided by the developer, the extended and core framework layers provide APIs that the developer can use, and the final platform layer handles the low-level operations the layers above it require.</w:t>
      </w:r>
    </w:p>
    <w:p w:rsidR="00207EEF" w:rsidRDefault="00FD2C8B" w:rsidP="00207EEF">
      <w:pPr>
        <w:pStyle w:val="Heading2"/>
      </w:pPr>
      <w:bookmarkStart w:id="99" w:name="_Toc450245114"/>
      <w:r>
        <w:lastRenderedPageBreak/>
        <w:t>Architecture of Windows Presentation Foundation applications</w:t>
      </w:r>
      <w:bookmarkEnd w:id="99"/>
    </w:p>
    <w:p w:rsidR="00207EEF" w:rsidRDefault="00207EEF" w:rsidP="00207EEF"/>
    <w:p w:rsidR="00BD2951" w:rsidRDefault="00207EEF" w:rsidP="00207EEF">
      <w:r>
        <w:t>The server is a much simpler application than the client and not a considerable step up from the original command line version if one disregards the GUI. The WPF application architecture resembles a simple one-way model-view-controller (MVC). The presentation GUI, defined by the layout XAML, including the player pane and the log text area acts as the ‘view’ and is updated frequently from the data structures of the model, namely the collection (</w:t>
      </w:r>
      <w:r w:rsidRPr="00DA01D6">
        <w:rPr>
          <w:rStyle w:val="CodeChar"/>
        </w:rPr>
        <w:t>ConcurrentDictionary</w:t>
      </w:r>
      <w:r>
        <w:t>) of players in the server. The controller is the main Program class of MoboServerWPF, which frequently invokes the Network class. The Network class is responsible for reading incoming messages, and updates the player list (the model) to reflect the new positions of players. Finally, the controller refreshes the view to display the new data. This refresh occurs every tick, so changes made to the model appear instantaneously.</w:t>
      </w:r>
    </w:p>
    <w:p w:rsidR="00BD2951" w:rsidRDefault="00BD2951" w:rsidP="00BD2951">
      <w:pPr>
        <w:pStyle w:val="Heading2"/>
      </w:pPr>
      <w:bookmarkStart w:id="100" w:name="_Toc450245115"/>
      <w:r>
        <w:t xml:space="preserve">XNA </w:t>
      </w:r>
      <w:r w:rsidR="003D7AC2">
        <w:t>Game</w:t>
      </w:r>
      <w:r>
        <w:t xml:space="preserve"> interface</w:t>
      </w:r>
      <w:bookmarkEnd w:id="100"/>
    </w:p>
    <w:p w:rsidR="00BD2951" w:rsidRDefault="00BD2951" w:rsidP="00207EEF"/>
    <w:p w:rsidR="00BD2951" w:rsidRPr="00F857E6" w:rsidRDefault="00BD2951" w:rsidP="00BD2951">
      <w:pPr>
        <w:shd w:val="clear" w:color="auto" w:fill="F2F2F2" w:themeFill="background1" w:themeFillShade="F2"/>
        <w:rPr>
          <w:rFonts w:ascii="Consolas" w:hAnsi="Consolas" w:cs="Consolas"/>
          <w:sz w:val="20"/>
          <w:szCs w:val="20"/>
        </w:rPr>
      </w:pPr>
      <w:r w:rsidRPr="00F857E6">
        <w:rPr>
          <w:rFonts w:ascii="Consolas" w:hAnsi="Consolas" w:cs="Consolas"/>
          <w:sz w:val="20"/>
          <w:szCs w:val="20"/>
        </w:rPr>
        <w:t>namespace Mobo</w:t>
      </w:r>
    </w:p>
    <w:p w:rsidR="00BD2951" w:rsidRPr="00F857E6" w:rsidRDefault="00BD2951" w:rsidP="00BD2951">
      <w:pPr>
        <w:shd w:val="clear" w:color="auto" w:fill="F2F2F2" w:themeFill="background1" w:themeFillShade="F2"/>
        <w:rPr>
          <w:rFonts w:ascii="Consolas" w:hAnsi="Consolas" w:cs="Consolas"/>
          <w:sz w:val="20"/>
          <w:szCs w:val="20"/>
        </w:rPr>
      </w:pPr>
      <w:r w:rsidRPr="00F857E6">
        <w:rPr>
          <w:rFonts w:ascii="Consolas" w:hAnsi="Consolas" w:cs="Consolas"/>
          <w:sz w:val="20"/>
          <w:szCs w:val="20"/>
        </w:rPr>
        <w:t>{</w:t>
      </w:r>
    </w:p>
    <w:p w:rsidR="00BD2951" w:rsidRPr="00F857E6" w:rsidRDefault="00BD2951" w:rsidP="00BD2951">
      <w:pPr>
        <w:shd w:val="clear" w:color="auto" w:fill="F2F2F2" w:themeFill="background1" w:themeFillShade="F2"/>
        <w:rPr>
          <w:rFonts w:ascii="Consolas" w:hAnsi="Consolas" w:cs="Consolas"/>
          <w:sz w:val="20"/>
          <w:szCs w:val="20"/>
        </w:rPr>
      </w:pPr>
      <w:r w:rsidRPr="00F857E6">
        <w:rPr>
          <w:rFonts w:ascii="Consolas" w:hAnsi="Consolas" w:cs="Consolas"/>
          <w:sz w:val="20"/>
          <w:szCs w:val="20"/>
        </w:rPr>
        <w:t xml:space="preserve">    public class Game1 : Microsoft.Xna.Framework.Game</w:t>
      </w:r>
    </w:p>
    <w:p w:rsidR="00BD2951" w:rsidRPr="00F857E6" w:rsidRDefault="00BD2951" w:rsidP="00BD2951">
      <w:pPr>
        <w:shd w:val="clear" w:color="auto" w:fill="F2F2F2" w:themeFill="background1" w:themeFillShade="F2"/>
        <w:rPr>
          <w:rFonts w:ascii="Consolas" w:hAnsi="Consolas" w:cs="Consolas"/>
          <w:sz w:val="20"/>
          <w:szCs w:val="20"/>
        </w:rPr>
      </w:pPr>
      <w:r w:rsidRPr="00F857E6">
        <w:rPr>
          <w:rFonts w:ascii="Consolas" w:hAnsi="Consolas" w:cs="Consolas"/>
          <w:sz w:val="20"/>
          <w:szCs w:val="20"/>
        </w:rPr>
        <w:t xml:space="preserve">    {</w:t>
      </w:r>
    </w:p>
    <w:p w:rsidR="00BD2951" w:rsidRPr="00F857E6" w:rsidRDefault="00BD2951" w:rsidP="00BD2951">
      <w:pPr>
        <w:shd w:val="clear" w:color="auto" w:fill="F2F2F2" w:themeFill="background1" w:themeFillShade="F2"/>
        <w:rPr>
          <w:rFonts w:ascii="Consolas" w:hAnsi="Consolas" w:cs="Consolas"/>
          <w:sz w:val="20"/>
          <w:szCs w:val="20"/>
        </w:rPr>
      </w:pPr>
      <w:r w:rsidRPr="00F857E6">
        <w:rPr>
          <w:rFonts w:ascii="Consolas" w:hAnsi="Consolas" w:cs="Consolas"/>
          <w:sz w:val="20"/>
          <w:szCs w:val="20"/>
        </w:rPr>
        <w:t xml:space="preserve">        public Game1() { }</w:t>
      </w:r>
    </w:p>
    <w:p w:rsidR="00BD2951" w:rsidRPr="00F857E6" w:rsidRDefault="00BD2951" w:rsidP="00BD2951">
      <w:pPr>
        <w:shd w:val="clear" w:color="auto" w:fill="F2F2F2" w:themeFill="background1" w:themeFillShade="F2"/>
        <w:rPr>
          <w:rFonts w:ascii="Consolas" w:hAnsi="Consolas" w:cs="Consolas"/>
          <w:sz w:val="20"/>
          <w:szCs w:val="20"/>
        </w:rPr>
      </w:pPr>
    </w:p>
    <w:p w:rsidR="00BD2951" w:rsidRPr="00F857E6" w:rsidRDefault="00BD2951" w:rsidP="00BD2951">
      <w:pPr>
        <w:shd w:val="clear" w:color="auto" w:fill="F2F2F2" w:themeFill="background1" w:themeFillShade="F2"/>
        <w:rPr>
          <w:rFonts w:ascii="Consolas" w:hAnsi="Consolas" w:cs="Consolas"/>
          <w:sz w:val="20"/>
          <w:szCs w:val="20"/>
        </w:rPr>
      </w:pPr>
      <w:r w:rsidRPr="00F857E6">
        <w:rPr>
          <w:rFonts w:ascii="Consolas" w:hAnsi="Consolas" w:cs="Consolas"/>
          <w:sz w:val="20"/>
          <w:szCs w:val="20"/>
        </w:rPr>
        <w:t xml:space="preserve">        protected override void Initialize() { base.Initialize(); }</w:t>
      </w:r>
    </w:p>
    <w:p w:rsidR="00BD2951" w:rsidRPr="00F857E6" w:rsidRDefault="00BD2951" w:rsidP="00BD2951">
      <w:pPr>
        <w:shd w:val="clear" w:color="auto" w:fill="F2F2F2" w:themeFill="background1" w:themeFillShade="F2"/>
        <w:rPr>
          <w:rFonts w:ascii="Consolas" w:hAnsi="Consolas" w:cs="Consolas"/>
          <w:sz w:val="20"/>
          <w:szCs w:val="20"/>
        </w:rPr>
      </w:pPr>
    </w:p>
    <w:p w:rsidR="00BD2951" w:rsidRPr="00F857E6" w:rsidRDefault="00BD2951" w:rsidP="00BD2951">
      <w:pPr>
        <w:shd w:val="clear" w:color="auto" w:fill="F2F2F2" w:themeFill="background1" w:themeFillShade="F2"/>
        <w:rPr>
          <w:rFonts w:ascii="Consolas" w:hAnsi="Consolas" w:cs="Consolas"/>
          <w:sz w:val="20"/>
          <w:szCs w:val="20"/>
        </w:rPr>
      </w:pPr>
      <w:r w:rsidRPr="00F857E6">
        <w:rPr>
          <w:rFonts w:ascii="Consolas" w:hAnsi="Consolas" w:cs="Consolas"/>
          <w:sz w:val="20"/>
          <w:szCs w:val="20"/>
        </w:rPr>
        <w:t xml:space="preserve">        protected override void LoadContent() { }</w:t>
      </w:r>
    </w:p>
    <w:p w:rsidR="00BD2951" w:rsidRPr="00F857E6" w:rsidRDefault="00BD2951" w:rsidP="00BD2951">
      <w:pPr>
        <w:shd w:val="clear" w:color="auto" w:fill="F2F2F2" w:themeFill="background1" w:themeFillShade="F2"/>
        <w:rPr>
          <w:rFonts w:ascii="Consolas" w:hAnsi="Consolas" w:cs="Consolas"/>
          <w:sz w:val="20"/>
          <w:szCs w:val="20"/>
        </w:rPr>
      </w:pPr>
    </w:p>
    <w:p w:rsidR="00BD2951" w:rsidRPr="00F857E6" w:rsidRDefault="00BD2951" w:rsidP="00BD2951">
      <w:pPr>
        <w:shd w:val="clear" w:color="auto" w:fill="F2F2F2" w:themeFill="background1" w:themeFillShade="F2"/>
        <w:rPr>
          <w:rFonts w:ascii="Consolas" w:hAnsi="Consolas" w:cs="Consolas"/>
          <w:sz w:val="20"/>
          <w:szCs w:val="20"/>
        </w:rPr>
      </w:pPr>
      <w:r w:rsidRPr="00F857E6">
        <w:rPr>
          <w:rFonts w:ascii="Consolas" w:hAnsi="Consolas" w:cs="Consolas"/>
          <w:sz w:val="20"/>
          <w:szCs w:val="20"/>
        </w:rPr>
        <w:t xml:space="preserve">        protected override void UnloadContent() { }</w:t>
      </w:r>
      <w:r>
        <w:rPr>
          <w:rFonts w:ascii="Consolas" w:hAnsi="Consolas" w:cs="Consolas"/>
          <w:sz w:val="20"/>
          <w:szCs w:val="20"/>
        </w:rPr>
        <w:t xml:space="preserve"> // Not required for Mobo</w:t>
      </w:r>
    </w:p>
    <w:p w:rsidR="00BD2951" w:rsidRPr="00F857E6" w:rsidRDefault="00BD2951" w:rsidP="00BD2951">
      <w:pPr>
        <w:shd w:val="clear" w:color="auto" w:fill="F2F2F2" w:themeFill="background1" w:themeFillShade="F2"/>
        <w:rPr>
          <w:rFonts w:ascii="Consolas" w:hAnsi="Consolas" w:cs="Consolas"/>
          <w:sz w:val="20"/>
          <w:szCs w:val="20"/>
        </w:rPr>
      </w:pPr>
    </w:p>
    <w:p w:rsidR="00BD2951" w:rsidRPr="00F857E6" w:rsidRDefault="00BD2951" w:rsidP="00BD2951">
      <w:pPr>
        <w:shd w:val="clear" w:color="auto" w:fill="F2F2F2" w:themeFill="background1" w:themeFillShade="F2"/>
        <w:rPr>
          <w:rFonts w:ascii="Consolas" w:hAnsi="Consolas" w:cs="Consolas"/>
          <w:sz w:val="20"/>
          <w:szCs w:val="20"/>
        </w:rPr>
      </w:pPr>
      <w:r w:rsidRPr="00F857E6">
        <w:rPr>
          <w:rFonts w:ascii="Consolas" w:hAnsi="Consolas" w:cs="Consolas"/>
          <w:sz w:val="20"/>
          <w:szCs w:val="20"/>
        </w:rPr>
        <w:t xml:space="preserve">        protected override void Update(GameTime gameTime) { base.Update(gameTime); }</w:t>
      </w:r>
    </w:p>
    <w:p w:rsidR="00BD2951" w:rsidRPr="00F857E6" w:rsidRDefault="00BD2951" w:rsidP="00BD2951">
      <w:pPr>
        <w:shd w:val="clear" w:color="auto" w:fill="F2F2F2" w:themeFill="background1" w:themeFillShade="F2"/>
        <w:rPr>
          <w:rFonts w:ascii="Consolas" w:hAnsi="Consolas" w:cs="Consolas"/>
          <w:sz w:val="20"/>
          <w:szCs w:val="20"/>
        </w:rPr>
      </w:pPr>
    </w:p>
    <w:p w:rsidR="00BD2951" w:rsidRPr="00F857E6" w:rsidRDefault="00BD2951" w:rsidP="00BD2951">
      <w:pPr>
        <w:shd w:val="clear" w:color="auto" w:fill="F2F2F2" w:themeFill="background1" w:themeFillShade="F2"/>
        <w:rPr>
          <w:rFonts w:ascii="Consolas" w:hAnsi="Consolas" w:cs="Consolas"/>
          <w:sz w:val="20"/>
          <w:szCs w:val="20"/>
        </w:rPr>
      </w:pPr>
      <w:r w:rsidRPr="00F857E6">
        <w:rPr>
          <w:rFonts w:ascii="Consolas" w:hAnsi="Consolas" w:cs="Consolas"/>
          <w:sz w:val="20"/>
          <w:szCs w:val="20"/>
        </w:rPr>
        <w:t xml:space="preserve">        protected override void Draw(GameTime gameTime) { base.Draw(gameTime); }</w:t>
      </w:r>
    </w:p>
    <w:p w:rsidR="00BD2951" w:rsidRPr="00F857E6" w:rsidRDefault="00BD2951" w:rsidP="00BD2951">
      <w:pPr>
        <w:shd w:val="clear" w:color="auto" w:fill="F2F2F2" w:themeFill="background1" w:themeFillShade="F2"/>
        <w:rPr>
          <w:rFonts w:ascii="Consolas" w:hAnsi="Consolas" w:cs="Consolas"/>
          <w:sz w:val="20"/>
          <w:szCs w:val="20"/>
        </w:rPr>
      </w:pPr>
      <w:r w:rsidRPr="00F857E6">
        <w:rPr>
          <w:rFonts w:ascii="Consolas" w:hAnsi="Consolas" w:cs="Consolas"/>
          <w:sz w:val="20"/>
          <w:szCs w:val="20"/>
        </w:rPr>
        <w:t xml:space="preserve">    }</w:t>
      </w:r>
    </w:p>
    <w:p w:rsidR="00BD2951" w:rsidRPr="00F857E6" w:rsidRDefault="00BD2951" w:rsidP="00BD2951">
      <w:pPr>
        <w:keepNext/>
        <w:shd w:val="clear" w:color="auto" w:fill="F2F2F2" w:themeFill="background1" w:themeFillShade="F2"/>
        <w:rPr>
          <w:rFonts w:ascii="Consolas" w:hAnsi="Consolas" w:cs="Consolas"/>
          <w:sz w:val="20"/>
          <w:szCs w:val="20"/>
        </w:rPr>
      </w:pPr>
      <w:r w:rsidRPr="00F857E6">
        <w:rPr>
          <w:rFonts w:ascii="Consolas" w:hAnsi="Consolas" w:cs="Consolas"/>
          <w:sz w:val="20"/>
          <w:szCs w:val="20"/>
        </w:rPr>
        <w:t>}</w:t>
      </w:r>
    </w:p>
    <w:p w:rsidR="00BD2951" w:rsidRPr="00F857E6" w:rsidRDefault="00BD2951" w:rsidP="00BD2951">
      <w:pPr>
        <w:pStyle w:val="Caption"/>
        <w:shd w:val="clear" w:color="auto" w:fill="F2F2F2" w:themeFill="background1" w:themeFillShade="F2"/>
        <w:jc w:val="center"/>
        <w:rPr>
          <w:sz w:val="22"/>
          <w:szCs w:val="22"/>
        </w:rPr>
      </w:pPr>
      <w:r w:rsidRPr="00F857E6">
        <w:rPr>
          <w:sz w:val="22"/>
          <w:szCs w:val="22"/>
        </w:rPr>
        <w:t xml:space="preserve">Code </w:t>
      </w:r>
      <w:r w:rsidRPr="00F857E6">
        <w:rPr>
          <w:sz w:val="22"/>
          <w:szCs w:val="22"/>
        </w:rPr>
        <w:fldChar w:fldCharType="begin"/>
      </w:r>
      <w:r w:rsidRPr="00F857E6">
        <w:rPr>
          <w:sz w:val="22"/>
          <w:szCs w:val="22"/>
        </w:rPr>
        <w:instrText xml:space="preserve"> SEQ Code \* ARABIC </w:instrText>
      </w:r>
      <w:r w:rsidRPr="00F857E6">
        <w:rPr>
          <w:sz w:val="22"/>
          <w:szCs w:val="22"/>
        </w:rPr>
        <w:fldChar w:fldCharType="separate"/>
      </w:r>
      <w:r w:rsidR="00E7289B">
        <w:rPr>
          <w:noProof/>
          <w:sz w:val="22"/>
          <w:szCs w:val="22"/>
        </w:rPr>
        <w:t>1</w:t>
      </w:r>
      <w:r w:rsidRPr="00F857E6">
        <w:rPr>
          <w:sz w:val="22"/>
          <w:szCs w:val="22"/>
        </w:rPr>
        <w:fldChar w:fldCharType="end"/>
      </w:r>
      <w:r w:rsidRPr="00F857E6">
        <w:rPr>
          <w:sz w:val="22"/>
          <w:szCs w:val="22"/>
        </w:rPr>
        <w:t xml:space="preserve"> - A heavily simplified Game1.cs showing the basic structure of all XNA applications</w:t>
      </w:r>
    </w:p>
    <w:p w:rsidR="00207EEF" w:rsidRPr="00C23035" w:rsidRDefault="00207EEF" w:rsidP="00C23035">
      <w:pPr>
        <w:pStyle w:val="Heading2"/>
        <w:numPr>
          <w:ilvl w:val="0"/>
          <w:numId w:val="0"/>
        </w:numPr>
        <w:ind w:left="576"/>
      </w:pPr>
      <w:r w:rsidRPr="00C23035">
        <w:br w:type="page"/>
      </w:r>
    </w:p>
    <w:p w:rsidR="00C23035" w:rsidRDefault="00C23035" w:rsidP="00C23035">
      <w:pPr>
        <w:pStyle w:val="Heading2"/>
      </w:pPr>
      <w:bookmarkStart w:id="101" w:name="_Toc450245116"/>
      <w:r>
        <w:lastRenderedPageBreak/>
        <w:t>LoadContent method of the XNA Game interface</w:t>
      </w:r>
      <w:bookmarkEnd w:id="101"/>
    </w:p>
    <w:p w:rsidR="00C23035" w:rsidRDefault="00C23035" w:rsidP="00C23035">
      <w:pPr>
        <w:rPr>
          <w:rFonts w:ascii="Consolas" w:hAnsi="Consolas" w:cs="Consolas"/>
          <w:sz w:val="20"/>
          <w:szCs w:val="20"/>
        </w:rPr>
      </w:pPr>
    </w:p>
    <w:p w:rsidR="00C23035" w:rsidRPr="009D5506" w:rsidRDefault="00C23035" w:rsidP="00C23035">
      <w:pPr>
        <w:shd w:val="clear" w:color="auto" w:fill="F2F2F2" w:themeFill="background1" w:themeFillShade="F2"/>
        <w:rPr>
          <w:rFonts w:ascii="Consolas" w:hAnsi="Consolas" w:cs="Consolas"/>
          <w:sz w:val="20"/>
          <w:szCs w:val="20"/>
        </w:rPr>
      </w:pPr>
      <w:r w:rsidRPr="009D5506">
        <w:rPr>
          <w:rFonts w:ascii="Consolas" w:hAnsi="Consolas" w:cs="Consolas"/>
          <w:sz w:val="20"/>
          <w:szCs w:val="20"/>
        </w:rPr>
        <w:t>protected override void LoadContent()</w:t>
      </w:r>
    </w:p>
    <w:p w:rsidR="00C23035" w:rsidRPr="009D5506" w:rsidRDefault="00C23035" w:rsidP="00C23035">
      <w:pPr>
        <w:shd w:val="clear" w:color="auto" w:fill="F2F2F2" w:themeFill="background1" w:themeFillShade="F2"/>
        <w:rPr>
          <w:rFonts w:ascii="Consolas" w:hAnsi="Consolas" w:cs="Consolas"/>
          <w:sz w:val="20"/>
          <w:szCs w:val="20"/>
        </w:rPr>
      </w:pPr>
      <w:r w:rsidRPr="009D5506">
        <w:rPr>
          <w:rFonts w:ascii="Consolas" w:hAnsi="Consolas" w:cs="Consolas"/>
          <w:sz w:val="20"/>
          <w:szCs w:val="20"/>
        </w:rPr>
        <w:t>{</w:t>
      </w:r>
    </w:p>
    <w:p w:rsidR="00C23035" w:rsidRPr="009D5506" w:rsidRDefault="00C23035" w:rsidP="00C23035">
      <w:pPr>
        <w:shd w:val="clear" w:color="auto" w:fill="F2F2F2" w:themeFill="background1" w:themeFillShade="F2"/>
        <w:ind w:firstLine="708"/>
        <w:rPr>
          <w:rFonts w:ascii="Consolas" w:hAnsi="Consolas" w:cs="Consolas"/>
          <w:sz w:val="20"/>
          <w:szCs w:val="20"/>
        </w:rPr>
      </w:pPr>
      <w:r w:rsidRPr="009D5506">
        <w:rPr>
          <w:rFonts w:ascii="Consolas" w:hAnsi="Consolas" w:cs="Consolas"/>
          <w:sz w:val="20"/>
          <w:szCs w:val="20"/>
        </w:rPr>
        <w:t>// Initialise the sprite</w:t>
      </w:r>
      <w:r>
        <w:rPr>
          <w:rFonts w:ascii="Consolas" w:hAnsi="Consolas" w:cs="Consolas"/>
          <w:sz w:val="20"/>
          <w:szCs w:val="20"/>
        </w:rPr>
        <w:t>b</w:t>
      </w:r>
      <w:r w:rsidRPr="009D5506">
        <w:rPr>
          <w:rFonts w:ascii="Consolas" w:hAnsi="Consolas" w:cs="Consolas"/>
          <w:sz w:val="20"/>
          <w:szCs w:val="20"/>
        </w:rPr>
        <w:t>atches</w:t>
      </w:r>
    </w:p>
    <w:p w:rsidR="00C23035" w:rsidRPr="009D5506" w:rsidRDefault="00C23035" w:rsidP="00C23035">
      <w:pPr>
        <w:shd w:val="clear" w:color="auto" w:fill="F2F2F2" w:themeFill="background1" w:themeFillShade="F2"/>
        <w:ind w:firstLine="708"/>
        <w:rPr>
          <w:rFonts w:ascii="Consolas" w:hAnsi="Consolas" w:cs="Consolas"/>
          <w:sz w:val="20"/>
          <w:szCs w:val="20"/>
        </w:rPr>
      </w:pPr>
      <w:r w:rsidRPr="009D5506">
        <w:rPr>
          <w:rFonts w:ascii="Consolas" w:hAnsi="Consolas" w:cs="Consolas"/>
          <w:sz w:val="20"/>
          <w:szCs w:val="20"/>
        </w:rPr>
        <w:t>staticSpriteBatch = new SpriteBatch(GraphicsDevice);</w:t>
      </w:r>
    </w:p>
    <w:p w:rsidR="00C23035" w:rsidRPr="009D5506" w:rsidRDefault="00C23035" w:rsidP="00C23035">
      <w:pPr>
        <w:shd w:val="clear" w:color="auto" w:fill="F2F2F2" w:themeFill="background1" w:themeFillShade="F2"/>
        <w:ind w:firstLine="708"/>
        <w:rPr>
          <w:rFonts w:ascii="Consolas" w:hAnsi="Consolas" w:cs="Consolas"/>
          <w:sz w:val="20"/>
          <w:szCs w:val="20"/>
        </w:rPr>
      </w:pPr>
      <w:r w:rsidRPr="009D5506">
        <w:rPr>
          <w:rFonts w:ascii="Consolas" w:hAnsi="Consolas" w:cs="Consolas"/>
          <w:sz w:val="20"/>
          <w:szCs w:val="20"/>
        </w:rPr>
        <w:t>cameraSpriteBatch = new SpriteBatch(GraphicsDevice);</w:t>
      </w:r>
    </w:p>
    <w:p w:rsidR="00C23035" w:rsidRPr="009D5506" w:rsidRDefault="00C23035" w:rsidP="00C23035">
      <w:pPr>
        <w:shd w:val="clear" w:color="auto" w:fill="F2F2F2" w:themeFill="background1" w:themeFillShade="F2"/>
        <w:rPr>
          <w:rFonts w:ascii="Consolas" w:hAnsi="Consolas" w:cs="Consolas"/>
          <w:sz w:val="20"/>
          <w:szCs w:val="20"/>
        </w:rPr>
      </w:pPr>
    </w:p>
    <w:p w:rsidR="00C23035" w:rsidRPr="009D5506" w:rsidRDefault="00C23035" w:rsidP="00C23035">
      <w:pPr>
        <w:shd w:val="clear" w:color="auto" w:fill="F2F2F2" w:themeFill="background1" w:themeFillShade="F2"/>
        <w:ind w:firstLine="708"/>
        <w:rPr>
          <w:rFonts w:ascii="Consolas" w:hAnsi="Consolas" w:cs="Consolas"/>
          <w:sz w:val="20"/>
          <w:szCs w:val="20"/>
        </w:rPr>
      </w:pPr>
      <w:r w:rsidRPr="009D5506">
        <w:rPr>
          <w:rFonts w:ascii="Consolas" w:hAnsi="Consolas" w:cs="Consolas"/>
          <w:sz w:val="20"/>
          <w:szCs w:val="20"/>
        </w:rPr>
        <w:t>// Load all the assets into memory (texures, sound etc.)</w:t>
      </w:r>
    </w:p>
    <w:p w:rsidR="00C23035" w:rsidRPr="009D5506" w:rsidRDefault="00C23035" w:rsidP="00C23035">
      <w:pPr>
        <w:shd w:val="clear" w:color="auto" w:fill="F2F2F2" w:themeFill="background1" w:themeFillShade="F2"/>
        <w:ind w:firstLine="708"/>
        <w:rPr>
          <w:rFonts w:ascii="Consolas" w:hAnsi="Consolas" w:cs="Consolas"/>
          <w:sz w:val="20"/>
          <w:szCs w:val="20"/>
        </w:rPr>
      </w:pPr>
      <w:r w:rsidRPr="009D5506">
        <w:rPr>
          <w:rFonts w:ascii="Consolas" w:hAnsi="Consolas" w:cs="Consolas"/>
          <w:sz w:val="20"/>
          <w:szCs w:val="20"/>
        </w:rPr>
        <w:t>new ContentStore(Content);</w:t>
      </w:r>
    </w:p>
    <w:p w:rsidR="00C23035" w:rsidRPr="009D5506" w:rsidRDefault="00C23035" w:rsidP="00C23035">
      <w:pPr>
        <w:shd w:val="clear" w:color="auto" w:fill="F2F2F2" w:themeFill="background1" w:themeFillShade="F2"/>
        <w:rPr>
          <w:rFonts w:ascii="Consolas" w:hAnsi="Consolas" w:cs="Consolas"/>
          <w:sz w:val="20"/>
          <w:szCs w:val="20"/>
        </w:rPr>
      </w:pPr>
    </w:p>
    <w:p w:rsidR="00C23035" w:rsidRPr="009D5506" w:rsidRDefault="00C23035" w:rsidP="00C23035">
      <w:pPr>
        <w:shd w:val="clear" w:color="auto" w:fill="F2F2F2" w:themeFill="background1" w:themeFillShade="F2"/>
        <w:ind w:firstLine="708"/>
        <w:rPr>
          <w:rFonts w:ascii="Consolas" w:hAnsi="Consolas" w:cs="Consolas"/>
          <w:sz w:val="20"/>
          <w:szCs w:val="20"/>
        </w:rPr>
      </w:pPr>
      <w:r w:rsidRPr="009D5506">
        <w:rPr>
          <w:rFonts w:ascii="Consolas" w:hAnsi="Consolas" w:cs="Consolas"/>
          <w:sz w:val="20"/>
          <w:szCs w:val="20"/>
        </w:rPr>
        <w:t>// Initialise all the GameStates, loading their content</w:t>
      </w:r>
    </w:p>
    <w:p w:rsidR="00C23035" w:rsidRPr="009D5506" w:rsidRDefault="00C23035" w:rsidP="00C23035">
      <w:pPr>
        <w:shd w:val="clear" w:color="auto" w:fill="F2F2F2" w:themeFill="background1" w:themeFillShade="F2"/>
        <w:ind w:firstLine="708"/>
        <w:rPr>
          <w:rFonts w:ascii="Consolas" w:hAnsi="Consolas" w:cs="Consolas"/>
          <w:sz w:val="20"/>
          <w:szCs w:val="20"/>
        </w:rPr>
      </w:pPr>
      <w:r w:rsidRPr="009D5506">
        <w:rPr>
          <w:rFonts w:ascii="Consolas" w:hAnsi="Consolas" w:cs="Consolas"/>
          <w:sz w:val="20"/>
          <w:szCs w:val="20"/>
        </w:rPr>
        <w:t>mainMenu.Initialize();</w:t>
      </w:r>
    </w:p>
    <w:p w:rsidR="00C23035" w:rsidRPr="009D5506" w:rsidRDefault="00C23035" w:rsidP="00C23035">
      <w:pPr>
        <w:shd w:val="clear" w:color="auto" w:fill="F2F2F2" w:themeFill="background1" w:themeFillShade="F2"/>
        <w:ind w:firstLine="708"/>
        <w:rPr>
          <w:rFonts w:ascii="Consolas" w:hAnsi="Consolas" w:cs="Consolas"/>
          <w:sz w:val="20"/>
          <w:szCs w:val="20"/>
        </w:rPr>
      </w:pPr>
      <w:r w:rsidRPr="009D5506">
        <w:rPr>
          <w:rFonts w:ascii="Consolas" w:hAnsi="Consolas" w:cs="Consolas"/>
          <w:sz w:val="20"/>
          <w:szCs w:val="20"/>
        </w:rPr>
        <w:t>offline.Initialize();</w:t>
      </w:r>
    </w:p>
    <w:p w:rsidR="00C23035" w:rsidRPr="009D5506" w:rsidRDefault="00C23035" w:rsidP="00C23035">
      <w:pPr>
        <w:shd w:val="clear" w:color="auto" w:fill="F2F2F2" w:themeFill="background1" w:themeFillShade="F2"/>
        <w:ind w:firstLine="708"/>
        <w:rPr>
          <w:rFonts w:ascii="Consolas" w:hAnsi="Consolas" w:cs="Consolas"/>
          <w:sz w:val="20"/>
          <w:szCs w:val="20"/>
        </w:rPr>
      </w:pPr>
      <w:r w:rsidRPr="009D5506">
        <w:rPr>
          <w:rFonts w:ascii="Consolas" w:hAnsi="Consolas" w:cs="Consolas"/>
          <w:sz w:val="20"/>
          <w:szCs w:val="20"/>
        </w:rPr>
        <w:t>online.Initialize();</w:t>
      </w:r>
    </w:p>
    <w:p w:rsidR="00C23035" w:rsidRPr="009D5506" w:rsidRDefault="00C23035" w:rsidP="00C23035">
      <w:pPr>
        <w:shd w:val="clear" w:color="auto" w:fill="F2F2F2" w:themeFill="background1" w:themeFillShade="F2"/>
        <w:ind w:firstLine="708"/>
        <w:rPr>
          <w:rFonts w:ascii="Consolas" w:hAnsi="Consolas" w:cs="Consolas"/>
          <w:sz w:val="20"/>
          <w:szCs w:val="20"/>
        </w:rPr>
      </w:pPr>
      <w:r w:rsidRPr="009D5506">
        <w:rPr>
          <w:rFonts w:ascii="Consolas" w:hAnsi="Consolas" w:cs="Consolas"/>
          <w:sz w:val="20"/>
          <w:szCs w:val="20"/>
        </w:rPr>
        <w:t>help.Initialize();</w:t>
      </w:r>
    </w:p>
    <w:p w:rsidR="00C23035" w:rsidRPr="009D5506" w:rsidRDefault="00C23035" w:rsidP="00C23035">
      <w:pPr>
        <w:shd w:val="clear" w:color="auto" w:fill="F2F2F2" w:themeFill="background1" w:themeFillShade="F2"/>
        <w:ind w:firstLine="708"/>
        <w:rPr>
          <w:rFonts w:ascii="Consolas" w:hAnsi="Consolas" w:cs="Consolas"/>
          <w:sz w:val="20"/>
          <w:szCs w:val="20"/>
        </w:rPr>
      </w:pPr>
      <w:r w:rsidRPr="009D5506">
        <w:rPr>
          <w:rFonts w:ascii="Consolas" w:hAnsi="Consolas" w:cs="Consolas"/>
          <w:sz w:val="20"/>
          <w:szCs w:val="20"/>
        </w:rPr>
        <w:t>settings.Initialize();</w:t>
      </w:r>
    </w:p>
    <w:p w:rsidR="00C23035" w:rsidRDefault="00C23035" w:rsidP="00C23035">
      <w:pPr>
        <w:shd w:val="clear" w:color="auto" w:fill="F2F2F2" w:themeFill="background1" w:themeFillShade="F2"/>
        <w:ind w:firstLine="708"/>
        <w:rPr>
          <w:rFonts w:ascii="Consolas" w:hAnsi="Consolas" w:cs="Consolas"/>
          <w:sz w:val="20"/>
          <w:szCs w:val="20"/>
        </w:rPr>
      </w:pPr>
      <w:r>
        <w:rPr>
          <w:rFonts w:ascii="Consolas" w:hAnsi="Consolas" w:cs="Consolas"/>
          <w:sz w:val="20"/>
          <w:szCs w:val="20"/>
        </w:rPr>
        <w:t>stationGenerator.Initialize();</w:t>
      </w:r>
    </w:p>
    <w:p w:rsidR="00C23035" w:rsidRPr="009D5506" w:rsidRDefault="00C23035" w:rsidP="00C23035">
      <w:pPr>
        <w:keepNext/>
        <w:shd w:val="clear" w:color="auto" w:fill="F2F2F2" w:themeFill="background1" w:themeFillShade="F2"/>
        <w:rPr>
          <w:rFonts w:ascii="Consolas" w:hAnsi="Consolas" w:cs="Consolas"/>
          <w:sz w:val="20"/>
          <w:szCs w:val="20"/>
        </w:rPr>
      </w:pPr>
      <w:r w:rsidRPr="009D5506">
        <w:rPr>
          <w:rFonts w:ascii="Consolas" w:hAnsi="Consolas" w:cs="Consolas"/>
          <w:sz w:val="20"/>
          <w:szCs w:val="20"/>
        </w:rPr>
        <w:t>}</w:t>
      </w:r>
    </w:p>
    <w:p w:rsidR="00C23035" w:rsidRDefault="00C23035" w:rsidP="00C23035">
      <w:pPr>
        <w:pStyle w:val="Caption"/>
        <w:shd w:val="clear" w:color="auto" w:fill="F2F2F2" w:themeFill="background1" w:themeFillShade="F2"/>
        <w:jc w:val="center"/>
        <w:rPr>
          <w:sz w:val="22"/>
          <w:szCs w:val="22"/>
        </w:rPr>
      </w:pPr>
      <w:r w:rsidRPr="009D5506">
        <w:rPr>
          <w:sz w:val="22"/>
          <w:szCs w:val="22"/>
        </w:rPr>
        <w:t xml:space="preserve">Code </w:t>
      </w:r>
      <w:r w:rsidRPr="009D5506">
        <w:rPr>
          <w:sz w:val="22"/>
          <w:szCs w:val="22"/>
        </w:rPr>
        <w:fldChar w:fldCharType="begin"/>
      </w:r>
      <w:r w:rsidRPr="009D5506">
        <w:rPr>
          <w:sz w:val="22"/>
          <w:szCs w:val="22"/>
        </w:rPr>
        <w:instrText xml:space="preserve"> SEQ Code \* ARABIC </w:instrText>
      </w:r>
      <w:r w:rsidRPr="009D5506">
        <w:rPr>
          <w:sz w:val="22"/>
          <w:szCs w:val="22"/>
        </w:rPr>
        <w:fldChar w:fldCharType="separate"/>
      </w:r>
      <w:r w:rsidR="00E7289B">
        <w:rPr>
          <w:noProof/>
          <w:sz w:val="22"/>
          <w:szCs w:val="22"/>
        </w:rPr>
        <w:t>2</w:t>
      </w:r>
      <w:r w:rsidRPr="009D5506">
        <w:rPr>
          <w:sz w:val="22"/>
          <w:szCs w:val="22"/>
        </w:rPr>
        <w:fldChar w:fldCharType="end"/>
      </w:r>
      <w:r w:rsidRPr="009D5506">
        <w:rPr>
          <w:sz w:val="22"/>
          <w:szCs w:val="22"/>
        </w:rPr>
        <w:t xml:space="preserve"> - Simplified LoadContent method of Game1.cs</w:t>
      </w:r>
    </w:p>
    <w:p w:rsidR="008F6370" w:rsidRDefault="00015410" w:rsidP="00015410">
      <w:pPr>
        <w:pStyle w:val="Heading2"/>
      </w:pPr>
      <w:bookmarkStart w:id="102" w:name="_Toc450245117"/>
      <w:r>
        <w:t>Background class</w:t>
      </w:r>
      <w:bookmarkEnd w:id="102"/>
    </w:p>
    <w:p w:rsidR="00015410" w:rsidRDefault="00015410" w:rsidP="00015410"/>
    <w:p w:rsidR="00015410" w:rsidRPr="00F80EF9" w:rsidRDefault="00015410" w:rsidP="00015410">
      <w:pPr>
        <w:shd w:val="clear" w:color="auto" w:fill="F2F2F2" w:themeFill="background1" w:themeFillShade="F2"/>
        <w:rPr>
          <w:rFonts w:ascii="Consolas" w:hAnsi="Consolas" w:cs="Consolas"/>
          <w:sz w:val="20"/>
          <w:szCs w:val="20"/>
        </w:rPr>
      </w:pPr>
      <w:r w:rsidRPr="00F80EF9">
        <w:rPr>
          <w:rFonts w:ascii="Consolas" w:hAnsi="Consolas" w:cs="Consolas"/>
          <w:sz w:val="20"/>
          <w:szCs w:val="20"/>
        </w:rPr>
        <w:t>Texture2D background;</w:t>
      </w:r>
    </w:p>
    <w:p w:rsidR="00015410" w:rsidRPr="00F80EF9" w:rsidRDefault="00015410" w:rsidP="00015410">
      <w:pPr>
        <w:shd w:val="clear" w:color="auto" w:fill="F2F2F2" w:themeFill="background1" w:themeFillShade="F2"/>
        <w:rPr>
          <w:rFonts w:ascii="Consolas" w:hAnsi="Consolas" w:cs="Consolas"/>
          <w:sz w:val="20"/>
          <w:szCs w:val="20"/>
        </w:rPr>
      </w:pPr>
      <w:r w:rsidRPr="00F80EF9">
        <w:rPr>
          <w:rFonts w:ascii="Consolas" w:hAnsi="Consolas" w:cs="Consolas"/>
          <w:sz w:val="20"/>
          <w:szCs w:val="20"/>
        </w:rPr>
        <w:t>Rectangle rectangle = new Rectangle(0, 0, 3600, 3600);</w:t>
      </w:r>
    </w:p>
    <w:p w:rsidR="00015410" w:rsidRPr="00F80EF9" w:rsidRDefault="00015410" w:rsidP="00015410">
      <w:pPr>
        <w:shd w:val="clear" w:color="auto" w:fill="F2F2F2" w:themeFill="background1" w:themeFillShade="F2"/>
        <w:rPr>
          <w:rFonts w:ascii="Consolas" w:hAnsi="Consolas" w:cs="Consolas"/>
          <w:sz w:val="20"/>
          <w:szCs w:val="20"/>
        </w:rPr>
      </w:pPr>
    </w:p>
    <w:p w:rsidR="00015410" w:rsidRPr="00F80EF9" w:rsidRDefault="00015410" w:rsidP="00015410">
      <w:pPr>
        <w:shd w:val="clear" w:color="auto" w:fill="F2F2F2" w:themeFill="background1" w:themeFillShade="F2"/>
        <w:rPr>
          <w:rFonts w:ascii="Consolas" w:hAnsi="Consolas" w:cs="Consolas"/>
          <w:sz w:val="20"/>
          <w:szCs w:val="20"/>
        </w:rPr>
      </w:pPr>
      <w:r w:rsidRPr="00F80EF9">
        <w:rPr>
          <w:rFonts w:ascii="Consolas" w:hAnsi="Consolas" w:cs="Consolas"/>
          <w:sz w:val="20"/>
          <w:szCs w:val="20"/>
        </w:rPr>
        <w:t>public void Draw(SpriteBatch spriteBatch)</w:t>
      </w:r>
    </w:p>
    <w:p w:rsidR="00015410" w:rsidRPr="00F80EF9" w:rsidRDefault="00015410" w:rsidP="00015410">
      <w:pPr>
        <w:shd w:val="clear" w:color="auto" w:fill="F2F2F2" w:themeFill="background1" w:themeFillShade="F2"/>
        <w:rPr>
          <w:rFonts w:ascii="Consolas" w:hAnsi="Consolas" w:cs="Consolas"/>
          <w:sz w:val="20"/>
          <w:szCs w:val="20"/>
        </w:rPr>
      </w:pPr>
      <w:r w:rsidRPr="00F80EF9">
        <w:rPr>
          <w:rFonts w:ascii="Consolas" w:hAnsi="Consolas" w:cs="Consolas"/>
          <w:sz w:val="20"/>
          <w:szCs w:val="20"/>
        </w:rPr>
        <w:t>{</w:t>
      </w:r>
    </w:p>
    <w:p w:rsidR="00015410" w:rsidRPr="00F80EF9" w:rsidRDefault="00015410" w:rsidP="00015410">
      <w:pPr>
        <w:shd w:val="clear" w:color="auto" w:fill="F2F2F2" w:themeFill="background1" w:themeFillShade="F2"/>
        <w:ind w:firstLine="708"/>
        <w:rPr>
          <w:rFonts w:ascii="Consolas" w:hAnsi="Consolas" w:cs="Consolas"/>
          <w:sz w:val="20"/>
          <w:szCs w:val="20"/>
        </w:rPr>
      </w:pPr>
      <w:r w:rsidRPr="00F80EF9">
        <w:rPr>
          <w:rFonts w:ascii="Consolas" w:hAnsi="Consolas" w:cs="Consolas"/>
          <w:sz w:val="20"/>
          <w:szCs w:val="20"/>
        </w:rPr>
        <w:t>spriteBatch.Draw(background, new Vector2(-1800,-1800), rectangle,</w:t>
      </w:r>
    </w:p>
    <w:p w:rsidR="00015410" w:rsidRPr="00F80EF9" w:rsidRDefault="00015410" w:rsidP="00015410">
      <w:pPr>
        <w:shd w:val="clear" w:color="auto" w:fill="F2F2F2" w:themeFill="background1" w:themeFillShade="F2"/>
        <w:rPr>
          <w:rFonts w:ascii="Consolas" w:hAnsi="Consolas" w:cs="Consolas"/>
          <w:sz w:val="20"/>
          <w:szCs w:val="20"/>
        </w:rPr>
      </w:pPr>
      <w:r w:rsidRPr="00F80EF9">
        <w:rPr>
          <w:rFonts w:ascii="Consolas" w:hAnsi="Consolas" w:cs="Consolas"/>
          <w:sz w:val="20"/>
          <w:szCs w:val="20"/>
        </w:rPr>
        <w:tab/>
      </w:r>
      <w:r w:rsidRPr="00F80EF9">
        <w:rPr>
          <w:rFonts w:ascii="Consolas" w:hAnsi="Consolas" w:cs="Consolas"/>
          <w:sz w:val="20"/>
          <w:szCs w:val="20"/>
        </w:rPr>
        <w:tab/>
      </w:r>
      <w:r w:rsidRPr="00F80EF9">
        <w:rPr>
          <w:rFonts w:ascii="Consolas" w:hAnsi="Consolas" w:cs="Consolas"/>
          <w:sz w:val="20"/>
          <w:szCs w:val="20"/>
        </w:rPr>
        <w:tab/>
        <w:t>Color.White, 0, Vector2.Zero, 1, SpriteEffects.None, 0);</w:t>
      </w:r>
    </w:p>
    <w:p w:rsidR="00015410" w:rsidRPr="005E6005" w:rsidRDefault="00015410" w:rsidP="00015410">
      <w:pPr>
        <w:keepNext/>
        <w:shd w:val="clear" w:color="auto" w:fill="F2F2F2" w:themeFill="background1" w:themeFillShade="F2"/>
        <w:rPr>
          <w:rFonts w:ascii="Consolas" w:hAnsi="Consolas" w:cs="Consolas"/>
          <w:sz w:val="20"/>
          <w:szCs w:val="20"/>
        </w:rPr>
      </w:pPr>
      <w:r w:rsidRPr="00F80EF9">
        <w:rPr>
          <w:rFonts w:ascii="Consolas" w:hAnsi="Consolas" w:cs="Consolas"/>
          <w:sz w:val="20"/>
          <w:szCs w:val="20"/>
        </w:rPr>
        <w:t>}</w:t>
      </w:r>
    </w:p>
    <w:p w:rsidR="00015410" w:rsidRPr="003420F2" w:rsidRDefault="00015410" w:rsidP="00015410">
      <w:pPr>
        <w:pStyle w:val="Caption"/>
        <w:shd w:val="clear" w:color="auto" w:fill="F2F2F2" w:themeFill="background1" w:themeFillShade="F2"/>
        <w:jc w:val="center"/>
        <w:rPr>
          <w:sz w:val="22"/>
          <w:szCs w:val="22"/>
        </w:rPr>
      </w:pPr>
      <w:r w:rsidRPr="003420F2">
        <w:rPr>
          <w:sz w:val="22"/>
          <w:szCs w:val="22"/>
        </w:rPr>
        <w:t xml:space="preserve">Code </w:t>
      </w:r>
      <w:r w:rsidRPr="003420F2">
        <w:rPr>
          <w:sz w:val="22"/>
          <w:szCs w:val="22"/>
        </w:rPr>
        <w:fldChar w:fldCharType="begin"/>
      </w:r>
      <w:r w:rsidRPr="003420F2">
        <w:rPr>
          <w:sz w:val="22"/>
          <w:szCs w:val="22"/>
        </w:rPr>
        <w:instrText xml:space="preserve"> SEQ Code \* ARABIC </w:instrText>
      </w:r>
      <w:r w:rsidRPr="003420F2">
        <w:rPr>
          <w:sz w:val="22"/>
          <w:szCs w:val="22"/>
        </w:rPr>
        <w:fldChar w:fldCharType="separate"/>
      </w:r>
      <w:r w:rsidR="00E7289B">
        <w:rPr>
          <w:noProof/>
          <w:sz w:val="22"/>
          <w:szCs w:val="22"/>
        </w:rPr>
        <w:t>3</w:t>
      </w:r>
      <w:r w:rsidRPr="003420F2">
        <w:rPr>
          <w:sz w:val="22"/>
          <w:szCs w:val="22"/>
        </w:rPr>
        <w:fldChar w:fldCharType="end"/>
      </w:r>
      <w:r w:rsidRPr="003420F2">
        <w:rPr>
          <w:sz w:val="22"/>
          <w:szCs w:val="22"/>
        </w:rPr>
        <w:t xml:space="preserve"> - Excerpt from Background.cs</w:t>
      </w:r>
    </w:p>
    <w:p w:rsidR="00015410" w:rsidRDefault="00131175" w:rsidP="00131175">
      <w:pPr>
        <w:pStyle w:val="Heading2"/>
      </w:pPr>
      <w:bookmarkStart w:id="103" w:name="_Toc450245118"/>
      <w:r>
        <w:t xml:space="preserve">Entity </w:t>
      </w:r>
      <w:r w:rsidR="002B2C28">
        <w:t>collections</w:t>
      </w:r>
      <w:bookmarkEnd w:id="103"/>
    </w:p>
    <w:p w:rsidR="00131175" w:rsidRDefault="00131175" w:rsidP="00131175"/>
    <w:p w:rsidR="00131175" w:rsidRPr="00B87B68" w:rsidRDefault="00131175" w:rsidP="00131175">
      <w:pPr>
        <w:shd w:val="clear" w:color="auto" w:fill="F2F2F2" w:themeFill="background1" w:themeFillShade="F2"/>
        <w:rPr>
          <w:rFonts w:ascii="Consolas" w:hAnsi="Consolas" w:cs="Consolas"/>
          <w:sz w:val="20"/>
          <w:szCs w:val="20"/>
        </w:rPr>
      </w:pPr>
      <w:r w:rsidRPr="00B87B68">
        <w:rPr>
          <w:rFonts w:ascii="Consolas" w:hAnsi="Consolas" w:cs="Consolas"/>
          <w:sz w:val="20"/>
          <w:szCs w:val="20"/>
        </w:rPr>
        <w:t xml:space="preserve">public static ConcurrentDictionary&lt;long, Player&gt; players = </w:t>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sidRPr="00B87B68">
        <w:rPr>
          <w:rFonts w:ascii="Consolas" w:hAnsi="Consolas" w:cs="Consolas"/>
          <w:sz w:val="20"/>
          <w:szCs w:val="20"/>
        </w:rPr>
        <w:t>new ConcurrentDictionary&lt;long, Player&gt;();</w:t>
      </w:r>
    </w:p>
    <w:p w:rsidR="00131175" w:rsidRPr="00B87B68" w:rsidRDefault="00131175" w:rsidP="00131175">
      <w:pPr>
        <w:shd w:val="clear" w:color="auto" w:fill="F2F2F2" w:themeFill="background1" w:themeFillShade="F2"/>
        <w:rPr>
          <w:rFonts w:ascii="Consolas" w:hAnsi="Consolas" w:cs="Consolas"/>
          <w:sz w:val="20"/>
          <w:szCs w:val="20"/>
        </w:rPr>
      </w:pPr>
      <w:r>
        <w:rPr>
          <w:rFonts w:ascii="Consolas" w:hAnsi="Consolas" w:cs="Consolas"/>
          <w:sz w:val="20"/>
          <w:szCs w:val="20"/>
        </w:rPr>
        <w:t>Background background;</w:t>
      </w:r>
    </w:p>
    <w:p w:rsidR="00131175" w:rsidRPr="00B87B68" w:rsidRDefault="00131175" w:rsidP="00131175">
      <w:pPr>
        <w:shd w:val="clear" w:color="auto" w:fill="F2F2F2" w:themeFill="background1" w:themeFillShade="F2"/>
        <w:rPr>
          <w:rFonts w:ascii="Consolas" w:hAnsi="Consolas" w:cs="Consolas"/>
          <w:sz w:val="20"/>
          <w:szCs w:val="20"/>
        </w:rPr>
      </w:pPr>
      <w:r>
        <w:rPr>
          <w:rFonts w:ascii="Consolas" w:hAnsi="Consolas" w:cs="Consolas"/>
          <w:sz w:val="20"/>
          <w:szCs w:val="20"/>
        </w:rPr>
        <w:t>Minimap minimap;</w:t>
      </w:r>
    </w:p>
    <w:p w:rsidR="00131175" w:rsidRPr="00B87B68" w:rsidRDefault="00131175" w:rsidP="00131175">
      <w:pPr>
        <w:shd w:val="clear" w:color="auto" w:fill="F2F2F2" w:themeFill="background1" w:themeFillShade="F2"/>
        <w:rPr>
          <w:rFonts w:ascii="Consolas" w:hAnsi="Consolas" w:cs="Consolas"/>
          <w:sz w:val="20"/>
          <w:szCs w:val="20"/>
        </w:rPr>
      </w:pPr>
      <w:r w:rsidRPr="00B87B68">
        <w:rPr>
          <w:rFonts w:ascii="Consolas" w:hAnsi="Consolas" w:cs="Consolas"/>
          <w:sz w:val="20"/>
          <w:szCs w:val="20"/>
        </w:rPr>
        <w:t>public static Stati</w:t>
      </w:r>
      <w:r>
        <w:rPr>
          <w:rFonts w:ascii="Consolas" w:hAnsi="Consolas" w:cs="Consolas"/>
          <w:sz w:val="20"/>
          <w:szCs w:val="20"/>
        </w:rPr>
        <w:t>onSpawner spawner;</w:t>
      </w:r>
    </w:p>
    <w:p w:rsidR="00131175" w:rsidRDefault="00131175" w:rsidP="00131175">
      <w:pPr>
        <w:keepNext/>
        <w:shd w:val="clear" w:color="auto" w:fill="F2F2F2" w:themeFill="background1" w:themeFillShade="F2"/>
        <w:rPr>
          <w:rFonts w:ascii="Consolas" w:hAnsi="Consolas" w:cs="Consolas"/>
          <w:sz w:val="20"/>
          <w:szCs w:val="20"/>
        </w:rPr>
      </w:pPr>
      <w:r w:rsidRPr="00B87B68">
        <w:rPr>
          <w:rFonts w:ascii="Consolas" w:hAnsi="Consolas" w:cs="Consolas"/>
          <w:sz w:val="20"/>
          <w:szCs w:val="20"/>
        </w:rPr>
        <w:t>public static Player localPlayer;</w:t>
      </w:r>
    </w:p>
    <w:p w:rsidR="00131175" w:rsidRDefault="00131175" w:rsidP="00131175">
      <w:pPr>
        <w:keepNext/>
        <w:shd w:val="clear" w:color="auto" w:fill="F2F2F2" w:themeFill="background1" w:themeFillShade="F2"/>
        <w:rPr>
          <w:rFonts w:ascii="Consolas" w:hAnsi="Consolas" w:cs="Consolas"/>
          <w:sz w:val="20"/>
          <w:szCs w:val="20"/>
        </w:rPr>
      </w:pPr>
    </w:p>
    <w:p w:rsidR="00131175" w:rsidRDefault="00131175" w:rsidP="00131175">
      <w:pPr>
        <w:pStyle w:val="Caption"/>
        <w:shd w:val="clear" w:color="auto" w:fill="F2F2F2" w:themeFill="background1" w:themeFillShade="F2"/>
        <w:jc w:val="center"/>
        <w:rPr>
          <w:noProof/>
          <w:sz w:val="22"/>
          <w:szCs w:val="22"/>
        </w:rPr>
      </w:pPr>
      <w:r w:rsidRPr="00B87B68">
        <w:rPr>
          <w:sz w:val="22"/>
          <w:szCs w:val="22"/>
        </w:rPr>
        <w:t xml:space="preserve">Code </w:t>
      </w:r>
      <w:r w:rsidRPr="00B87B68">
        <w:rPr>
          <w:sz w:val="22"/>
          <w:szCs w:val="22"/>
        </w:rPr>
        <w:fldChar w:fldCharType="begin"/>
      </w:r>
      <w:r w:rsidRPr="00B87B68">
        <w:rPr>
          <w:sz w:val="22"/>
          <w:szCs w:val="22"/>
        </w:rPr>
        <w:instrText xml:space="preserve"> SEQ Code \* ARABIC </w:instrText>
      </w:r>
      <w:r w:rsidRPr="00B87B68">
        <w:rPr>
          <w:sz w:val="22"/>
          <w:szCs w:val="22"/>
        </w:rPr>
        <w:fldChar w:fldCharType="separate"/>
      </w:r>
      <w:r w:rsidR="00E7289B">
        <w:rPr>
          <w:noProof/>
          <w:sz w:val="22"/>
          <w:szCs w:val="22"/>
        </w:rPr>
        <w:t>4</w:t>
      </w:r>
      <w:r w:rsidRPr="00B87B68">
        <w:rPr>
          <w:sz w:val="22"/>
          <w:szCs w:val="22"/>
        </w:rPr>
        <w:fldChar w:fldCharType="end"/>
      </w:r>
      <w:r w:rsidRPr="00B87B68">
        <w:rPr>
          <w:sz w:val="22"/>
          <w:szCs w:val="22"/>
        </w:rPr>
        <w:t xml:space="preserve"> - Excerpt from </w:t>
      </w:r>
      <w:r w:rsidRPr="00B87B68">
        <w:rPr>
          <w:noProof/>
          <w:sz w:val="22"/>
          <w:szCs w:val="22"/>
        </w:rPr>
        <w:t>Online.cs showing some data structures of the in-game environment.</w:t>
      </w:r>
    </w:p>
    <w:p w:rsidR="00131175" w:rsidRPr="001641C1" w:rsidRDefault="00131175" w:rsidP="00131175"/>
    <w:p w:rsidR="00131175" w:rsidRDefault="00131175" w:rsidP="00131175">
      <w:pPr>
        <w:keepNext/>
        <w:shd w:val="clear" w:color="auto" w:fill="F2F2F2" w:themeFill="background1" w:themeFillShade="F2"/>
        <w:rPr>
          <w:rFonts w:ascii="Consolas" w:hAnsi="Consolas" w:cs="Consolas"/>
          <w:sz w:val="20"/>
          <w:szCs w:val="20"/>
        </w:rPr>
      </w:pPr>
      <w:r w:rsidRPr="00B87B68">
        <w:rPr>
          <w:rFonts w:ascii="Consolas" w:hAnsi="Consolas" w:cs="Consolas"/>
          <w:sz w:val="20"/>
          <w:szCs w:val="20"/>
        </w:rPr>
        <w:t xml:space="preserve">public ConcurrentDictionary&lt;int, Station&gt; stations = </w:t>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sidRPr="00B87B68">
        <w:rPr>
          <w:rFonts w:ascii="Consolas" w:hAnsi="Consolas" w:cs="Consolas"/>
          <w:sz w:val="20"/>
          <w:szCs w:val="20"/>
        </w:rPr>
        <w:t>new ConcurrentDictionary&lt;int, Station&gt;();</w:t>
      </w:r>
    </w:p>
    <w:p w:rsidR="00131175" w:rsidRDefault="00131175" w:rsidP="00131175">
      <w:pPr>
        <w:keepNext/>
        <w:shd w:val="clear" w:color="auto" w:fill="F2F2F2" w:themeFill="background1" w:themeFillShade="F2"/>
        <w:rPr>
          <w:rFonts w:ascii="Consolas" w:hAnsi="Consolas" w:cs="Consolas"/>
          <w:sz w:val="20"/>
          <w:szCs w:val="20"/>
        </w:rPr>
      </w:pPr>
    </w:p>
    <w:p w:rsidR="00131175" w:rsidRDefault="00131175" w:rsidP="00131175">
      <w:pPr>
        <w:pStyle w:val="Caption"/>
        <w:shd w:val="clear" w:color="auto" w:fill="F2F2F2" w:themeFill="background1" w:themeFillShade="F2"/>
        <w:jc w:val="center"/>
        <w:rPr>
          <w:sz w:val="22"/>
          <w:szCs w:val="22"/>
        </w:rPr>
      </w:pPr>
      <w:r w:rsidRPr="00B87B68">
        <w:rPr>
          <w:sz w:val="22"/>
          <w:szCs w:val="22"/>
        </w:rPr>
        <w:t xml:space="preserve">Code </w:t>
      </w:r>
      <w:r w:rsidRPr="00B87B68">
        <w:rPr>
          <w:sz w:val="22"/>
          <w:szCs w:val="22"/>
        </w:rPr>
        <w:fldChar w:fldCharType="begin"/>
      </w:r>
      <w:r w:rsidRPr="00B87B68">
        <w:rPr>
          <w:sz w:val="22"/>
          <w:szCs w:val="22"/>
        </w:rPr>
        <w:instrText xml:space="preserve"> SEQ Code \* ARABIC </w:instrText>
      </w:r>
      <w:r w:rsidRPr="00B87B68">
        <w:rPr>
          <w:sz w:val="22"/>
          <w:szCs w:val="22"/>
        </w:rPr>
        <w:fldChar w:fldCharType="separate"/>
      </w:r>
      <w:r w:rsidR="00E7289B">
        <w:rPr>
          <w:noProof/>
          <w:sz w:val="22"/>
          <w:szCs w:val="22"/>
        </w:rPr>
        <w:t>5</w:t>
      </w:r>
      <w:r w:rsidRPr="00B87B68">
        <w:rPr>
          <w:sz w:val="22"/>
          <w:szCs w:val="22"/>
        </w:rPr>
        <w:fldChar w:fldCharType="end"/>
      </w:r>
      <w:r w:rsidRPr="00B87B68">
        <w:rPr>
          <w:sz w:val="22"/>
          <w:szCs w:val="22"/>
        </w:rPr>
        <w:t xml:space="preserve"> - Excerpt from StationSpawner.cs showing the data structure that contains the stations.</w:t>
      </w:r>
    </w:p>
    <w:p w:rsidR="00131175" w:rsidRDefault="00E21DC3" w:rsidP="00E21DC3">
      <w:pPr>
        <w:pStyle w:val="Heading2"/>
      </w:pPr>
      <w:bookmarkStart w:id="104" w:name="_Toc450245119"/>
      <w:r>
        <w:lastRenderedPageBreak/>
        <w:t>Mini-map</w:t>
      </w:r>
      <w:bookmarkEnd w:id="104"/>
    </w:p>
    <w:p w:rsidR="00E21DC3" w:rsidRDefault="00E21DC3" w:rsidP="00E21DC3"/>
    <w:p w:rsidR="00E21DC3" w:rsidRPr="0090513D" w:rsidRDefault="00E21DC3" w:rsidP="00E21DC3">
      <w:pPr>
        <w:shd w:val="clear" w:color="auto" w:fill="F2F2F2" w:themeFill="background1" w:themeFillShade="F2"/>
        <w:rPr>
          <w:rFonts w:ascii="Consolas" w:hAnsi="Consolas" w:cs="Consolas"/>
          <w:sz w:val="20"/>
          <w:szCs w:val="20"/>
        </w:rPr>
      </w:pPr>
      <w:r w:rsidRPr="0090513D">
        <w:rPr>
          <w:rFonts w:ascii="Consolas" w:hAnsi="Consolas" w:cs="Consolas"/>
          <w:sz w:val="20"/>
          <w:szCs w:val="20"/>
        </w:rPr>
        <w:t>int height = 128;</w:t>
      </w:r>
    </w:p>
    <w:p w:rsidR="00E21DC3" w:rsidRPr="0090513D" w:rsidRDefault="00E21DC3" w:rsidP="00E21DC3">
      <w:pPr>
        <w:shd w:val="clear" w:color="auto" w:fill="F2F2F2" w:themeFill="background1" w:themeFillShade="F2"/>
        <w:rPr>
          <w:rFonts w:ascii="Consolas" w:hAnsi="Consolas" w:cs="Consolas"/>
          <w:sz w:val="20"/>
          <w:szCs w:val="20"/>
        </w:rPr>
      </w:pPr>
      <w:r w:rsidRPr="0090513D">
        <w:rPr>
          <w:rFonts w:ascii="Consolas" w:hAnsi="Consolas" w:cs="Consolas"/>
          <w:sz w:val="20"/>
          <w:szCs w:val="20"/>
        </w:rPr>
        <w:t>int width = 128;</w:t>
      </w:r>
    </w:p>
    <w:p w:rsidR="00E21DC3" w:rsidRPr="0090513D" w:rsidRDefault="00E21DC3" w:rsidP="00E21DC3">
      <w:pPr>
        <w:shd w:val="clear" w:color="auto" w:fill="F2F2F2" w:themeFill="background1" w:themeFillShade="F2"/>
        <w:rPr>
          <w:rFonts w:ascii="Consolas" w:hAnsi="Consolas" w:cs="Consolas"/>
          <w:sz w:val="20"/>
          <w:szCs w:val="20"/>
        </w:rPr>
      </w:pPr>
      <w:r w:rsidRPr="0090513D">
        <w:rPr>
          <w:rFonts w:ascii="Consolas" w:hAnsi="Consolas" w:cs="Consolas"/>
          <w:sz w:val="20"/>
          <w:szCs w:val="20"/>
        </w:rPr>
        <w:t>float range = 2000.0f;</w:t>
      </w:r>
    </w:p>
    <w:p w:rsidR="00E21DC3" w:rsidRPr="0090513D" w:rsidRDefault="00E21DC3" w:rsidP="00E21DC3">
      <w:pPr>
        <w:shd w:val="clear" w:color="auto" w:fill="F2F2F2" w:themeFill="background1" w:themeFillShade="F2"/>
        <w:rPr>
          <w:rFonts w:ascii="Consolas" w:hAnsi="Consolas" w:cs="Consolas"/>
          <w:sz w:val="20"/>
          <w:szCs w:val="20"/>
        </w:rPr>
      </w:pPr>
      <w:r w:rsidRPr="0090513D">
        <w:rPr>
          <w:rFonts w:ascii="Consolas" w:hAnsi="Consolas" w:cs="Consolas"/>
          <w:sz w:val="20"/>
          <w:szCs w:val="20"/>
        </w:rPr>
        <w:t>int dot = 2;</w:t>
      </w:r>
    </w:p>
    <w:p w:rsidR="00E21DC3" w:rsidRPr="0090513D" w:rsidRDefault="00E21DC3" w:rsidP="00E21DC3">
      <w:pPr>
        <w:shd w:val="clear" w:color="auto" w:fill="F2F2F2" w:themeFill="background1" w:themeFillShade="F2"/>
        <w:rPr>
          <w:rFonts w:ascii="Consolas" w:hAnsi="Consolas" w:cs="Consolas"/>
          <w:sz w:val="20"/>
          <w:szCs w:val="20"/>
        </w:rPr>
      </w:pPr>
      <w:r w:rsidRPr="0090513D">
        <w:rPr>
          <w:rFonts w:ascii="Consolas" w:hAnsi="Consolas" w:cs="Consolas"/>
          <w:sz w:val="20"/>
          <w:szCs w:val="20"/>
        </w:rPr>
        <w:tab/>
      </w:r>
      <w:r w:rsidRPr="0090513D">
        <w:rPr>
          <w:rFonts w:ascii="Consolas" w:hAnsi="Consolas" w:cs="Consolas"/>
          <w:sz w:val="20"/>
          <w:szCs w:val="20"/>
        </w:rPr>
        <w:tab/>
      </w:r>
    </w:p>
    <w:p w:rsidR="00E21DC3" w:rsidRPr="0090513D" w:rsidRDefault="00E21DC3" w:rsidP="00E21DC3">
      <w:pPr>
        <w:shd w:val="clear" w:color="auto" w:fill="F2F2F2" w:themeFill="background1" w:themeFillShade="F2"/>
        <w:rPr>
          <w:rFonts w:ascii="Consolas" w:hAnsi="Consolas" w:cs="Consolas"/>
          <w:sz w:val="20"/>
          <w:szCs w:val="20"/>
        </w:rPr>
      </w:pPr>
      <w:r w:rsidRPr="0090513D">
        <w:rPr>
          <w:rFonts w:ascii="Consolas" w:hAnsi="Consolas" w:cs="Consolas"/>
          <w:sz w:val="20"/>
          <w:szCs w:val="20"/>
        </w:rPr>
        <w:t>private void DrawPlayers(ConcurrentDictionary&lt;long, Player&gt; players, SpriteBatch spriteBatch)</w:t>
      </w:r>
    </w:p>
    <w:p w:rsidR="00E21DC3" w:rsidRPr="0090513D" w:rsidRDefault="00E21DC3" w:rsidP="00E21DC3">
      <w:pPr>
        <w:shd w:val="clear" w:color="auto" w:fill="F2F2F2" w:themeFill="background1" w:themeFillShade="F2"/>
        <w:rPr>
          <w:rFonts w:ascii="Consolas" w:hAnsi="Consolas" w:cs="Consolas"/>
          <w:sz w:val="20"/>
          <w:szCs w:val="20"/>
        </w:rPr>
      </w:pPr>
      <w:r w:rsidRPr="0090513D">
        <w:rPr>
          <w:rFonts w:ascii="Consolas" w:hAnsi="Consolas" w:cs="Consolas"/>
          <w:sz w:val="20"/>
          <w:szCs w:val="20"/>
        </w:rPr>
        <w:t>{</w:t>
      </w:r>
    </w:p>
    <w:p w:rsidR="00E21DC3" w:rsidRPr="0090513D" w:rsidRDefault="00E21DC3" w:rsidP="00E21DC3">
      <w:pPr>
        <w:shd w:val="clear" w:color="auto" w:fill="F2F2F2" w:themeFill="background1" w:themeFillShade="F2"/>
        <w:rPr>
          <w:rFonts w:ascii="Consolas" w:hAnsi="Consolas" w:cs="Consolas"/>
          <w:sz w:val="20"/>
          <w:szCs w:val="20"/>
        </w:rPr>
      </w:pPr>
      <w:r w:rsidRPr="0090513D">
        <w:rPr>
          <w:rFonts w:ascii="Consolas" w:hAnsi="Consolas" w:cs="Consolas"/>
          <w:sz w:val="20"/>
          <w:szCs w:val="20"/>
        </w:rPr>
        <w:tab/>
        <w:t>foreach (Player p in players.Values)</w:t>
      </w:r>
    </w:p>
    <w:p w:rsidR="00E21DC3" w:rsidRPr="0090513D" w:rsidRDefault="00E21DC3" w:rsidP="00E21DC3">
      <w:pPr>
        <w:shd w:val="clear" w:color="auto" w:fill="F2F2F2" w:themeFill="background1" w:themeFillShade="F2"/>
        <w:rPr>
          <w:rFonts w:ascii="Consolas" w:hAnsi="Consolas" w:cs="Consolas"/>
          <w:sz w:val="20"/>
          <w:szCs w:val="20"/>
        </w:rPr>
      </w:pPr>
      <w:r w:rsidRPr="0090513D">
        <w:rPr>
          <w:rFonts w:ascii="Consolas" w:hAnsi="Consolas" w:cs="Consolas"/>
          <w:sz w:val="20"/>
          <w:szCs w:val="20"/>
        </w:rPr>
        <w:tab/>
        <w:t>{</w:t>
      </w:r>
    </w:p>
    <w:p w:rsidR="00E21DC3" w:rsidRPr="0090513D" w:rsidRDefault="00E21DC3" w:rsidP="00E21DC3">
      <w:pPr>
        <w:shd w:val="clear" w:color="auto" w:fill="F2F2F2" w:themeFill="background1" w:themeFillShade="F2"/>
        <w:rPr>
          <w:rFonts w:ascii="Consolas" w:hAnsi="Consolas" w:cs="Consolas"/>
          <w:sz w:val="20"/>
          <w:szCs w:val="20"/>
        </w:rPr>
      </w:pPr>
      <w:r w:rsidRPr="0090513D">
        <w:rPr>
          <w:rFonts w:ascii="Consolas" w:hAnsi="Consolas" w:cs="Consolas"/>
          <w:sz w:val="20"/>
          <w:szCs w:val="20"/>
        </w:rPr>
        <w:tab/>
      </w:r>
      <w:r w:rsidRPr="0090513D">
        <w:rPr>
          <w:rFonts w:ascii="Consolas" w:hAnsi="Consolas" w:cs="Consolas"/>
          <w:sz w:val="20"/>
          <w:szCs w:val="20"/>
        </w:rPr>
        <w:tab/>
        <w:t>float dx = p.position.X - local.position.X;</w:t>
      </w:r>
    </w:p>
    <w:p w:rsidR="00E21DC3" w:rsidRPr="0090513D" w:rsidRDefault="00E21DC3" w:rsidP="00E21DC3">
      <w:pPr>
        <w:shd w:val="clear" w:color="auto" w:fill="F2F2F2" w:themeFill="background1" w:themeFillShade="F2"/>
        <w:rPr>
          <w:rFonts w:ascii="Consolas" w:hAnsi="Consolas" w:cs="Consolas"/>
          <w:sz w:val="20"/>
          <w:szCs w:val="20"/>
        </w:rPr>
      </w:pPr>
      <w:r w:rsidRPr="0090513D">
        <w:rPr>
          <w:rFonts w:ascii="Consolas" w:hAnsi="Consolas" w:cs="Consolas"/>
          <w:sz w:val="20"/>
          <w:szCs w:val="20"/>
        </w:rPr>
        <w:tab/>
      </w:r>
      <w:r w:rsidRPr="0090513D">
        <w:rPr>
          <w:rFonts w:ascii="Consolas" w:hAnsi="Consolas" w:cs="Consolas"/>
          <w:sz w:val="20"/>
          <w:szCs w:val="20"/>
        </w:rPr>
        <w:tab/>
        <w:t>float dy = p.position.Y - local.position.Y;</w:t>
      </w:r>
    </w:p>
    <w:p w:rsidR="00E21DC3" w:rsidRPr="0090513D" w:rsidRDefault="00E21DC3" w:rsidP="00E21DC3">
      <w:pPr>
        <w:shd w:val="clear" w:color="auto" w:fill="F2F2F2" w:themeFill="background1" w:themeFillShade="F2"/>
        <w:rPr>
          <w:rFonts w:ascii="Consolas" w:hAnsi="Consolas" w:cs="Consolas"/>
          <w:sz w:val="20"/>
          <w:szCs w:val="20"/>
        </w:rPr>
      </w:pPr>
      <w:r w:rsidRPr="0090513D">
        <w:rPr>
          <w:rFonts w:ascii="Consolas" w:hAnsi="Consolas" w:cs="Consolas"/>
          <w:sz w:val="20"/>
          <w:szCs w:val="20"/>
        </w:rPr>
        <w:tab/>
      </w:r>
      <w:r w:rsidRPr="0090513D">
        <w:rPr>
          <w:rFonts w:ascii="Consolas" w:hAnsi="Consolas" w:cs="Consolas"/>
          <w:sz w:val="20"/>
          <w:szCs w:val="20"/>
        </w:rPr>
        <w:tab/>
        <w:t>if ((dx &gt; -range &amp;&amp; dx &lt; range) &amp;&amp; (dy &gt; -range &amp;&amp; dy &lt; range))</w:t>
      </w:r>
    </w:p>
    <w:p w:rsidR="00E21DC3" w:rsidRPr="0090513D" w:rsidRDefault="00E21DC3" w:rsidP="00E21DC3">
      <w:pPr>
        <w:shd w:val="clear" w:color="auto" w:fill="F2F2F2" w:themeFill="background1" w:themeFillShade="F2"/>
        <w:rPr>
          <w:rFonts w:ascii="Consolas" w:hAnsi="Consolas" w:cs="Consolas"/>
          <w:sz w:val="20"/>
          <w:szCs w:val="20"/>
        </w:rPr>
      </w:pPr>
      <w:r w:rsidRPr="0090513D">
        <w:rPr>
          <w:rFonts w:ascii="Consolas" w:hAnsi="Consolas" w:cs="Consolas"/>
          <w:sz w:val="20"/>
          <w:szCs w:val="20"/>
        </w:rPr>
        <w:tab/>
      </w:r>
      <w:r w:rsidRPr="0090513D">
        <w:rPr>
          <w:rFonts w:ascii="Consolas" w:hAnsi="Consolas" w:cs="Consolas"/>
          <w:sz w:val="20"/>
          <w:szCs w:val="20"/>
        </w:rPr>
        <w:tab/>
        <w:t>{</w:t>
      </w:r>
    </w:p>
    <w:p w:rsidR="00E21DC3" w:rsidRPr="0090513D" w:rsidRDefault="00E21DC3" w:rsidP="00E21DC3">
      <w:pPr>
        <w:shd w:val="clear" w:color="auto" w:fill="F2F2F2" w:themeFill="background1" w:themeFillShade="F2"/>
        <w:rPr>
          <w:rFonts w:ascii="Consolas" w:hAnsi="Consolas" w:cs="Consolas"/>
          <w:sz w:val="20"/>
          <w:szCs w:val="20"/>
        </w:rPr>
      </w:pPr>
      <w:r w:rsidRPr="0090513D">
        <w:rPr>
          <w:rFonts w:ascii="Consolas" w:hAnsi="Consolas" w:cs="Consolas"/>
          <w:sz w:val="20"/>
          <w:szCs w:val="20"/>
        </w:rPr>
        <w:tab/>
      </w:r>
      <w:r w:rsidRPr="0090513D">
        <w:rPr>
          <w:rFonts w:ascii="Consolas" w:hAnsi="Consolas" w:cs="Consolas"/>
          <w:sz w:val="20"/>
          <w:szCs w:val="20"/>
        </w:rPr>
        <w:tab/>
      </w:r>
      <w:r w:rsidRPr="0090513D">
        <w:rPr>
          <w:rFonts w:ascii="Consolas" w:hAnsi="Consolas" w:cs="Consolas"/>
          <w:sz w:val="20"/>
          <w:szCs w:val="20"/>
        </w:rPr>
        <w:tab/>
        <w:t>int gridx =</w:t>
      </w:r>
      <w:r>
        <w:rPr>
          <w:rFonts w:ascii="Consolas" w:hAnsi="Consolas" w:cs="Consolas"/>
          <w:sz w:val="20"/>
          <w:szCs w:val="20"/>
        </w:rPr>
        <w:t xml:space="preserve"> (int)((dx + 2000f) / 4000f * 128</w:t>
      </w:r>
      <w:r w:rsidRPr="0090513D">
        <w:rPr>
          <w:rFonts w:ascii="Consolas" w:hAnsi="Consolas" w:cs="Consolas"/>
          <w:sz w:val="20"/>
          <w:szCs w:val="20"/>
        </w:rPr>
        <w:t>f);</w:t>
      </w:r>
    </w:p>
    <w:p w:rsidR="00E21DC3" w:rsidRPr="0090513D" w:rsidRDefault="00E21DC3" w:rsidP="00E21DC3">
      <w:pPr>
        <w:shd w:val="clear" w:color="auto" w:fill="F2F2F2" w:themeFill="background1" w:themeFillShade="F2"/>
        <w:rPr>
          <w:rFonts w:ascii="Consolas" w:hAnsi="Consolas" w:cs="Consolas"/>
          <w:sz w:val="20"/>
          <w:szCs w:val="20"/>
        </w:rPr>
      </w:pPr>
      <w:r w:rsidRPr="0090513D">
        <w:rPr>
          <w:rFonts w:ascii="Consolas" w:hAnsi="Consolas" w:cs="Consolas"/>
          <w:sz w:val="20"/>
          <w:szCs w:val="20"/>
        </w:rPr>
        <w:tab/>
      </w:r>
      <w:r w:rsidRPr="0090513D">
        <w:rPr>
          <w:rFonts w:ascii="Consolas" w:hAnsi="Consolas" w:cs="Consolas"/>
          <w:sz w:val="20"/>
          <w:szCs w:val="20"/>
        </w:rPr>
        <w:tab/>
      </w:r>
      <w:r w:rsidRPr="0090513D">
        <w:rPr>
          <w:rFonts w:ascii="Consolas" w:hAnsi="Consolas" w:cs="Consolas"/>
          <w:sz w:val="20"/>
          <w:szCs w:val="20"/>
        </w:rPr>
        <w:tab/>
        <w:t>int gridy =</w:t>
      </w:r>
      <w:r>
        <w:rPr>
          <w:rFonts w:ascii="Consolas" w:hAnsi="Consolas" w:cs="Consolas"/>
          <w:sz w:val="20"/>
          <w:szCs w:val="20"/>
        </w:rPr>
        <w:t xml:space="preserve"> (int)((dy + 2000f) / 4000f * 128</w:t>
      </w:r>
      <w:r w:rsidRPr="0090513D">
        <w:rPr>
          <w:rFonts w:ascii="Consolas" w:hAnsi="Consolas" w:cs="Consolas"/>
          <w:sz w:val="20"/>
          <w:szCs w:val="20"/>
        </w:rPr>
        <w:t>f);</w:t>
      </w:r>
    </w:p>
    <w:p w:rsidR="00E21DC3" w:rsidRPr="0090513D" w:rsidRDefault="00E21DC3" w:rsidP="00E21DC3">
      <w:pPr>
        <w:shd w:val="clear" w:color="auto" w:fill="F2F2F2" w:themeFill="background1" w:themeFillShade="F2"/>
        <w:rPr>
          <w:rFonts w:ascii="Consolas" w:hAnsi="Consolas" w:cs="Consolas"/>
          <w:sz w:val="20"/>
          <w:szCs w:val="20"/>
        </w:rPr>
      </w:pPr>
      <w:r w:rsidRPr="0090513D">
        <w:rPr>
          <w:rFonts w:ascii="Consolas" w:hAnsi="Consolas" w:cs="Consolas"/>
          <w:sz w:val="20"/>
          <w:szCs w:val="20"/>
        </w:rPr>
        <w:tab/>
      </w:r>
      <w:r w:rsidRPr="0090513D">
        <w:rPr>
          <w:rFonts w:ascii="Consolas" w:hAnsi="Consolas" w:cs="Consolas"/>
          <w:sz w:val="20"/>
          <w:szCs w:val="20"/>
        </w:rPr>
        <w:tab/>
      </w:r>
      <w:r w:rsidRPr="0090513D">
        <w:rPr>
          <w:rFonts w:ascii="Consolas" w:hAnsi="Consolas" w:cs="Consolas"/>
          <w:sz w:val="20"/>
          <w:szCs w:val="20"/>
        </w:rPr>
        <w:tab/>
        <w:t>spriteBatch.Draw(ContentStore.debug,</w:t>
      </w:r>
    </w:p>
    <w:p w:rsidR="00E21DC3" w:rsidRPr="0090513D" w:rsidRDefault="00E21DC3" w:rsidP="00E21DC3">
      <w:pPr>
        <w:shd w:val="clear" w:color="auto" w:fill="F2F2F2" w:themeFill="background1" w:themeFillShade="F2"/>
        <w:rPr>
          <w:rFonts w:ascii="Consolas" w:hAnsi="Consolas" w:cs="Consolas"/>
          <w:sz w:val="20"/>
          <w:szCs w:val="20"/>
        </w:rPr>
      </w:pPr>
      <w:r w:rsidRPr="0090513D">
        <w:rPr>
          <w:rFonts w:ascii="Consolas" w:hAnsi="Consolas" w:cs="Consolas"/>
          <w:sz w:val="20"/>
          <w:szCs w:val="20"/>
        </w:rPr>
        <w:tab/>
      </w:r>
      <w:r w:rsidRPr="0090513D">
        <w:rPr>
          <w:rFonts w:ascii="Consolas" w:hAnsi="Consolas" w:cs="Consolas"/>
          <w:sz w:val="20"/>
          <w:szCs w:val="20"/>
        </w:rPr>
        <w:tab/>
      </w:r>
      <w:r w:rsidRPr="0090513D">
        <w:rPr>
          <w:rFonts w:ascii="Consolas" w:hAnsi="Consolas" w:cs="Consolas"/>
          <w:sz w:val="20"/>
          <w:szCs w:val="20"/>
        </w:rPr>
        <w:tab/>
      </w:r>
      <w:r>
        <w:rPr>
          <w:rFonts w:ascii="Consolas" w:hAnsi="Consolas" w:cs="Consolas"/>
          <w:sz w:val="20"/>
          <w:szCs w:val="20"/>
        </w:rPr>
        <w:tab/>
        <w:t xml:space="preserve">new Rectangle(map.Left + gridx </w:t>
      </w:r>
      <w:r w:rsidRPr="0090513D">
        <w:rPr>
          <w:rFonts w:ascii="Consolas" w:hAnsi="Consolas" w:cs="Consolas"/>
          <w:sz w:val="20"/>
          <w:szCs w:val="20"/>
        </w:rPr>
        <w:t xml:space="preserve">- </w:t>
      </w:r>
      <w:r>
        <w:rPr>
          <w:rFonts w:ascii="Consolas" w:hAnsi="Consolas" w:cs="Consolas"/>
          <w:sz w:val="20"/>
          <w:szCs w:val="20"/>
        </w:rPr>
        <w:t>1</w:t>
      </w:r>
      <w:r w:rsidRPr="0090513D">
        <w:rPr>
          <w:rFonts w:ascii="Consolas" w:hAnsi="Consolas" w:cs="Consolas"/>
          <w:sz w:val="20"/>
          <w:szCs w:val="20"/>
        </w:rPr>
        <w:t>, gridy</w:t>
      </w:r>
      <w:r>
        <w:rPr>
          <w:rFonts w:ascii="Consolas" w:hAnsi="Consolas" w:cs="Consolas"/>
          <w:sz w:val="20"/>
          <w:szCs w:val="20"/>
        </w:rPr>
        <w:t xml:space="preserve"> - 1</w:t>
      </w:r>
      <w:r w:rsidRPr="0090513D">
        <w:rPr>
          <w:rFonts w:ascii="Consolas" w:hAnsi="Consolas" w:cs="Consolas"/>
          <w:sz w:val="20"/>
          <w:szCs w:val="20"/>
        </w:rPr>
        <w:t>, dot, dot),</w:t>
      </w:r>
    </w:p>
    <w:p w:rsidR="00E21DC3" w:rsidRPr="0090513D" w:rsidRDefault="00E21DC3" w:rsidP="00E21DC3">
      <w:pPr>
        <w:shd w:val="clear" w:color="auto" w:fill="F2F2F2" w:themeFill="background1" w:themeFillShade="F2"/>
        <w:rPr>
          <w:rFonts w:ascii="Consolas" w:hAnsi="Consolas" w:cs="Consolas"/>
          <w:sz w:val="20"/>
          <w:szCs w:val="20"/>
        </w:rPr>
      </w:pPr>
      <w:r w:rsidRPr="0090513D">
        <w:rPr>
          <w:rFonts w:ascii="Consolas" w:hAnsi="Consolas" w:cs="Consolas"/>
          <w:sz w:val="20"/>
          <w:szCs w:val="20"/>
        </w:rPr>
        <w:tab/>
      </w:r>
      <w:r w:rsidRPr="0090513D">
        <w:rPr>
          <w:rFonts w:ascii="Consolas" w:hAnsi="Consolas" w:cs="Consolas"/>
          <w:sz w:val="20"/>
          <w:szCs w:val="20"/>
        </w:rPr>
        <w:tab/>
      </w:r>
      <w:r w:rsidRPr="0090513D">
        <w:rPr>
          <w:rFonts w:ascii="Consolas" w:hAnsi="Consolas" w:cs="Consolas"/>
          <w:sz w:val="20"/>
          <w:szCs w:val="20"/>
        </w:rPr>
        <w:tab/>
      </w:r>
      <w:r w:rsidRPr="0090513D">
        <w:rPr>
          <w:rFonts w:ascii="Consolas" w:hAnsi="Consolas" w:cs="Consolas"/>
          <w:sz w:val="20"/>
          <w:szCs w:val="20"/>
        </w:rPr>
        <w:tab/>
        <w:t>Color.Cyan);</w:t>
      </w:r>
    </w:p>
    <w:p w:rsidR="00E21DC3" w:rsidRPr="0090513D" w:rsidRDefault="00E21DC3" w:rsidP="00E21DC3">
      <w:pPr>
        <w:shd w:val="clear" w:color="auto" w:fill="F2F2F2" w:themeFill="background1" w:themeFillShade="F2"/>
        <w:rPr>
          <w:rFonts w:ascii="Consolas" w:hAnsi="Consolas" w:cs="Consolas"/>
          <w:sz w:val="20"/>
          <w:szCs w:val="20"/>
        </w:rPr>
      </w:pPr>
      <w:r w:rsidRPr="0090513D">
        <w:rPr>
          <w:rFonts w:ascii="Consolas" w:hAnsi="Consolas" w:cs="Consolas"/>
          <w:sz w:val="20"/>
          <w:szCs w:val="20"/>
        </w:rPr>
        <w:tab/>
      </w:r>
      <w:r w:rsidRPr="0090513D">
        <w:rPr>
          <w:rFonts w:ascii="Consolas" w:hAnsi="Consolas" w:cs="Consolas"/>
          <w:sz w:val="20"/>
          <w:szCs w:val="20"/>
        </w:rPr>
        <w:tab/>
        <w:t>}</w:t>
      </w:r>
    </w:p>
    <w:p w:rsidR="00E21DC3" w:rsidRPr="0090513D" w:rsidRDefault="00E21DC3" w:rsidP="00E21DC3">
      <w:pPr>
        <w:shd w:val="clear" w:color="auto" w:fill="F2F2F2" w:themeFill="background1" w:themeFillShade="F2"/>
        <w:rPr>
          <w:rFonts w:ascii="Consolas" w:hAnsi="Consolas" w:cs="Consolas"/>
          <w:sz w:val="20"/>
          <w:szCs w:val="20"/>
        </w:rPr>
      </w:pPr>
      <w:r w:rsidRPr="0090513D">
        <w:rPr>
          <w:rFonts w:ascii="Consolas" w:hAnsi="Consolas" w:cs="Consolas"/>
          <w:sz w:val="20"/>
          <w:szCs w:val="20"/>
        </w:rPr>
        <w:tab/>
        <w:t>}</w:t>
      </w:r>
    </w:p>
    <w:p w:rsidR="00E21DC3" w:rsidRDefault="00E21DC3" w:rsidP="00E21DC3">
      <w:pPr>
        <w:keepNext/>
        <w:shd w:val="clear" w:color="auto" w:fill="F2F2F2" w:themeFill="background1" w:themeFillShade="F2"/>
      </w:pPr>
      <w:r w:rsidRPr="0090513D">
        <w:rPr>
          <w:rFonts w:ascii="Consolas" w:hAnsi="Consolas" w:cs="Consolas"/>
          <w:sz w:val="20"/>
          <w:szCs w:val="20"/>
        </w:rPr>
        <w:t>}</w:t>
      </w:r>
    </w:p>
    <w:p w:rsidR="00E21DC3" w:rsidRDefault="00E21DC3" w:rsidP="00E21DC3">
      <w:pPr>
        <w:pStyle w:val="Caption"/>
        <w:shd w:val="clear" w:color="auto" w:fill="F2F2F2" w:themeFill="background1" w:themeFillShade="F2"/>
        <w:jc w:val="center"/>
        <w:rPr>
          <w:sz w:val="22"/>
          <w:szCs w:val="22"/>
        </w:rPr>
      </w:pPr>
      <w:r w:rsidRPr="0090513D">
        <w:rPr>
          <w:sz w:val="22"/>
          <w:szCs w:val="22"/>
        </w:rPr>
        <w:t xml:space="preserve">Code </w:t>
      </w:r>
      <w:r w:rsidRPr="0090513D">
        <w:rPr>
          <w:sz w:val="22"/>
          <w:szCs w:val="22"/>
        </w:rPr>
        <w:fldChar w:fldCharType="begin"/>
      </w:r>
      <w:r w:rsidRPr="0090513D">
        <w:rPr>
          <w:sz w:val="22"/>
          <w:szCs w:val="22"/>
        </w:rPr>
        <w:instrText xml:space="preserve"> SEQ Code \* ARABIC </w:instrText>
      </w:r>
      <w:r w:rsidRPr="0090513D">
        <w:rPr>
          <w:sz w:val="22"/>
          <w:szCs w:val="22"/>
        </w:rPr>
        <w:fldChar w:fldCharType="separate"/>
      </w:r>
      <w:r w:rsidR="00E7289B">
        <w:rPr>
          <w:noProof/>
          <w:sz w:val="22"/>
          <w:szCs w:val="22"/>
        </w:rPr>
        <w:t>6</w:t>
      </w:r>
      <w:r w:rsidRPr="0090513D">
        <w:rPr>
          <w:sz w:val="22"/>
          <w:szCs w:val="22"/>
        </w:rPr>
        <w:fldChar w:fldCharType="end"/>
      </w:r>
      <w:r w:rsidRPr="0090513D">
        <w:rPr>
          <w:sz w:val="22"/>
          <w:szCs w:val="22"/>
        </w:rPr>
        <w:t xml:space="preserve"> - Excerpt from Minimap.cs showing the code that draws players on the mini-map.</w:t>
      </w:r>
    </w:p>
    <w:p w:rsidR="002F4196" w:rsidRDefault="002F4196" w:rsidP="002F4196">
      <w:pPr>
        <w:pStyle w:val="Heading2"/>
      </w:pPr>
      <w:bookmarkStart w:id="105" w:name="_Toc450245120"/>
      <w:r>
        <w:t>Rotation of the player sprite</w:t>
      </w:r>
      <w:bookmarkEnd w:id="105"/>
    </w:p>
    <w:p w:rsidR="002F4196" w:rsidRDefault="002F4196" w:rsidP="00E21DC3"/>
    <w:p w:rsidR="002F4196" w:rsidRPr="00E475AF" w:rsidRDefault="002F4196" w:rsidP="002F4196">
      <w:pPr>
        <w:shd w:val="clear" w:color="auto" w:fill="F2F2F2" w:themeFill="background1" w:themeFillShade="F2"/>
        <w:rPr>
          <w:rFonts w:ascii="Consolas" w:hAnsi="Consolas" w:cs="Consolas"/>
          <w:sz w:val="20"/>
          <w:szCs w:val="20"/>
        </w:rPr>
      </w:pPr>
      <w:r w:rsidRPr="00E475AF">
        <w:rPr>
          <w:rFonts w:ascii="Consolas" w:hAnsi="Consolas" w:cs="Consolas"/>
          <w:sz w:val="20"/>
          <w:szCs w:val="20"/>
        </w:rPr>
        <w:t>public void Update() {</w:t>
      </w:r>
    </w:p>
    <w:p w:rsidR="002F4196" w:rsidRPr="00E475AF" w:rsidRDefault="002F4196" w:rsidP="002F4196">
      <w:pPr>
        <w:shd w:val="clear" w:color="auto" w:fill="F2F2F2" w:themeFill="background1" w:themeFillShade="F2"/>
        <w:rPr>
          <w:rFonts w:ascii="Consolas" w:hAnsi="Consolas" w:cs="Consolas"/>
          <w:sz w:val="20"/>
          <w:szCs w:val="20"/>
        </w:rPr>
      </w:pPr>
      <w:r w:rsidRPr="00E475AF">
        <w:rPr>
          <w:rFonts w:ascii="Consolas" w:hAnsi="Consolas" w:cs="Consolas"/>
          <w:sz w:val="20"/>
          <w:szCs w:val="20"/>
        </w:rPr>
        <w:tab/>
        <w:t>...</w:t>
      </w:r>
    </w:p>
    <w:p w:rsidR="002F4196" w:rsidRPr="00E475AF" w:rsidRDefault="002F4196" w:rsidP="002F4196">
      <w:pPr>
        <w:shd w:val="clear" w:color="auto" w:fill="F2F2F2" w:themeFill="background1" w:themeFillShade="F2"/>
        <w:rPr>
          <w:rFonts w:ascii="Consolas" w:hAnsi="Consolas" w:cs="Consolas"/>
          <w:sz w:val="20"/>
          <w:szCs w:val="20"/>
        </w:rPr>
      </w:pPr>
      <w:r w:rsidRPr="00E475AF">
        <w:rPr>
          <w:rFonts w:ascii="Consolas" w:hAnsi="Consolas" w:cs="Consolas"/>
          <w:sz w:val="20"/>
          <w:szCs w:val="20"/>
        </w:rPr>
        <w:tab/>
      </w:r>
    </w:p>
    <w:p w:rsidR="002F4196" w:rsidRPr="00E475AF" w:rsidRDefault="002F4196" w:rsidP="002F4196">
      <w:pPr>
        <w:shd w:val="clear" w:color="auto" w:fill="F2F2F2" w:themeFill="background1" w:themeFillShade="F2"/>
        <w:rPr>
          <w:rFonts w:ascii="Consolas" w:hAnsi="Consolas" w:cs="Consolas"/>
          <w:sz w:val="20"/>
          <w:szCs w:val="20"/>
        </w:rPr>
      </w:pPr>
      <w:r w:rsidRPr="00E475AF">
        <w:rPr>
          <w:rFonts w:ascii="Consolas" w:hAnsi="Consolas" w:cs="Consolas"/>
          <w:sz w:val="20"/>
          <w:szCs w:val="20"/>
        </w:rPr>
        <w:tab/>
        <w:t>// Calculate the direction the ship is pointing based upon velocity</w:t>
      </w:r>
    </w:p>
    <w:p w:rsidR="002F4196" w:rsidRPr="00E475AF" w:rsidRDefault="002F4196" w:rsidP="002F4196">
      <w:pPr>
        <w:shd w:val="clear" w:color="auto" w:fill="F2F2F2" w:themeFill="background1" w:themeFillShade="F2"/>
        <w:rPr>
          <w:rFonts w:ascii="Consolas" w:hAnsi="Consolas" w:cs="Consolas"/>
          <w:sz w:val="20"/>
          <w:szCs w:val="20"/>
        </w:rPr>
      </w:pPr>
      <w:r w:rsidRPr="00E475AF">
        <w:rPr>
          <w:rFonts w:ascii="Consolas" w:hAnsi="Consolas" w:cs="Consolas"/>
          <w:sz w:val="20"/>
          <w:szCs w:val="20"/>
        </w:rPr>
        <w:tab/>
        <w:t>playerRotation = calculateDirection(velocity);</w:t>
      </w:r>
    </w:p>
    <w:p w:rsidR="002F4196" w:rsidRPr="00E475AF" w:rsidRDefault="002F4196" w:rsidP="002F4196">
      <w:pPr>
        <w:shd w:val="clear" w:color="auto" w:fill="F2F2F2" w:themeFill="background1" w:themeFillShade="F2"/>
        <w:rPr>
          <w:rFonts w:ascii="Consolas" w:hAnsi="Consolas" w:cs="Consolas"/>
          <w:sz w:val="20"/>
          <w:szCs w:val="20"/>
        </w:rPr>
      </w:pPr>
    </w:p>
    <w:p w:rsidR="002F4196" w:rsidRPr="00E475AF" w:rsidRDefault="002F4196" w:rsidP="002F4196">
      <w:pPr>
        <w:shd w:val="clear" w:color="auto" w:fill="F2F2F2" w:themeFill="background1" w:themeFillShade="F2"/>
        <w:rPr>
          <w:rFonts w:ascii="Consolas" w:hAnsi="Consolas" w:cs="Consolas"/>
          <w:sz w:val="20"/>
          <w:szCs w:val="20"/>
        </w:rPr>
      </w:pPr>
      <w:r w:rsidRPr="00E475AF">
        <w:rPr>
          <w:rFonts w:ascii="Consolas" w:hAnsi="Consolas" w:cs="Consolas"/>
          <w:sz w:val="20"/>
          <w:szCs w:val="20"/>
        </w:rPr>
        <w:tab/>
        <w:t>// Calculate the angle to the mouse from the screen center</w:t>
      </w:r>
    </w:p>
    <w:p w:rsidR="002F4196" w:rsidRPr="00E475AF" w:rsidRDefault="002F4196" w:rsidP="002F4196">
      <w:pPr>
        <w:shd w:val="clear" w:color="auto" w:fill="F2F2F2" w:themeFill="background1" w:themeFillShade="F2"/>
        <w:rPr>
          <w:rFonts w:ascii="Consolas" w:hAnsi="Consolas" w:cs="Consolas"/>
          <w:sz w:val="20"/>
          <w:szCs w:val="20"/>
        </w:rPr>
      </w:pPr>
      <w:r w:rsidRPr="00E475AF">
        <w:rPr>
          <w:rFonts w:ascii="Consolas" w:hAnsi="Consolas" w:cs="Consolas"/>
          <w:sz w:val="20"/>
          <w:szCs w:val="20"/>
        </w:rPr>
        <w:tab/>
        <w:t>mouseRotation = angleToMouse() + MathHelper.PiOver2;</w:t>
      </w:r>
    </w:p>
    <w:p w:rsidR="002F4196" w:rsidRPr="00E475AF" w:rsidRDefault="002F4196" w:rsidP="002F4196">
      <w:pPr>
        <w:shd w:val="clear" w:color="auto" w:fill="F2F2F2" w:themeFill="background1" w:themeFillShade="F2"/>
        <w:rPr>
          <w:rFonts w:ascii="Consolas" w:hAnsi="Consolas" w:cs="Consolas"/>
          <w:sz w:val="20"/>
          <w:szCs w:val="20"/>
        </w:rPr>
      </w:pPr>
      <w:r w:rsidRPr="00E475AF">
        <w:rPr>
          <w:rFonts w:ascii="Consolas" w:hAnsi="Consolas" w:cs="Consolas"/>
          <w:sz w:val="20"/>
          <w:szCs w:val="20"/>
        </w:rPr>
        <w:tab/>
      </w:r>
    </w:p>
    <w:p w:rsidR="002F4196" w:rsidRPr="00E475AF" w:rsidRDefault="002F4196" w:rsidP="002F4196">
      <w:pPr>
        <w:shd w:val="clear" w:color="auto" w:fill="F2F2F2" w:themeFill="background1" w:themeFillShade="F2"/>
        <w:rPr>
          <w:rFonts w:ascii="Consolas" w:hAnsi="Consolas" w:cs="Consolas"/>
          <w:sz w:val="20"/>
          <w:szCs w:val="20"/>
        </w:rPr>
      </w:pPr>
      <w:r w:rsidRPr="00E475AF">
        <w:rPr>
          <w:rFonts w:ascii="Consolas" w:hAnsi="Consolas" w:cs="Consolas"/>
          <w:sz w:val="20"/>
          <w:szCs w:val="20"/>
        </w:rPr>
        <w:tab/>
        <w:t>...</w:t>
      </w:r>
    </w:p>
    <w:p w:rsidR="002F4196" w:rsidRDefault="002F4196" w:rsidP="002F4196">
      <w:pPr>
        <w:keepNext/>
        <w:shd w:val="clear" w:color="auto" w:fill="F2F2F2" w:themeFill="background1" w:themeFillShade="F2"/>
        <w:rPr>
          <w:rFonts w:ascii="Consolas" w:hAnsi="Consolas" w:cs="Consolas"/>
          <w:sz w:val="20"/>
          <w:szCs w:val="20"/>
        </w:rPr>
      </w:pPr>
      <w:r w:rsidRPr="00E475AF">
        <w:rPr>
          <w:rFonts w:ascii="Consolas" w:hAnsi="Consolas" w:cs="Consolas"/>
          <w:sz w:val="20"/>
          <w:szCs w:val="20"/>
        </w:rPr>
        <w:t>}</w:t>
      </w:r>
    </w:p>
    <w:p w:rsidR="00A30103" w:rsidRDefault="002F4196" w:rsidP="00A30103">
      <w:pPr>
        <w:pStyle w:val="Caption"/>
        <w:shd w:val="clear" w:color="auto" w:fill="F2F2F2" w:themeFill="background1" w:themeFillShade="F2"/>
        <w:jc w:val="center"/>
        <w:rPr>
          <w:noProof/>
          <w:sz w:val="22"/>
          <w:szCs w:val="22"/>
        </w:rPr>
      </w:pPr>
      <w:r w:rsidRPr="00E475AF">
        <w:rPr>
          <w:sz w:val="22"/>
          <w:szCs w:val="22"/>
        </w:rPr>
        <w:t xml:space="preserve">Code </w:t>
      </w:r>
      <w:r w:rsidRPr="00E475AF">
        <w:rPr>
          <w:sz w:val="22"/>
          <w:szCs w:val="22"/>
        </w:rPr>
        <w:fldChar w:fldCharType="begin"/>
      </w:r>
      <w:r w:rsidRPr="00E475AF">
        <w:rPr>
          <w:sz w:val="22"/>
          <w:szCs w:val="22"/>
        </w:rPr>
        <w:instrText xml:space="preserve"> SEQ Code \* ARABIC </w:instrText>
      </w:r>
      <w:r w:rsidRPr="00E475AF">
        <w:rPr>
          <w:sz w:val="22"/>
          <w:szCs w:val="22"/>
        </w:rPr>
        <w:fldChar w:fldCharType="separate"/>
      </w:r>
      <w:r w:rsidR="00E7289B">
        <w:rPr>
          <w:noProof/>
          <w:sz w:val="22"/>
          <w:szCs w:val="22"/>
        </w:rPr>
        <w:t>7</w:t>
      </w:r>
      <w:r w:rsidRPr="00E475AF">
        <w:rPr>
          <w:sz w:val="22"/>
          <w:szCs w:val="22"/>
        </w:rPr>
        <w:fldChar w:fldCharType="end"/>
      </w:r>
      <w:r w:rsidRPr="00E475AF">
        <w:rPr>
          <w:sz w:val="22"/>
          <w:szCs w:val="22"/>
        </w:rPr>
        <w:t xml:space="preserve"> - </w:t>
      </w:r>
      <w:r w:rsidRPr="00E475AF">
        <w:rPr>
          <w:noProof/>
          <w:sz w:val="22"/>
          <w:szCs w:val="22"/>
        </w:rPr>
        <w:t>Excerpt of Update method of Player, showing calculation of angles</w:t>
      </w:r>
      <w:r>
        <w:rPr>
          <w:noProof/>
          <w:sz w:val="22"/>
          <w:szCs w:val="22"/>
        </w:rPr>
        <w:t>, Player.cs</w:t>
      </w:r>
      <w:r w:rsidRPr="00E475AF">
        <w:rPr>
          <w:noProof/>
          <w:sz w:val="22"/>
          <w:szCs w:val="22"/>
        </w:rPr>
        <w:t>.</w:t>
      </w:r>
    </w:p>
    <w:p w:rsidR="00A30103" w:rsidRDefault="00A30103">
      <w:pPr>
        <w:spacing w:after="160"/>
      </w:pPr>
      <w:r>
        <w:br w:type="page"/>
      </w:r>
    </w:p>
    <w:p w:rsidR="00A30103" w:rsidRDefault="00A30103" w:rsidP="00A30103">
      <w:pPr>
        <w:pStyle w:val="Heading2"/>
      </w:pPr>
      <w:bookmarkStart w:id="106" w:name="_Toc450245121"/>
      <w:r>
        <w:lastRenderedPageBreak/>
        <w:t>Trigonometric methods behind player rotation</w:t>
      </w:r>
      <w:bookmarkEnd w:id="106"/>
    </w:p>
    <w:p w:rsidR="00A30103" w:rsidRDefault="00A30103" w:rsidP="00A30103"/>
    <w:p w:rsidR="00A30103" w:rsidRPr="00E475AF" w:rsidRDefault="00A30103" w:rsidP="00A30103">
      <w:pPr>
        <w:shd w:val="clear" w:color="auto" w:fill="F2F2F2" w:themeFill="background1" w:themeFillShade="F2"/>
        <w:rPr>
          <w:rFonts w:ascii="Consolas" w:hAnsi="Consolas" w:cs="Consolas"/>
          <w:sz w:val="20"/>
          <w:szCs w:val="20"/>
        </w:rPr>
      </w:pPr>
      <w:r w:rsidRPr="00E475AF">
        <w:rPr>
          <w:rFonts w:ascii="Consolas" w:hAnsi="Consolas" w:cs="Consolas"/>
          <w:sz w:val="20"/>
          <w:szCs w:val="20"/>
        </w:rPr>
        <w:t>public float calculateDirection(Vector2 velocity)</w:t>
      </w:r>
    </w:p>
    <w:p w:rsidR="00A30103" w:rsidRPr="00E475AF" w:rsidRDefault="00A30103" w:rsidP="00A30103">
      <w:pPr>
        <w:shd w:val="clear" w:color="auto" w:fill="F2F2F2" w:themeFill="background1" w:themeFillShade="F2"/>
        <w:rPr>
          <w:rFonts w:ascii="Consolas" w:hAnsi="Consolas" w:cs="Consolas"/>
          <w:sz w:val="20"/>
          <w:szCs w:val="20"/>
        </w:rPr>
      </w:pPr>
      <w:r w:rsidRPr="00E475AF">
        <w:rPr>
          <w:rFonts w:ascii="Consolas" w:hAnsi="Consolas" w:cs="Consolas"/>
          <w:sz w:val="20"/>
          <w:szCs w:val="20"/>
        </w:rPr>
        <w:t>{</w:t>
      </w:r>
    </w:p>
    <w:p w:rsidR="00A30103" w:rsidRPr="00E475AF" w:rsidRDefault="00A30103" w:rsidP="00A30103">
      <w:pPr>
        <w:shd w:val="clear" w:color="auto" w:fill="F2F2F2" w:themeFill="background1" w:themeFillShade="F2"/>
        <w:rPr>
          <w:rFonts w:ascii="Consolas" w:hAnsi="Consolas" w:cs="Consolas"/>
          <w:sz w:val="20"/>
          <w:szCs w:val="20"/>
        </w:rPr>
      </w:pPr>
      <w:r w:rsidRPr="00E475AF">
        <w:rPr>
          <w:rFonts w:ascii="Consolas" w:hAnsi="Consolas" w:cs="Consolas"/>
          <w:sz w:val="20"/>
          <w:szCs w:val="20"/>
        </w:rPr>
        <w:tab/>
        <w:t>if (KeyboardInput.keyPressed)</w:t>
      </w:r>
    </w:p>
    <w:p w:rsidR="00A30103" w:rsidRPr="00E475AF" w:rsidRDefault="00A30103" w:rsidP="00A30103">
      <w:pPr>
        <w:shd w:val="clear" w:color="auto" w:fill="F2F2F2" w:themeFill="background1" w:themeFillShade="F2"/>
        <w:rPr>
          <w:rFonts w:ascii="Consolas" w:hAnsi="Consolas" w:cs="Consolas"/>
          <w:sz w:val="20"/>
          <w:szCs w:val="20"/>
        </w:rPr>
      </w:pPr>
      <w:r w:rsidRPr="00E475AF">
        <w:rPr>
          <w:rFonts w:ascii="Consolas" w:hAnsi="Consolas" w:cs="Consolas"/>
          <w:sz w:val="20"/>
          <w:szCs w:val="20"/>
        </w:rPr>
        <w:tab/>
      </w:r>
      <w:r w:rsidRPr="00E475AF">
        <w:rPr>
          <w:rFonts w:ascii="Consolas" w:hAnsi="Consolas" w:cs="Consolas"/>
          <w:sz w:val="20"/>
          <w:szCs w:val="20"/>
        </w:rPr>
        <w:tab/>
        <w:t>return (float)Math.Atan2(velocity.Y, velocity.X) + MathHelper.PiOver2;</w:t>
      </w:r>
    </w:p>
    <w:p w:rsidR="00A30103" w:rsidRPr="00E475AF" w:rsidRDefault="00A30103" w:rsidP="00A30103">
      <w:pPr>
        <w:shd w:val="clear" w:color="auto" w:fill="F2F2F2" w:themeFill="background1" w:themeFillShade="F2"/>
        <w:rPr>
          <w:rFonts w:ascii="Consolas" w:hAnsi="Consolas" w:cs="Consolas"/>
          <w:sz w:val="20"/>
          <w:szCs w:val="20"/>
        </w:rPr>
      </w:pPr>
      <w:r w:rsidRPr="00E475AF">
        <w:rPr>
          <w:rFonts w:ascii="Consolas" w:hAnsi="Consolas" w:cs="Consolas"/>
          <w:sz w:val="20"/>
          <w:szCs w:val="20"/>
        </w:rPr>
        <w:tab/>
        <w:t>else</w:t>
      </w:r>
    </w:p>
    <w:p w:rsidR="00A30103" w:rsidRPr="00E475AF" w:rsidRDefault="00A30103" w:rsidP="00A30103">
      <w:pPr>
        <w:shd w:val="clear" w:color="auto" w:fill="F2F2F2" w:themeFill="background1" w:themeFillShade="F2"/>
        <w:rPr>
          <w:rFonts w:ascii="Consolas" w:hAnsi="Consolas" w:cs="Consolas"/>
          <w:sz w:val="20"/>
          <w:szCs w:val="20"/>
        </w:rPr>
      </w:pPr>
      <w:r w:rsidRPr="00E475AF">
        <w:rPr>
          <w:rFonts w:ascii="Consolas" w:hAnsi="Consolas" w:cs="Consolas"/>
          <w:sz w:val="20"/>
          <w:szCs w:val="20"/>
        </w:rPr>
        <w:tab/>
      </w:r>
      <w:r w:rsidRPr="00E475AF">
        <w:rPr>
          <w:rFonts w:ascii="Consolas" w:hAnsi="Consolas" w:cs="Consolas"/>
          <w:sz w:val="20"/>
          <w:szCs w:val="20"/>
        </w:rPr>
        <w:tab/>
        <w:t>return mouseRotation;</w:t>
      </w:r>
    </w:p>
    <w:p w:rsidR="00A30103" w:rsidRDefault="00A30103" w:rsidP="00A30103">
      <w:pPr>
        <w:keepNext/>
        <w:shd w:val="clear" w:color="auto" w:fill="F2F2F2" w:themeFill="background1" w:themeFillShade="F2"/>
        <w:rPr>
          <w:rFonts w:ascii="Consolas" w:hAnsi="Consolas" w:cs="Consolas"/>
          <w:sz w:val="20"/>
          <w:szCs w:val="20"/>
        </w:rPr>
      </w:pPr>
      <w:r w:rsidRPr="00E475AF">
        <w:rPr>
          <w:rFonts w:ascii="Consolas" w:hAnsi="Consolas" w:cs="Consolas"/>
          <w:sz w:val="20"/>
          <w:szCs w:val="20"/>
        </w:rPr>
        <w:t>}</w:t>
      </w:r>
    </w:p>
    <w:p w:rsidR="00A30103" w:rsidRPr="00E475AF" w:rsidRDefault="00A30103" w:rsidP="00A30103">
      <w:pPr>
        <w:keepNext/>
        <w:shd w:val="clear" w:color="auto" w:fill="F2F2F2" w:themeFill="background1" w:themeFillShade="F2"/>
        <w:rPr>
          <w:rFonts w:ascii="Consolas" w:hAnsi="Consolas" w:cs="Consolas"/>
          <w:sz w:val="20"/>
          <w:szCs w:val="20"/>
        </w:rPr>
      </w:pPr>
    </w:p>
    <w:p w:rsidR="00A30103" w:rsidRPr="00E475AF" w:rsidRDefault="00A30103" w:rsidP="00A30103">
      <w:pPr>
        <w:shd w:val="clear" w:color="auto" w:fill="F2F2F2" w:themeFill="background1" w:themeFillShade="F2"/>
        <w:rPr>
          <w:rFonts w:ascii="Consolas" w:hAnsi="Consolas" w:cs="Consolas"/>
          <w:sz w:val="20"/>
          <w:szCs w:val="20"/>
        </w:rPr>
      </w:pPr>
      <w:r w:rsidRPr="00E475AF">
        <w:rPr>
          <w:rFonts w:ascii="Consolas" w:hAnsi="Consolas" w:cs="Consolas"/>
          <w:sz w:val="20"/>
          <w:szCs w:val="20"/>
        </w:rPr>
        <w:t>public float angleToMouse()</w:t>
      </w:r>
    </w:p>
    <w:p w:rsidR="00A30103" w:rsidRPr="00E475AF" w:rsidRDefault="00A30103" w:rsidP="00A30103">
      <w:pPr>
        <w:shd w:val="clear" w:color="auto" w:fill="F2F2F2" w:themeFill="background1" w:themeFillShade="F2"/>
        <w:rPr>
          <w:rFonts w:ascii="Consolas" w:hAnsi="Consolas" w:cs="Consolas"/>
          <w:sz w:val="20"/>
          <w:szCs w:val="20"/>
        </w:rPr>
      </w:pPr>
      <w:r w:rsidRPr="00E475AF">
        <w:rPr>
          <w:rFonts w:ascii="Consolas" w:hAnsi="Consolas" w:cs="Consolas"/>
          <w:sz w:val="20"/>
          <w:szCs w:val="20"/>
        </w:rPr>
        <w:t>{</w:t>
      </w:r>
    </w:p>
    <w:p w:rsidR="00A30103" w:rsidRPr="00E475AF" w:rsidRDefault="00A30103" w:rsidP="00A30103">
      <w:pPr>
        <w:shd w:val="clear" w:color="auto" w:fill="F2F2F2" w:themeFill="background1" w:themeFillShade="F2"/>
        <w:rPr>
          <w:rFonts w:ascii="Consolas" w:hAnsi="Consolas" w:cs="Consolas"/>
          <w:sz w:val="20"/>
          <w:szCs w:val="20"/>
        </w:rPr>
      </w:pPr>
      <w:r w:rsidRPr="00E475AF">
        <w:rPr>
          <w:rFonts w:ascii="Consolas" w:hAnsi="Consolas" w:cs="Consolas"/>
          <w:sz w:val="20"/>
          <w:szCs w:val="20"/>
        </w:rPr>
        <w:tab/>
        <w:t>Vector2 mouseVector = ScreenManager.cursorPos - ScreenManager.screenCenter + new Vector2(16, 16);</w:t>
      </w:r>
    </w:p>
    <w:p w:rsidR="00A30103" w:rsidRPr="00E475AF" w:rsidRDefault="00A30103" w:rsidP="00A30103">
      <w:pPr>
        <w:shd w:val="clear" w:color="auto" w:fill="F2F2F2" w:themeFill="background1" w:themeFillShade="F2"/>
        <w:rPr>
          <w:rFonts w:ascii="Consolas" w:hAnsi="Consolas" w:cs="Consolas"/>
          <w:sz w:val="20"/>
          <w:szCs w:val="20"/>
        </w:rPr>
      </w:pPr>
      <w:r w:rsidRPr="00E475AF">
        <w:rPr>
          <w:rFonts w:ascii="Consolas" w:hAnsi="Consolas" w:cs="Consolas"/>
          <w:sz w:val="20"/>
          <w:szCs w:val="20"/>
        </w:rPr>
        <w:tab/>
        <w:t>return (float)Math.Atan2(mouseVector.Y, mouseVector.X);</w:t>
      </w:r>
    </w:p>
    <w:p w:rsidR="00A30103" w:rsidRPr="00E475AF" w:rsidRDefault="00A30103" w:rsidP="00A30103">
      <w:pPr>
        <w:shd w:val="clear" w:color="auto" w:fill="F2F2F2" w:themeFill="background1" w:themeFillShade="F2"/>
        <w:rPr>
          <w:rFonts w:ascii="Consolas" w:hAnsi="Consolas" w:cs="Consolas"/>
          <w:sz w:val="20"/>
          <w:szCs w:val="20"/>
        </w:rPr>
      </w:pPr>
      <w:r>
        <w:rPr>
          <w:rFonts w:ascii="Consolas" w:hAnsi="Consolas" w:cs="Consolas"/>
          <w:sz w:val="20"/>
          <w:szCs w:val="20"/>
        </w:rPr>
        <w:t>}</w:t>
      </w:r>
    </w:p>
    <w:p w:rsidR="00A30103" w:rsidRDefault="00A30103" w:rsidP="00A30103">
      <w:pPr>
        <w:pStyle w:val="Caption"/>
        <w:shd w:val="clear" w:color="auto" w:fill="F2F2F2" w:themeFill="background1" w:themeFillShade="F2"/>
        <w:jc w:val="center"/>
        <w:rPr>
          <w:sz w:val="22"/>
          <w:szCs w:val="22"/>
        </w:rPr>
      </w:pPr>
      <w:r w:rsidRPr="00DA0E26">
        <w:rPr>
          <w:sz w:val="22"/>
          <w:szCs w:val="22"/>
        </w:rPr>
        <w:t xml:space="preserve">Code </w:t>
      </w:r>
      <w:r w:rsidRPr="00DA0E26">
        <w:rPr>
          <w:sz w:val="22"/>
          <w:szCs w:val="22"/>
        </w:rPr>
        <w:fldChar w:fldCharType="begin"/>
      </w:r>
      <w:r w:rsidRPr="00DA0E26">
        <w:rPr>
          <w:sz w:val="22"/>
          <w:szCs w:val="22"/>
        </w:rPr>
        <w:instrText xml:space="preserve"> SEQ Code \* ARABIC </w:instrText>
      </w:r>
      <w:r w:rsidRPr="00DA0E26">
        <w:rPr>
          <w:sz w:val="22"/>
          <w:szCs w:val="22"/>
        </w:rPr>
        <w:fldChar w:fldCharType="separate"/>
      </w:r>
      <w:r w:rsidR="00E7289B">
        <w:rPr>
          <w:noProof/>
          <w:sz w:val="22"/>
          <w:szCs w:val="22"/>
        </w:rPr>
        <w:t>8</w:t>
      </w:r>
      <w:r w:rsidRPr="00DA0E26">
        <w:rPr>
          <w:sz w:val="22"/>
          <w:szCs w:val="22"/>
        </w:rPr>
        <w:fldChar w:fldCharType="end"/>
      </w:r>
      <w:r w:rsidRPr="00DA0E26">
        <w:rPr>
          <w:sz w:val="22"/>
          <w:szCs w:val="22"/>
        </w:rPr>
        <w:t xml:space="preserve"> - The trigonometric methods t</w:t>
      </w:r>
      <w:r>
        <w:rPr>
          <w:sz w:val="22"/>
          <w:szCs w:val="22"/>
        </w:rPr>
        <w:t>hemselves used for calculating angles from vectors, Player.cs.</w:t>
      </w:r>
    </w:p>
    <w:p w:rsidR="00A30103" w:rsidRDefault="00F775D0" w:rsidP="00F775D0">
      <w:pPr>
        <w:pStyle w:val="Heading2"/>
      </w:pPr>
      <w:r>
        <w:t xml:space="preserve"> </w:t>
      </w:r>
      <w:bookmarkStart w:id="107" w:name="_Toc450245122"/>
      <w:r>
        <w:t>Trigonometric method behind projectile velocity</w:t>
      </w:r>
      <w:bookmarkEnd w:id="107"/>
    </w:p>
    <w:p w:rsidR="00F775D0" w:rsidRDefault="00F775D0" w:rsidP="00F775D0"/>
    <w:p w:rsidR="00F775D0" w:rsidRPr="006E13C7" w:rsidRDefault="00F775D0" w:rsidP="00F775D0">
      <w:pPr>
        <w:shd w:val="clear" w:color="auto" w:fill="F2F2F2" w:themeFill="background1" w:themeFillShade="F2"/>
        <w:rPr>
          <w:rFonts w:ascii="Consolas" w:hAnsi="Consolas" w:cs="Consolas"/>
          <w:sz w:val="20"/>
        </w:rPr>
      </w:pPr>
      <w:r w:rsidRPr="006E13C7">
        <w:rPr>
          <w:rFonts w:ascii="Consolas" w:hAnsi="Consolas" w:cs="Consolas"/>
          <w:sz w:val="20"/>
        </w:rPr>
        <w:t>// Calculate the starting velocity of a projectile based on an angle</w:t>
      </w:r>
    </w:p>
    <w:p w:rsidR="00F775D0" w:rsidRPr="006E13C7" w:rsidRDefault="00F775D0" w:rsidP="00F775D0">
      <w:pPr>
        <w:shd w:val="clear" w:color="auto" w:fill="F2F2F2" w:themeFill="background1" w:themeFillShade="F2"/>
        <w:rPr>
          <w:rFonts w:ascii="Consolas" w:hAnsi="Consolas" w:cs="Consolas"/>
          <w:sz w:val="20"/>
        </w:rPr>
      </w:pPr>
      <w:r w:rsidRPr="006E13C7">
        <w:rPr>
          <w:rFonts w:ascii="Consolas" w:hAnsi="Consolas" w:cs="Consolas"/>
          <w:sz w:val="20"/>
        </w:rPr>
        <w:t>public Vector2 projectileVelocity(float angle)</w:t>
      </w:r>
    </w:p>
    <w:p w:rsidR="00F775D0" w:rsidRPr="006E13C7" w:rsidRDefault="00F775D0" w:rsidP="00F775D0">
      <w:pPr>
        <w:shd w:val="clear" w:color="auto" w:fill="F2F2F2" w:themeFill="background1" w:themeFillShade="F2"/>
        <w:rPr>
          <w:rFonts w:ascii="Consolas" w:hAnsi="Consolas" w:cs="Consolas"/>
          <w:sz w:val="20"/>
        </w:rPr>
      </w:pPr>
      <w:r w:rsidRPr="006E13C7">
        <w:rPr>
          <w:rFonts w:ascii="Consolas" w:hAnsi="Consolas" w:cs="Consolas"/>
          <w:sz w:val="20"/>
        </w:rPr>
        <w:t>{</w:t>
      </w:r>
    </w:p>
    <w:p w:rsidR="00F775D0" w:rsidRPr="006E13C7" w:rsidRDefault="00F775D0" w:rsidP="00F775D0">
      <w:pPr>
        <w:shd w:val="clear" w:color="auto" w:fill="F2F2F2" w:themeFill="background1" w:themeFillShade="F2"/>
        <w:rPr>
          <w:rFonts w:ascii="Consolas" w:hAnsi="Consolas" w:cs="Consolas"/>
          <w:sz w:val="20"/>
        </w:rPr>
      </w:pPr>
      <w:r w:rsidRPr="006E13C7">
        <w:rPr>
          <w:rFonts w:ascii="Consolas" w:hAnsi="Consolas" w:cs="Consolas"/>
          <w:sz w:val="20"/>
        </w:rPr>
        <w:tab/>
        <w:t>float velocity_x = -(float)Math.Cos(angle + MathHelper.PiOver2) * bulletSpeed;</w:t>
      </w:r>
    </w:p>
    <w:p w:rsidR="00F775D0" w:rsidRPr="006E13C7" w:rsidRDefault="00F775D0" w:rsidP="00F775D0">
      <w:pPr>
        <w:shd w:val="clear" w:color="auto" w:fill="F2F2F2" w:themeFill="background1" w:themeFillShade="F2"/>
        <w:rPr>
          <w:rFonts w:ascii="Consolas" w:hAnsi="Consolas" w:cs="Consolas"/>
          <w:sz w:val="20"/>
        </w:rPr>
      </w:pPr>
      <w:r w:rsidRPr="006E13C7">
        <w:rPr>
          <w:rFonts w:ascii="Consolas" w:hAnsi="Consolas" w:cs="Consolas"/>
          <w:sz w:val="20"/>
        </w:rPr>
        <w:tab/>
        <w:t>float velocity_y = -(float)Math.Sin(angle + MathHelper.PiOver2) * bulletSpeed;</w:t>
      </w:r>
    </w:p>
    <w:p w:rsidR="00F775D0" w:rsidRPr="006E13C7" w:rsidRDefault="00F775D0" w:rsidP="00F775D0">
      <w:pPr>
        <w:shd w:val="clear" w:color="auto" w:fill="F2F2F2" w:themeFill="background1" w:themeFillShade="F2"/>
        <w:rPr>
          <w:rFonts w:ascii="Consolas" w:hAnsi="Consolas" w:cs="Consolas"/>
          <w:sz w:val="20"/>
        </w:rPr>
      </w:pPr>
    </w:p>
    <w:p w:rsidR="00F775D0" w:rsidRPr="006E13C7" w:rsidRDefault="00F775D0" w:rsidP="00F775D0">
      <w:pPr>
        <w:shd w:val="clear" w:color="auto" w:fill="F2F2F2" w:themeFill="background1" w:themeFillShade="F2"/>
        <w:rPr>
          <w:rFonts w:ascii="Consolas" w:hAnsi="Consolas" w:cs="Consolas"/>
          <w:sz w:val="20"/>
        </w:rPr>
      </w:pPr>
      <w:r w:rsidRPr="006E13C7">
        <w:rPr>
          <w:rFonts w:ascii="Consolas" w:hAnsi="Consolas" w:cs="Consolas"/>
          <w:sz w:val="20"/>
        </w:rPr>
        <w:tab/>
        <w:t>Vector2 totalVelocity = new V</w:t>
      </w:r>
      <w:r>
        <w:rPr>
          <w:rFonts w:ascii="Consolas" w:hAnsi="Consolas" w:cs="Consolas"/>
          <w:sz w:val="20"/>
        </w:rPr>
        <w:t>ector2(velocity_x, velocity_y);</w:t>
      </w:r>
    </w:p>
    <w:p w:rsidR="00F775D0" w:rsidRPr="006E13C7" w:rsidRDefault="00F775D0" w:rsidP="00F775D0">
      <w:pPr>
        <w:shd w:val="clear" w:color="auto" w:fill="F2F2F2" w:themeFill="background1" w:themeFillShade="F2"/>
        <w:rPr>
          <w:rFonts w:ascii="Consolas" w:hAnsi="Consolas" w:cs="Consolas"/>
          <w:sz w:val="20"/>
        </w:rPr>
      </w:pPr>
      <w:r w:rsidRPr="006E13C7">
        <w:rPr>
          <w:rFonts w:ascii="Consolas" w:hAnsi="Consolas" w:cs="Consolas"/>
          <w:sz w:val="20"/>
        </w:rPr>
        <w:tab/>
        <w:t>return totalVelocity + velocity;</w:t>
      </w:r>
    </w:p>
    <w:p w:rsidR="00F775D0" w:rsidRDefault="00F775D0" w:rsidP="00F775D0">
      <w:pPr>
        <w:keepNext/>
        <w:shd w:val="clear" w:color="auto" w:fill="F2F2F2" w:themeFill="background1" w:themeFillShade="F2"/>
      </w:pPr>
      <w:r w:rsidRPr="006E13C7">
        <w:rPr>
          <w:rFonts w:ascii="Consolas" w:hAnsi="Consolas" w:cs="Consolas"/>
          <w:sz w:val="20"/>
        </w:rPr>
        <w:t>}</w:t>
      </w:r>
    </w:p>
    <w:p w:rsidR="00F775D0" w:rsidRDefault="00F775D0" w:rsidP="00F775D0">
      <w:pPr>
        <w:pStyle w:val="Caption"/>
        <w:shd w:val="clear" w:color="auto" w:fill="F2F2F2" w:themeFill="background1" w:themeFillShade="F2"/>
        <w:jc w:val="center"/>
        <w:rPr>
          <w:sz w:val="22"/>
          <w:szCs w:val="22"/>
        </w:rPr>
      </w:pPr>
      <w:r w:rsidRPr="006E13C7">
        <w:rPr>
          <w:sz w:val="22"/>
          <w:szCs w:val="22"/>
        </w:rPr>
        <w:t xml:space="preserve">Code </w:t>
      </w:r>
      <w:r w:rsidRPr="006E13C7">
        <w:rPr>
          <w:sz w:val="22"/>
          <w:szCs w:val="22"/>
        </w:rPr>
        <w:fldChar w:fldCharType="begin"/>
      </w:r>
      <w:r w:rsidRPr="006E13C7">
        <w:rPr>
          <w:sz w:val="22"/>
          <w:szCs w:val="22"/>
        </w:rPr>
        <w:instrText xml:space="preserve"> SEQ Code \* ARABIC </w:instrText>
      </w:r>
      <w:r w:rsidRPr="006E13C7">
        <w:rPr>
          <w:sz w:val="22"/>
          <w:szCs w:val="22"/>
        </w:rPr>
        <w:fldChar w:fldCharType="separate"/>
      </w:r>
      <w:r w:rsidR="00E7289B">
        <w:rPr>
          <w:noProof/>
          <w:sz w:val="22"/>
          <w:szCs w:val="22"/>
        </w:rPr>
        <w:t>9</w:t>
      </w:r>
      <w:r w:rsidRPr="006E13C7">
        <w:rPr>
          <w:sz w:val="22"/>
          <w:szCs w:val="22"/>
        </w:rPr>
        <w:fldChar w:fldCharType="end"/>
      </w:r>
      <w:r w:rsidRPr="006E13C7">
        <w:rPr>
          <w:sz w:val="22"/>
          <w:szCs w:val="22"/>
        </w:rPr>
        <w:t xml:space="preserve"> - The method used to calculate the velocity of a new projectile in the direction the user is aiming</w:t>
      </w:r>
      <w:r>
        <w:rPr>
          <w:sz w:val="22"/>
          <w:szCs w:val="22"/>
        </w:rPr>
        <w:t>, Player.cs</w:t>
      </w:r>
      <w:r w:rsidRPr="006E13C7">
        <w:rPr>
          <w:sz w:val="22"/>
          <w:szCs w:val="22"/>
        </w:rPr>
        <w:t>.</w:t>
      </w:r>
    </w:p>
    <w:p w:rsidR="00E9525D" w:rsidRDefault="00E9525D">
      <w:pPr>
        <w:spacing w:after="160"/>
      </w:pPr>
      <w:r>
        <w:br w:type="page"/>
      </w:r>
    </w:p>
    <w:p w:rsidR="00F775D0" w:rsidRDefault="00F903F7" w:rsidP="00F903F7">
      <w:pPr>
        <w:pStyle w:val="Heading2"/>
      </w:pPr>
      <w:r>
        <w:lastRenderedPageBreak/>
        <w:t xml:space="preserve"> </w:t>
      </w:r>
      <w:bookmarkStart w:id="108" w:name="_Toc450245123"/>
      <w:r>
        <w:t>Station tree structure</w:t>
      </w:r>
      <w:bookmarkEnd w:id="108"/>
    </w:p>
    <w:p w:rsidR="0048136B" w:rsidRDefault="0048136B" w:rsidP="0048136B"/>
    <w:p w:rsidR="0048136B" w:rsidRDefault="0048136B" w:rsidP="0082681D">
      <w:pPr>
        <w:keepNext/>
        <w:jc w:val="center"/>
      </w:pPr>
      <w:r>
        <w:rPr>
          <w:noProof/>
          <w:lang w:val="en-GB" w:eastAsia="en-GB"/>
        </w:rPr>
        <w:drawing>
          <wp:inline distT="0" distB="0" distL="0" distR="0" wp14:anchorId="196BA3C9" wp14:editId="51771E07">
            <wp:extent cx="2676282" cy="7029450"/>
            <wp:effectExtent l="0" t="0" r="0" b="0"/>
            <wp:docPr id="16" name="Picture 16" descr="\\uol.le.ac.uk\root\student\home\c\cjc44\My Documents\dissy\diagrams\station-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ol.le.ac.uk\root\student\home\c\cjc44\My Documents\dissy\diagrams\station-tre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82566" cy="7045954"/>
                    </a:xfrm>
                    <a:prstGeom prst="rect">
                      <a:avLst/>
                    </a:prstGeom>
                    <a:noFill/>
                    <a:ln>
                      <a:noFill/>
                    </a:ln>
                  </pic:spPr>
                </pic:pic>
              </a:graphicData>
            </a:graphic>
          </wp:inline>
        </w:drawing>
      </w:r>
    </w:p>
    <w:p w:rsidR="00060B3D" w:rsidRDefault="0048136B" w:rsidP="0082681D">
      <w:pPr>
        <w:jc w:val="center"/>
        <w:rPr>
          <w:i/>
          <w:sz w:val="22"/>
        </w:rPr>
      </w:pPr>
      <w:r w:rsidRPr="002C53EF">
        <w:rPr>
          <w:i/>
          <w:sz w:val="22"/>
        </w:rPr>
        <w:t xml:space="preserve">Figure </w:t>
      </w:r>
      <w:r w:rsidRPr="002C53EF">
        <w:rPr>
          <w:i/>
          <w:sz w:val="22"/>
        </w:rPr>
        <w:fldChar w:fldCharType="begin"/>
      </w:r>
      <w:r w:rsidRPr="002C53EF">
        <w:rPr>
          <w:i/>
          <w:sz w:val="22"/>
        </w:rPr>
        <w:instrText xml:space="preserve"> SEQ Figure \* ARABIC </w:instrText>
      </w:r>
      <w:r w:rsidRPr="002C53EF">
        <w:rPr>
          <w:i/>
          <w:sz w:val="22"/>
        </w:rPr>
        <w:fldChar w:fldCharType="separate"/>
      </w:r>
      <w:r w:rsidR="00E7289B">
        <w:rPr>
          <w:i/>
          <w:noProof/>
          <w:sz w:val="22"/>
        </w:rPr>
        <w:t>14</w:t>
      </w:r>
      <w:r w:rsidRPr="002C53EF">
        <w:rPr>
          <w:i/>
          <w:sz w:val="22"/>
        </w:rPr>
        <w:fldChar w:fldCharType="end"/>
      </w:r>
      <w:r w:rsidRPr="002C53EF">
        <w:rPr>
          <w:i/>
          <w:sz w:val="22"/>
        </w:rPr>
        <w:t xml:space="preserve"> - A simplification of a Station tree.</w:t>
      </w:r>
    </w:p>
    <w:p w:rsidR="00060B3D" w:rsidRDefault="00060B3D">
      <w:pPr>
        <w:spacing w:after="160"/>
        <w:rPr>
          <w:i/>
          <w:sz w:val="22"/>
        </w:rPr>
      </w:pPr>
      <w:r>
        <w:rPr>
          <w:i/>
          <w:sz w:val="22"/>
        </w:rPr>
        <w:br w:type="page"/>
      </w:r>
    </w:p>
    <w:p w:rsidR="0048136B" w:rsidRDefault="00661E5A" w:rsidP="00725E17">
      <w:pPr>
        <w:pStyle w:val="Heading2"/>
      </w:pPr>
      <w:bookmarkStart w:id="109" w:name="_Toc450245124"/>
      <w:r>
        <w:lastRenderedPageBreak/>
        <w:t>Start of the station generator algorithm</w:t>
      </w:r>
      <w:bookmarkEnd w:id="109"/>
    </w:p>
    <w:p w:rsidR="00661E5A" w:rsidRDefault="00661E5A" w:rsidP="00661E5A"/>
    <w:p w:rsidR="00F95BB0" w:rsidRPr="00BF6178" w:rsidRDefault="00F95BB0" w:rsidP="00F95BB0">
      <w:pPr>
        <w:shd w:val="clear" w:color="auto" w:fill="F2F2F2" w:themeFill="background1" w:themeFillShade="F2"/>
        <w:rPr>
          <w:rFonts w:ascii="Consolas" w:hAnsi="Consolas" w:cs="Consolas"/>
          <w:sz w:val="20"/>
          <w:szCs w:val="20"/>
        </w:rPr>
      </w:pPr>
      <w:r w:rsidRPr="00BF6178">
        <w:rPr>
          <w:rFonts w:ascii="Consolas" w:hAnsi="Consolas" w:cs="Consolas"/>
          <w:sz w:val="20"/>
          <w:szCs w:val="20"/>
        </w:rPr>
        <w:t>public Station(Vector2 start_position, int max_depth, int difficulty, int initial_branches, StationSpawner spawner)</w:t>
      </w:r>
    </w:p>
    <w:p w:rsidR="00F95BB0" w:rsidRPr="00BF6178" w:rsidRDefault="00F95BB0" w:rsidP="00F95BB0">
      <w:pPr>
        <w:shd w:val="clear" w:color="auto" w:fill="F2F2F2" w:themeFill="background1" w:themeFillShade="F2"/>
        <w:rPr>
          <w:rFonts w:ascii="Consolas" w:hAnsi="Consolas" w:cs="Consolas"/>
          <w:sz w:val="20"/>
          <w:szCs w:val="20"/>
        </w:rPr>
      </w:pPr>
      <w:r w:rsidRPr="00BF6178">
        <w:rPr>
          <w:rFonts w:ascii="Consolas" w:hAnsi="Consolas" w:cs="Consolas"/>
          <w:sz w:val="20"/>
          <w:szCs w:val="20"/>
        </w:rPr>
        <w:t>{</w:t>
      </w:r>
    </w:p>
    <w:p w:rsidR="00F95BB0" w:rsidRPr="00BF6178" w:rsidRDefault="00F95BB0" w:rsidP="00F95BB0">
      <w:pPr>
        <w:shd w:val="clear" w:color="auto" w:fill="F2F2F2" w:themeFill="background1" w:themeFillShade="F2"/>
        <w:rPr>
          <w:rFonts w:ascii="Consolas" w:hAnsi="Consolas" w:cs="Consolas"/>
          <w:sz w:val="20"/>
          <w:szCs w:val="20"/>
        </w:rPr>
      </w:pPr>
      <w:r w:rsidRPr="00BF6178">
        <w:rPr>
          <w:rFonts w:ascii="Consolas" w:hAnsi="Consolas" w:cs="Consolas"/>
          <w:sz w:val="20"/>
          <w:szCs w:val="20"/>
        </w:rPr>
        <w:tab/>
        <w:t>...</w:t>
      </w:r>
    </w:p>
    <w:p w:rsidR="00F95BB0" w:rsidRPr="00BF6178" w:rsidRDefault="00F95BB0" w:rsidP="00F95BB0">
      <w:pPr>
        <w:shd w:val="clear" w:color="auto" w:fill="F2F2F2" w:themeFill="background1" w:themeFillShade="F2"/>
        <w:rPr>
          <w:rFonts w:ascii="Consolas" w:hAnsi="Consolas" w:cs="Consolas"/>
          <w:sz w:val="20"/>
          <w:szCs w:val="20"/>
        </w:rPr>
      </w:pPr>
      <w:r w:rsidRPr="00BF6178">
        <w:rPr>
          <w:rFonts w:ascii="Consolas" w:hAnsi="Consolas" w:cs="Consolas"/>
          <w:sz w:val="20"/>
          <w:szCs w:val="20"/>
        </w:rPr>
        <w:tab/>
        <w:t>// Initialise the station tree</w:t>
      </w:r>
    </w:p>
    <w:p w:rsidR="00F95BB0" w:rsidRPr="00BF6178" w:rsidRDefault="00F95BB0" w:rsidP="00F95BB0">
      <w:pPr>
        <w:shd w:val="clear" w:color="auto" w:fill="F2F2F2" w:themeFill="background1" w:themeFillShade="F2"/>
        <w:rPr>
          <w:rFonts w:ascii="Consolas" w:hAnsi="Consolas" w:cs="Consolas"/>
          <w:sz w:val="20"/>
          <w:szCs w:val="20"/>
        </w:rPr>
      </w:pPr>
      <w:r w:rsidRPr="00BF6178">
        <w:rPr>
          <w:rFonts w:ascii="Consolas" w:hAnsi="Consolas" w:cs="Consolas"/>
          <w:sz w:val="20"/>
          <w:szCs w:val="20"/>
        </w:rPr>
        <w:tab/>
        <w:t>station_tree = new Node(0, null);</w:t>
      </w:r>
    </w:p>
    <w:p w:rsidR="00F95BB0" w:rsidRPr="00BF6178" w:rsidRDefault="00F95BB0" w:rsidP="00F95BB0">
      <w:pPr>
        <w:shd w:val="clear" w:color="auto" w:fill="F2F2F2" w:themeFill="background1" w:themeFillShade="F2"/>
        <w:rPr>
          <w:rFonts w:ascii="Consolas" w:hAnsi="Consolas" w:cs="Consolas"/>
          <w:sz w:val="20"/>
          <w:szCs w:val="20"/>
        </w:rPr>
      </w:pPr>
      <w:r w:rsidRPr="00BF6178">
        <w:rPr>
          <w:rFonts w:ascii="Consolas" w:hAnsi="Consolas" w:cs="Consolas"/>
          <w:sz w:val="20"/>
          <w:szCs w:val="20"/>
        </w:rPr>
        <w:tab/>
        <w:t>station_tree.data = new StationNode(station_tree, this);</w:t>
      </w:r>
    </w:p>
    <w:p w:rsidR="00F95BB0" w:rsidRPr="00BF6178" w:rsidRDefault="00F95BB0" w:rsidP="00F95BB0">
      <w:pPr>
        <w:shd w:val="clear" w:color="auto" w:fill="F2F2F2" w:themeFill="background1" w:themeFillShade="F2"/>
        <w:rPr>
          <w:rFonts w:ascii="Consolas" w:hAnsi="Consolas" w:cs="Consolas"/>
          <w:sz w:val="20"/>
          <w:szCs w:val="20"/>
        </w:rPr>
      </w:pPr>
      <w:r w:rsidRPr="00BF6178">
        <w:rPr>
          <w:rFonts w:ascii="Consolas" w:hAnsi="Consolas" w:cs="Consolas"/>
          <w:sz w:val="20"/>
          <w:szCs w:val="20"/>
        </w:rPr>
        <w:tab/>
        <w:t>station_tree.position = Vector2.Zero;</w:t>
      </w:r>
    </w:p>
    <w:p w:rsidR="00F95BB0" w:rsidRDefault="00F95BB0" w:rsidP="00F95BB0">
      <w:pPr>
        <w:shd w:val="clear" w:color="auto" w:fill="F2F2F2" w:themeFill="background1" w:themeFillShade="F2"/>
        <w:rPr>
          <w:rFonts w:ascii="Consolas" w:hAnsi="Consolas" w:cs="Consolas"/>
          <w:sz w:val="20"/>
          <w:szCs w:val="20"/>
        </w:rPr>
      </w:pPr>
      <w:r w:rsidRPr="00BF6178">
        <w:rPr>
          <w:rFonts w:ascii="Consolas" w:hAnsi="Consolas" w:cs="Consolas"/>
          <w:sz w:val="20"/>
          <w:szCs w:val="20"/>
        </w:rPr>
        <w:tab/>
        <w:t>vectors.Add(Vector2.Zero);</w:t>
      </w:r>
    </w:p>
    <w:p w:rsidR="00F95BB0" w:rsidRPr="00BF6178" w:rsidRDefault="00F95BB0" w:rsidP="00F95BB0">
      <w:pPr>
        <w:shd w:val="clear" w:color="auto" w:fill="F2F2F2" w:themeFill="background1" w:themeFillShade="F2"/>
        <w:rPr>
          <w:rFonts w:ascii="Consolas" w:hAnsi="Consolas" w:cs="Consolas"/>
          <w:sz w:val="20"/>
          <w:szCs w:val="20"/>
        </w:rPr>
      </w:pPr>
      <w:r w:rsidRPr="00BF6178">
        <w:rPr>
          <w:rFonts w:ascii="Consolas" w:hAnsi="Consolas" w:cs="Consolas"/>
          <w:sz w:val="20"/>
          <w:szCs w:val="20"/>
        </w:rPr>
        <w:tab/>
        <w:t>...</w:t>
      </w:r>
    </w:p>
    <w:p w:rsidR="00F95BB0" w:rsidRPr="00BF6178" w:rsidRDefault="00F95BB0" w:rsidP="00F95BB0">
      <w:pPr>
        <w:keepNext/>
        <w:shd w:val="clear" w:color="auto" w:fill="F2F2F2" w:themeFill="background1" w:themeFillShade="F2"/>
        <w:rPr>
          <w:rFonts w:ascii="Consolas" w:hAnsi="Consolas" w:cs="Consolas"/>
          <w:sz w:val="20"/>
          <w:szCs w:val="20"/>
        </w:rPr>
      </w:pPr>
      <w:r w:rsidRPr="00BF6178">
        <w:rPr>
          <w:rFonts w:ascii="Consolas" w:hAnsi="Consolas" w:cs="Consolas"/>
          <w:sz w:val="20"/>
          <w:szCs w:val="20"/>
        </w:rPr>
        <w:t>}</w:t>
      </w:r>
    </w:p>
    <w:p w:rsidR="00F95BB0" w:rsidRPr="00E10616" w:rsidRDefault="00F95BB0" w:rsidP="00F95BB0">
      <w:pPr>
        <w:pStyle w:val="Caption"/>
        <w:shd w:val="clear" w:color="auto" w:fill="F2F2F2" w:themeFill="background1" w:themeFillShade="F2"/>
        <w:jc w:val="center"/>
        <w:rPr>
          <w:sz w:val="22"/>
          <w:szCs w:val="22"/>
        </w:rPr>
      </w:pPr>
      <w:r w:rsidRPr="00E10616">
        <w:rPr>
          <w:sz w:val="22"/>
          <w:szCs w:val="22"/>
        </w:rPr>
        <w:t xml:space="preserve">Code </w:t>
      </w:r>
      <w:r w:rsidRPr="00E10616">
        <w:rPr>
          <w:sz w:val="22"/>
          <w:szCs w:val="22"/>
        </w:rPr>
        <w:fldChar w:fldCharType="begin"/>
      </w:r>
      <w:r w:rsidRPr="00E10616">
        <w:rPr>
          <w:sz w:val="22"/>
          <w:szCs w:val="22"/>
        </w:rPr>
        <w:instrText xml:space="preserve"> SEQ Code \* ARABIC </w:instrText>
      </w:r>
      <w:r w:rsidRPr="00E10616">
        <w:rPr>
          <w:sz w:val="22"/>
          <w:szCs w:val="22"/>
        </w:rPr>
        <w:fldChar w:fldCharType="separate"/>
      </w:r>
      <w:r w:rsidR="00E7289B">
        <w:rPr>
          <w:noProof/>
          <w:sz w:val="22"/>
          <w:szCs w:val="22"/>
        </w:rPr>
        <w:t>10</w:t>
      </w:r>
      <w:r w:rsidRPr="00E10616">
        <w:rPr>
          <w:sz w:val="22"/>
          <w:szCs w:val="22"/>
        </w:rPr>
        <w:fldChar w:fldCharType="end"/>
      </w:r>
      <w:r w:rsidRPr="00E10616">
        <w:rPr>
          <w:sz w:val="22"/>
          <w:szCs w:val="22"/>
        </w:rPr>
        <w:t xml:space="preserve"> - Generating a station tree starting with the Core</w:t>
      </w:r>
      <w:r>
        <w:rPr>
          <w:sz w:val="22"/>
          <w:szCs w:val="22"/>
        </w:rPr>
        <w:t>, Station.cs</w:t>
      </w:r>
      <w:r w:rsidRPr="00E10616">
        <w:rPr>
          <w:sz w:val="22"/>
          <w:szCs w:val="22"/>
        </w:rPr>
        <w:t>.</w:t>
      </w:r>
    </w:p>
    <w:p w:rsidR="00661E5A" w:rsidRDefault="002255E0" w:rsidP="00186C45">
      <w:pPr>
        <w:pStyle w:val="Heading2"/>
      </w:pPr>
      <w:bookmarkStart w:id="110" w:name="_Toc450245125"/>
      <w:r>
        <w:t>Generating an initial Node tree</w:t>
      </w:r>
      <w:bookmarkEnd w:id="110"/>
    </w:p>
    <w:p w:rsidR="002255E0" w:rsidRDefault="002255E0" w:rsidP="002255E0"/>
    <w:p w:rsidR="002255E0" w:rsidRPr="000A3D49" w:rsidRDefault="002255E0" w:rsidP="002255E0">
      <w:pPr>
        <w:pStyle w:val="NoSpacing"/>
        <w:shd w:val="clear" w:color="auto" w:fill="F2F2F2" w:themeFill="background1" w:themeFillShade="F2"/>
        <w:rPr>
          <w:rFonts w:ascii="Consolas" w:hAnsi="Consolas" w:cs="Consolas"/>
          <w:sz w:val="20"/>
          <w:szCs w:val="20"/>
        </w:rPr>
      </w:pPr>
      <w:r w:rsidRPr="000A3D49">
        <w:rPr>
          <w:rFonts w:ascii="Consolas" w:hAnsi="Consolas" w:cs="Consolas"/>
          <w:sz w:val="20"/>
          <w:szCs w:val="20"/>
        </w:rPr>
        <w:t>private Node GenerateNodeChildren(Node node, int depth, int difficulty)</w:t>
      </w:r>
    </w:p>
    <w:p w:rsidR="002255E0" w:rsidRPr="000A3D49" w:rsidRDefault="002255E0" w:rsidP="002255E0">
      <w:pPr>
        <w:pStyle w:val="NoSpacing"/>
        <w:shd w:val="clear" w:color="auto" w:fill="F2F2F2" w:themeFill="background1" w:themeFillShade="F2"/>
        <w:rPr>
          <w:rFonts w:ascii="Consolas" w:hAnsi="Consolas" w:cs="Consolas"/>
          <w:sz w:val="20"/>
          <w:szCs w:val="20"/>
        </w:rPr>
      </w:pPr>
      <w:r w:rsidRPr="000A3D49">
        <w:rPr>
          <w:rFonts w:ascii="Consolas" w:hAnsi="Consolas" w:cs="Consolas"/>
          <w:sz w:val="20"/>
          <w:szCs w:val="20"/>
        </w:rPr>
        <w:t>{</w:t>
      </w:r>
    </w:p>
    <w:p w:rsidR="002255E0" w:rsidRPr="000A3D49" w:rsidRDefault="002255E0" w:rsidP="002255E0">
      <w:pPr>
        <w:pStyle w:val="NoSpacing"/>
        <w:shd w:val="clear" w:color="auto" w:fill="F2F2F2" w:themeFill="background1" w:themeFillShade="F2"/>
        <w:rPr>
          <w:rFonts w:ascii="Consolas" w:hAnsi="Consolas" w:cs="Consolas"/>
          <w:sz w:val="20"/>
          <w:szCs w:val="20"/>
        </w:rPr>
      </w:pPr>
      <w:r w:rsidRPr="000A3D49">
        <w:rPr>
          <w:rFonts w:ascii="Consolas" w:hAnsi="Consolas" w:cs="Consolas"/>
          <w:sz w:val="20"/>
          <w:szCs w:val="20"/>
        </w:rPr>
        <w:tab/>
        <w:t>int num_nodes = GenerateNumNodes(difficulty, depth);</w:t>
      </w:r>
    </w:p>
    <w:p w:rsidR="002255E0" w:rsidRPr="000A3D49" w:rsidRDefault="002255E0" w:rsidP="002255E0">
      <w:pPr>
        <w:pStyle w:val="NoSpacing"/>
        <w:shd w:val="clear" w:color="auto" w:fill="F2F2F2" w:themeFill="background1" w:themeFillShade="F2"/>
        <w:rPr>
          <w:rFonts w:ascii="Consolas" w:hAnsi="Consolas" w:cs="Consolas"/>
          <w:sz w:val="20"/>
          <w:szCs w:val="20"/>
        </w:rPr>
      </w:pPr>
    </w:p>
    <w:p w:rsidR="002255E0" w:rsidRPr="000A3D49" w:rsidRDefault="002255E0" w:rsidP="002255E0">
      <w:pPr>
        <w:pStyle w:val="NoSpacing"/>
        <w:shd w:val="clear" w:color="auto" w:fill="F2F2F2" w:themeFill="background1" w:themeFillShade="F2"/>
        <w:rPr>
          <w:rFonts w:ascii="Consolas" w:hAnsi="Consolas" w:cs="Consolas"/>
          <w:sz w:val="20"/>
          <w:szCs w:val="20"/>
        </w:rPr>
      </w:pPr>
      <w:r w:rsidRPr="000A3D49">
        <w:rPr>
          <w:rFonts w:ascii="Consolas" w:hAnsi="Consolas" w:cs="Consolas"/>
          <w:sz w:val="20"/>
          <w:szCs w:val="20"/>
        </w:rPr>
        <w:tab/>
        <w:t>if (depth &lt;= max_depth)</w:t>
      </w:r>
    </w:p>
    <w:p w:rsidR="002255E0" w:rsidRPr="000A3D49" w:rsidRDefault="002255E0" w:rsidP="002255E0">
      <w:pPr>
        <w:pStyle w:val="NoSpacing"/>
        <w:shd w:val="clear" w:color="auto" w:fill="F2F2F2" w:themeFill="background1" w:themeFillShade="F2"/>
        <w:rPr>
          <w:rFonts w:ascii="Consolas" w:hAnsi="Consolas" w:cs="Consolas"/>
          <w:sz w:val="20"/>
          <w:szCs w:val="20"/>
        </w:rPr>
      </w:pPr>
      <w:r w:rsidRPr="000A3D49">
        <w:rPr>
          <w:rFonts w:ascii="Consolas" w:hAnsi="Consolas" w:cs="Consolas"/>
          <w:sz w:val="20"/>
          <w:szCs w:val="20"/>
        </w:rPr>
        <w:tab/>
      </w:r>
      <w:r w:rsidRPr="000A3D49">
        <w:rPr>
          <w:rFonts w:ascii="Consolas" w:hAnsi="Consolas" w:cs="Consolas"/>
          <w:sz w:val="20"/>
          <w:szCs w:val="20"/>
        </w:rPr>
        <w:tab/>
        <w:t>{</w:t>
      </w:r>
    </w:p>
    <w:p w:rsidR="002255E0" w:rsidRPr="000A3D49" w:rsidRDefault="002255E0" w:rsidP="002255E0">
      <w:pPr>
        <w:pStyle w:val="NoSpacing"/>
        <w:shd w:val="clear" w:color="auto" w:fill="F2F2F2" w:themeFill="background1" w:themeFillShade="F2"/>
        <w:rPr>
          <w:rFonts w:ascii="Consolas" w:hAnsi="Consolas" w:cs="Consolas"/>
          <w:sz w:val="20"/>
          <w:szCs w:val="20"/>
        </w:rPr>
      </w:pPr>
      <w:r w:rsidRPr="000A3D49">
        <w:rPr>
          <w:rFonts w:ascii="Consolas" w:hAnsi="Consolas" w:cs="Consolas"/>
          <w:sz w:val="20"/>
          <w:szCs w:val="20"/>
        </w:rPr>
        <w:tab/>
      </w:r>
      <w:r w:rsidRPr="000A3D49">
        <w:rPr>
          <w:rFonts w:ascii="Consolas" w:hAnsi="Consolas" w:cs="Consolas"/>
          <w:sz w:val="20"/>
          <w:szCs w:val="20"/>
        </w:rPr>
        <w:tab/>
      </w:r>
      <w:r w:rsidRPr="000A3D49">
        <w:rPr>
          <w:rFonts w:ascii="Consolas" w:hAnsi="Consolas" w:cs="Consolas"/>
          <w:sz w:val="20"/>
          <w:szCs w:val="20"/>
        </w:rPr>
        <w:tab/>
        <w:t>for (int i = 0; i &lt; num_nodes; i++)</w:t>
      </w:r>
    </w:p>
    <w:p w:rsidR="002255E0" w:rsidRPr="000A3D49" w:rsidRDefault="002255E0" w:rsidP="002255E0">
      <w:pPr>
        <w:pStyle w:val="NoSpacing"/>
        <w:shd w:val="clear" w:color="auto" w:fill="F2F2F2" w:themeFill="background1" w:themeFillShade="F2"/>
        <w:rPr>
          <w:rFonts w:ascii="Consolas" w:hAnsi="Consolas" w:cs="Consolas"/>
          <w:sz w:val="20"/>
          <w:szCs w:val="20"/>
        </w:rPr>
      </w:pPr>
      <w:r w:rsidRPr="000A3D49">
        <w:rPr>
          <w:rFonts w:ascii="Consolas" w:hAnsi="Consolas" w:cs="Consolas"/>
          <w:sz w:val="20"/>
          <w:szCs w:val="20"/>
        </w:rPr>
        <w:tab/>
      </w:r>
      <w:r w:rsidRPr="000A3D49">
        <w:rPr>
          <w:rFonts w:ascii="Consolas" w:hAnsi="Consolas" w:cs="Consolas"/>
          <w:sz w:val="20"/>
          <w:szCs w:val="20"/>
        </w:rPr>
        <w:tab/>
      </w:r>
      <w:r w:rsidRPr="000A3D49">
        <w:rPr>
          <w:rFonts w:ascii="Consolas" w:hAnsi="Consolas" w:cs="Consolas"/>
          <w:sz w:val="20"/>
          <w:szCs w:val="20"/>
        </w:rPr>
        <w:tab/>
        <w:t>{</w:t>
      </w:r>
    </w:p>
    <w:p w:rsidR="002255E0" w:rsidRPr="000A3D49" w:rsidRDefault="002255E0" w:rsidP="002255E0">
      <w:pPr>
        <w:pStyle w:val="NoSpacing"/>
        <w:shd w:val="clear" w:color="auto" w:fill="F2F2F2" w:themeFill="background1" w:themeFillShade="F2"/>
        <w:rPr>
          <w:rFonts w:ascii="Consolas" w:hAnsi="Consolas" w:cs="Consolas"/>
          <w:sz w:val="20"/>
          <w:szCs w:val="20"/>
        </w:rPr>
      </w:pPr>
      <w:r w:rsidRPr="000A3D49">
        <w:rPr>
          <w:rFonts w:ascii="Consolas" w:hAnsi="Consolas" w:cs="Consolas"/>
          <w:sz w:val="20"/>
          <w:szCs w:val="20"/>
        </w:rPr>
        <w:tab/>
      </w:r>
      <w:r w:rsidRPr="000A3D49">
        <w:rPr>
          <w:rFonts w:ascii="Consolas" w:hAnsi="Consolas" w:cs="Consolas"/>
          <w:sz w:val="20"/>
          <w:szCs w:val="20"/>
        </w:rPr>
        <w:tab/>
      </w:r>
      <w:r w:rsidRPr="000A3D49">
        <w:rPr>
          <w:rFonts w:ascii="Consolas" w:hAnsi="Consolas" w:cs="Consolas"/>
          <w:sz w:val="20"/>
          <w:szCs w:val="20"/>
        </w:rPr>
        <w:tab/>
      </w:r>
      <w:r w:rsidRPr="000A3D49">
        <w:rPr>
          <w:rFonts w:ascii="Consolas" w:hAnsi="Consolas" w:cs="Consolas"/>
          <w:sz w:val="20"/>
          <w:szCs w:val="20"/>
        </w:rPr>
        <w:tab/>
        <w:t xml:space="preserve">Node to_add = GenerateNodeChildren(new Node(depth, node), </w:t>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sidRPr="000A3D49">
        <w:rPr>
          <w:rFonts w:ascii="Consolas" w:hAnsi="Consolas" w:cs="Consolas"/>
          <w:sz w:val="20"/>
          <w:szCs w:val="20"/>
        </w:rPr>
        <w:t>depth + 1, difficulty);</w:t>
      </w:r>
    </w:p>
    <w:p w:rsidR="002255E0" w:rsidRPr="000A3D49" w:rsidRDefault="002255E0" w:rsidP="002255E0">
      <w:pPr>
        <w:pStyle w:val="NoSpacing"/>
        <w:shd w:val="clear" w:color="auto" w:fill="F2F2F2" w:themeFill="background1" w:themeFillShade="F2"/>
        <w:rPr>
          <w:rFonts w:ascii="Consolas" w:hAnsi="Consolas" w:cs="Consolas"/>
          <w:sz w:val="20"/>
          <w:szCs w:val="20"/>
        </w:rPr>
      </w:pPr>
      <w:r w:rsidRPr="000A3D49">
        <w:rPr>
          <w:rFonts w:ascii="Consolas" w:hAnsi="Consolas" w:cs="Consolas"/>
          <w:sz w:val="20"/>
          <w:szCs w:val="20"/>
        </w:rPr>
        <w:tab/>
      </w:r>
      <w:r w:rsidRPr="000A3D49">
        <w:rPr>
          <w:rFonts w:ascii="Consolas" w:hAnsi="Consolas" w:cs="Consolas"/>
          <w:sz w:val="20"/>
          <w:szCs w:val="20"/>
        </w:rPr>
        <w:tab/>
      </w:r>
      <w:r w:rsidRPr="000A3D49">
        <w:rPr>
          <w:rFonts w:ascii="Consolas" w:hAnsi="Consolas" w:cs="Consolas"/>
          <w:sz w:val="20"/>
          <w:szCs w:val="20"/>
        </w:rPr>
        <w:tab/>
      </w:r>
      <w:r w:rsidRPr="000A3D49">
        <w:rPr>
          <w:rFonts w:ascii="Consolas" w:hAnsi="Consolas" w:cs="Consolas"/>
          <w:sz w:val="20"/>
          <w:szCs w:val="20"/>
        </w:rPr>
        <w:tab/>
        <w:t>node.Add(to_add);</w:t>
      </w:r>
    </w:p>
    <w:p w:rsidR="002255E0" w:rsidRPr="000A3D49" w:rsidRDefault="002255E0" w:rsidP="002255E0">
      <w:pPr>
        <w:pStyle w:val="NoSpacing"/>
        <w:shd w:val="clear" w:color="auto" w:fill="F2F2F2" w:themeFill="background1" w:themeFillShade="F2"/>
        <w:rPr>
          <w:rFonts w:ascii="Consolas" w:hAnsi="Consolas" w:cs="Consolas"/>
          <w:sz w:val="20"/>
          <w:szCs w:val="20"/>
        </w:rPr>
      </w:pPr>
      <w:r w:rsidRPr="000A3D49">
        <w:rPr>
          <w:rFonts w:ascii="Consolas" w:hAnsi="Consolas" w:cs="Consolas"/>
          <w:sz w:val="20"/>
          <w:szCs w:val="20"/>
        </w:rPr>
        <w:tab/>
      </w:r>
      <w:r w:rsidRPr="000A3D49">
        <w:rPr>
          <w:rFonts w:ascii="Consolas" w:hAnsi="Consolas" w:cs="Consolas"/>
          <w:sz w:val="20"/>
          <w:szCs w:val="20"/>
        </w:rPr>
        <w:tab/>
      </w:r>
      <w:r w:rsidRPr="000A3D49">
        <w:rPr>
          <w:rFonts w:ascii="Consolas" w:hAnsi="Consolas" w:cs="Consolas"/>
          <w:sz w:val="20"/>
          <w:szCs w:val="20"/>
        </w:rPr>
        <w:tab/>
        <w:t>}</w:t>
      </w:r>
    </w:p>
    <w:p w:rsidR="002255E0" w:rsidRPr="000A3D49" w:rsidRDefault="002255E0" w:rsidP="002255E0">
      <w:pPr>
        <w:pStyle w:val="NoSpacing"/>
        <w:shd w:val="clear" w:color="auto" w:fill="F2F2F2" w:themeFill="background1" w:themeFillShade="F2"/>
        <w:rPr>
          <w:rFonts w:ascii="Consolas" w:hAnsi="Consolas" w:cs="Consolas"/>
          <w:sz w:val="20"/>
          <w:szCs w:val="20"/>
        </w:rPr>
      </w:pPr>
      <w:r w:rsidRPr="000A3D49">
        <w:rPr>
          <w:rFonts w:ascii="Consolas" w:hAnsi="Consolas" w:cs="Consolas"/>
          <w:sz w:val="20"/>
          <w:szCs w:val="20"/>
        </w:rPr>
        <w:tab/>
      </w:r>
      <w:r w:rsidRPr="000A3D49">
        <w:rPr>
          <w:rFonts w:ascii="Consolas" w:hAnsi="Consolas" w:cs="Consolas"/>
          <w:sz w:val="20"/>
          <w:szCs w:val="20"/>
        </w:rPr>
        <w:tab/>
        <w:t>}</w:t>
      </w:r>
    </w:p>
    <w:p w:rsidR="002255E0" w:rsidRPr="000A3D49" w:rsidRDefault="002255E0" w:rsidP="002255E0">
      <w:pPr>
        <w:pStyle w:val="NoSpacing"/>
        <w:shd w:val="clear" w:color="auto" w:fill="F2F2F2" w:themeFill="background1" w:themeFillShade="F2"/>
        <w:rPr>
          <w:rFonts w:ascii="Consolas" w:hAnsi="Consolas" w:cs="Consolas"/>
          <w:sz w:val="20"/>
          <w:szCs w:val="20"/>
        </w:rPr>
      </w:pPr>
      <w:r w:rsidRPr="000A3D49">
        <w:rPr>
          <w:rFonts w:ascii="Consolas" w:hAnsi="Consolas" w:cs="Consolas"/>
          <w:sz w:val="20"/>
          <w:szCs w:val="20"/>
        </w:rPr>
        <w:tab/>
        <w:t>return node;</w:t>
      </w:r>
    </w:p>
    <w:p w:rsidR="002255E0" w:rsidRDefault="002255E0" w:rsidP="002255E0">
      <w:pPr>
        <w:pStyle w:val="NoSpacing"/>
        <w:keepNext/>
        <w:shd w:val="clear" w:color="auto" w:fill="F2F2F2" w:themeFill="background1" w:themeFillShade="F2"/>
      </w:pPr>
      <w:r w:rsidRPr="000A3D49">
        <w:rPr>
          <w:rFonts w:ascii="Consolas" w:hAnsi="Consolas" w:cs="Consolas"/>
          <w:sz w:val="20"/>
          <w:szCs w:val="20"/>
        </w:rPr>
        <w:t>}</w:t>
      </w:r>
    </w:p>
    <w:p w:rsidR="002255E0" w:rsidRDefault="002255E0" w:rsidP="002255E0">
      <w:pPr>
        <w:pStyle w:val="Caption"/>
        <w:shd w:val="clear" w:color="auto" w:fill="F2F2F2" w:themeFill="background1" w:themeFillShade="F2"/>
        <w:jc w:val="center"/>
        <w:rPr>
          <w:sz w:val="22"/>
          <w:szCs w:val="22"/>
        </w:rPr>
      </w:pPr>
      <w:r w:rsidRPr="00CF22E8">
        <w:rPr>
          <w:sz w:val="22"/>
          <w:szCs w:val="22"/>
        </w:rPr>
        <w:t xml:space="preserve">Code </w:t>
      </w:r>
      <w:r w:rsidRPr="00CF22E8">
        <w:rPr>
          <w:sz w:val="22"/>
          <w:szCs w:val="22"/>
        </w:rPr>
        <w:fldChar w:fldCharType="begin"/>
      </w:r>
      <w:r w:rsidRPr="00CF22E8">
        <w:rPr>
          <w:sz w:val="22"/>
          <w:szCs w:val="22"/>
        </w:rPr>
        <w:instrText xml:space="preserve"> SEQ Code \* ARABIC </w:instrText>
      </w:r>
      <w:r w:rsidRPr="00CF22E8">
        <w:rPr>
          <w:sz w:val="22"/>
          <w:szCs w:val="22"/>
        </w:rPr>
        <w:fldChar w:fldCharType="separate"/>
      </w:r>
      <w:r w:rsidR="00E7289B">
        <w:rPr>
          <w:noProof/>
          <w:sz w:val="22"/>
          <w:szCs w:val="22"/>
        </w:rPr>
        <w:t>11</w:t>
      </w:r>
      <w:r w:rsidRPr="00CF22E8">
        <w:rPr>
          <w:sz w:val="22"/>
          <w:szCs w:val="22"/>
        </w:rPr>
        <w:fldChar w:fldCharType="end"/>
      </w:r>
      <w:r w:rsidRPr="00CF22E8">
        <w:rPr>
          <w:sz w:val="22"/>
          <w:szCs w:val="22"/>
        </w:rPr>
        <w:t xml:space="preserve"> - The method that builds the initial tree structure in Station.cs.</w:t>
      </w:r>
    </w:p>
    <w:p w:rsidR="00D737C3" w:rsidRDefault="00D737C3">
      <w:pPr>
        <w:spacing w:after="160"/>
      </w:pPr>
      <w:r>
        <w:br w:type="page"/>
      </w:r>
    </w:p>
    <w:p w:rsidR="002255E0" w:rsidRDefault="00D737C3" w:rsidP="00D737C3">
      <w:pPr>
        <w:pStyle w:val="Heading2"/>
      </w:pPr>
      <w:bookmarkStart w:id="111" w:name="_Toc450245126"/>
      <w:r>
        <w:lastRenderedPageBreak/>
        <w:t>Building the station in 2D space</w:t>
      </w:r>
      <w:bookmarkEnd w:id="111"/>
    </w:p>
    <w:p w:rsidR="00D737C3" w:rsidRDefault="00D737C3" w:rsidP="00D737C3"/>
    <w:p w:rsidR="00D737C3" w:rsidRPr="003C27B6" w:rsidRDefault="00D737C3" w:rsidP="00D737C3">
      <w:pPr>
        <w:shd w:val="clear" w:color="auto" w:fill="F2F2F2" w:themeFill="background1" w:themeFillShade="F2"/>
        <w:rPr>
          <w:rFonts w:ascii="Consolas" w:hAnsi="Consolas" w:cs="Consolas"/>
          <w:sz w:val="20"/>
          <w:szCs w:val="20"/>
        </w:rPr>
      </w:pPr>
      <w:r w:rsidRPr="003C27B6">
        <w:rPr>
          <w:rFonts w:ascii="Consolas" w:hAnsi="Consolas" w:cs="Consolas"/>
          <w:sz w:val="20"/>
          <w:szCs w:val="20"/>
        </w:rPr>
        <w:t>private void BuildStation(Node node)</w:t>
      </w:r>
    </w:p>
    <w:p w:rsidR="00D737C3" w:rsidRPr="003C27B6" w:rsidRDefault="00D737C3" w:rsidP="00D737C3">
      <w:pPr>
        <w:shd w:val="clear" w:color="auto" w:fill="F2F2F2" w:themeFill="background1" w:themeFillShade="F2"/>
        <w:rPr>
          <w:rFonts w:ascii="Consolas" w:hAnsi="Consolas" w:cs="Consolas"/>
          <w:sz w:val="20"/>
          <w:szCs w:val="20"/>
        </w:rPr>
      </w:pPr>
      <w:r w:rsidRPr="003C27B6">
        <w:rPr>
          <w:rFonts w:ascii="Consolas" w:hAnsi="Consolas" w:cs="Consolas"/>
          <w:sz w:val="20"/>
          <w:szCs w:val="20"/>
        </w:rPr>
        <w:t>{</w:t>
      </w:r>
    </w:p>
    <w:p w:rsidR="00D737C3" w:rsidRDefault="00D737C3" w:rsidP="00D737C3">
      <w:pPr>
        <w:shd w:val="clear" w:color="auto" w:fill="F2F2F2" w:themeFill="background1" w:themeFillShade="F2"/>
        <w:rPr>
          <w:rFonts w:ascii="Consolas" w:hAnsi="Consolas" w:cs="Consolas"/>
          <w:sz w:val="20"/>
          <w:szCs w:val="20"/>
        </w:rPr>
      </w:pPr>
      <w:r>
        <w:rPr>
          <w:rFonts w:ascii="Consolas" w:hAnsi="Consolas" w:cs="Consolas"/>
          <w:sz w:val="20"/>
          <w:szCs w:val="20"/>
        </w:rPr>
        <w:tab/>
        <w:t>bool valid = false;</w:t>
      </w:r>
    </w:p>
    <w:p w:rsidR="00D737C3" w:rsidRPr="003C27B6" w:rsidRDefault="00D737C3" w:rsidP="00D737C3">
      <w:pPr>
        <w:shd w:val="clear" w:color="auto" w:fill="F2F2F2" w:themeFill="background1" w:themeFillShade="F2"/>
        <w:rPr>
          <w:rFonts w:ascii="Consolas" w:hAnsi="Consolas" w:cs="Consolas"/>
          <w:sz w:val="20"/>
          <w:szCs w:val="20"/>
        </w:rPr>
      </w:pPr>
    </w:p>
    <w:p w:rsidR="00D737C3" w:rsidRPr="003C27B6" w:rsidRDefault="00D737C3" w:rsidP="00D737C3">
      <w:pPr>
        <w:shd w:val="clear" w:color="auto" w:fill="F2F2F2" w:themeFill="background1" w:themeFillShade="F2"/>
        <w:rPr>
          <w:rFonts w:ascii="Consolas" w:hAnsi="Consolas" w:cs="Consolas"/>
          <w:sz w:val="20"/>
          <w:szCs w:val="20"/>
        </w:rPr>
      </w:pPr>
      <w:r w:rsidRPr="003C27B6">
        <w:rPr>
          <w:rFonts w:ascii="Consolas" w:hAnsi="Consolas" w:cs="Consolas"/>
          <w:sz w:val="20"/>
          <w:szCs w:val="20"/>
        </w:rPr>
        <w:tab/>
        <w:t>HashSet&lt;Vector2&gt; poss = new HashSet&lt;Vector2&gt;();</w:t>
      </w:r>
    </w:p>
    <w:p w:rsidR="00D737C3" w:rsidRPr="003C27B6" w:rsidRDefault="00D737C3" w:rsidP="00D737C3">
      <w:pPr>
        <w:shd w:val="clear" w:color="auto" w:fill="F2F2F2" w:themeFill="background1" w:themeFillShade="F2"/>
        <w:rPr>
          <w:rFonts w:ascii="Consolas" w:hAnsi="Consolas" w:cs="Consolas"/>
          <w:sz w:val="20"/>
          <w:szCs w:val="20"/>
        </w:rPr>
      </w:pPr>
      <w:r w:rsidRPr="003C27B6">
        <w:rPr>
          <w:rFonts w:ascii="Consolas" w:hAnsi="Consolas" w:cs="Consolas"/>
          <w:sz w:val="20"/>
          <w:szCs w:val="20"/>
        </w:rPr>
        <w:tab/>
        <w:t>poss.Add(new Vector2(1, 0));</w:t>
      </w:r>
    </w:p>
    <w:p w:rsidR="00D737C3" w:rsidRPr="003C27B6" w:rsidRDefault="00D737C3" w:rsidP="00D737C3">
      <w:pPr>
        <w:shd w:val="clear" w:color="auto" w:fill="F2F2F2" w:themeFill="background1" w:themeFillShade="F2"/>
        <w:rPr>
          <w:rFonts w:ascii="Consolas" w:hAnsi="Consolas" w:cs="Consolas"/>
          <w:sz w:val="20"/>
          <w:szCs w:val="20"/>
        </w:rPr>
      </w:pPr>
      <w:r w:rsidRPr="003C27B6">
        <w:rPr>
          <w:rFonts w:ascii="Consolas" w:hAnsi="Consolas" w:cs="Consolas"/>
          <w:sz w:val="20"/>
          <w:szCs w:val="20"/>
        </w:rPr>
        <w:tab/>
        <w:t>poss.Add(new Vector2(-1, 0));</w:t>
      </w:r>
    </w:p>
    <w:p w:rsidR="00D737C3" w:rsidRPr="003C27B6" w:rsidRDefault="00D737C3" w:rsidP="00D737C3">
      <w:pPr>
        <w:shd w:val="clear" w:color="auto" w:fill="F2F2F2" w:themeFill="background1" w:themeFillShade="F2"/>
        <w:rPr>
          <w:rFonts w:ascii="Consolas" w:hAnsi="Consolas" w:cs="Consolas"/>
          <w:sz w:val="20"/>
          <w:szCs w:val="20"/>
        </w:rPr>
      </w:pPr>
      <w:r w:rsidRPr="003C27B6">
        <w:rPr>
          <w:rFonts w:ascii="Consolas" w:hAnsi="Consolas" w:cs="Consolas"/>
          <w:sz w:val="20"/>
          <w:szCs w:val="20"/>
        </w:rPr>
        <w:tab/>
        <w:t>poss.Add(new Vector2(0, 1));</w:t>
      </w:r>
    </w:p>
    <w:p w:rsidR="00D737C3" w:rsidRPr="003C27B6" w:rsidRDefault="00D737C3" w:rsidP="00D737C3">
      <w:pPr>
        <w:shd w:val="clear" w:color="auto" w:fill="F2F2F2" w:themeFill="background1" w:themeFillShade="F2"/>
        <w:rPr>
          <w:rFonts w:ascii="Consolas" w:hAnsi="Consolas" w:cs="Consolas"/>
          <w:sz w:val="20"/>
          <w:szCs w:val="20"/>
        </w:rPr>
      </w:pPr>
      <w:r>
        <w:rPr>
          <w:rFonts w:ascii="Consolas" w:hAnsi="Consolas" w:cs="Consolas"/>
          <w:sz w:val="20"/>
          <w:szCs w:val="20"/>
        </w:rPr>
        <w:tab/>
        <w:t>poss.Add(new Vector2(0, -1));</w:t>
      </w:r>
    </w:p>
    <w:p w:rsidR="00D737C3" w:rsidRPr="003C27B6" w:rsidRDefault="00D737C3" w:rsidP="00D737C3">
      <w:pPr>
        <w:shd w:val="clear" w:color="auto" w:fill="F2F2F2" w:themeFill="background1" w:themeFillShade="F2"/>
        <w:rPr>
          <w:rFonts w:ascii="Consolas" w:hAnsi="Consolas" w:cs="Consolas"/>
          <w:sz w:val="20"/>
          <w:szCs w:val="20"/>
        </w:rPr>
      </w:pPr>
      <w:r w:rsidRPr="003C27B6">
        <w:rPr>
          <w:rFonts w:ascii="Consolas" w:hAnsi="Consolas" w:cs="Consolas"/>
          <w:sz w:val="20"/>
          <w:szCs w:val="20"/>
        </w:rPr>
        <w:tab/>
        <w:t>List&lt;Vector2&gt; shuff = poss.OrderBy(x =&gt; rand.Next()).ToList();</w:t>
      </w:r>
    </w:p>
    <w:p w:rsidR="00D737C3" w:rsidRPr="003C27B6" w:rsidRDefault="00D737C3" w:rsidP="00D737C3">
      <w:pPr>
        <w:shd w:val="clear" w:color="auto" w:fill="F2F2F2" w:themeFill="background1" w:themeFillShade="F2"/>
        <w:rPr>
          <w:rFonts w:ascii="Consolas" w:hAnsi="Consolas" w:cs="Consolas"/>
          <w:sz w:val="20"/>
          <w:szCs w:val="20"/>
        </w:rPr>
      </w:pPr>
    </w:p>
    <w:p w:rsidR="00D737C3" w:rsidRPr="003C27B6" w:rsidRDefault="00D737C3" w:rsidP="00D737C3">
      <w:pPr>
        <w:shd w:val="clear" w:color="auto" w:fill="F2F2F2" w:themeFill="background1" w:themeFillShade="F2"/>
        <w:rPr>
          <w:rFonts w:ascii="Consolas" w:hAnsi="Consolas" w:cs="Consolas"/>
          <w:sz w:val="20"/>
          <w:szCs w:val="20"/>
        </w:rPr>
      </w:pPr>
      <w:r w:rsidRPr="003C27B6">
        <w:rPr>
          <w:rFonts w:ascii="Consolas" w:hAnsi="Consolas" w:cs="Consolas"/>
          <w:sz w:val="20"/>
          <w:szCs w:val="20"/>
        </w:rPr>
        <w:tab/>
        <w:t>while (!valid &amp;&amp; shuff.Count &gt; 0)</w:t>
      </w:r>
    </w:p>
    <w:p w:rsidR="00D737C3" w:rsidRPr="003C27B6" w:rsidRDefault="00D737C3" w:rsidP="00D737C3">
      <w:pPr>
        <w:shd w:val="clear" w:color="auto" w:fill="F2F2F2" w:themeFill="background1" w:themeFillShade="F2"/>
        <w:rPr>
          <w:rFonts w:ascii="Consolas" w:hAnsi="Consolas" w:cs="Consolas"/>
          <w:sz w:val="20"/>
          <w:szCs w:val="20"/>
        </w:rPr>
      </w:pPr>
      <w:r w:rsidRPr="003C27B6">
        <w:rPr>
          <w:rFonts w:ascii="Consolas" w:hAnsi="Consolas" w:cs="Consolas"/>
          <w:sz w:val="20"/>
          <w:szCs w:val="20"/>
        </w:rPr>
        <w:tab/>
        <w:t>{</w:t>
      </w:r>
    </w:p>
    <w:p w:rsidR="00D737C3" w:rsidRDefault="00D737C3" w:rsidP="00D737C3">
      <w:pPr>
        <w:shd w:val="clear" w:color="auto" w:fill="F2F2F2" w:themeFill="background1" w:themeFillShade="F2"/>
        <w:rPr>
          <w:rFonts w:ascii="Consolas" w:hAnsi="Consolas" w:cs="Consolas"/>
          <w:sz w:val="20"/>
          <w:szCs w:val="20"/>
        </w:rPr>
      </w:pPr>
      <w:r w:rsidRPr="003C27B6">
        <w:rPr>
          <w:rFonts w:ascii="Consolas" w:hAnsi="Consolas" w:cs="Consolas"/>
          <w:sz w:val="20"/>
          <w:szCs w:val="20"/>
        </w:rPr>
        <w:tab/>
      </w:r>
      <w:r w:rsidRPr="003C27B6">
        <w:rPr>
          <w:rFonts w:ascii="Consolas" w:hAnsi="Consolas" w:cs="Consolas"/>
          <w:sz w:val="20"/>
          <w:szCs w:val="20"/>
        </w:rPr>
        <w:tab/>
        <w:t>Vector2 new_bu</w:t>
      </w:r>
      <w:r>
        <w:rPr>
          <w:rFonts w:ascii="Consolas" w:hAnsi="Consolas" w:cs="Consolas"/>
          <w:sz w:val="20"/>
          <w:szCs w:val="20"/>
        </w:rPr>
        <w:t>ild_pos = node.parent.position;</w:t>
      </w:r>
    </w:p>
    <w:p w:rsidR="00D737C3" w:rsidRPr="003C27B6" w:rsidRDefault="00D737C3" w:rsidP="00D737C3">
      <w:pPr>
        <w:shd w:val="clear" w:color="auto" w:fill="F2F2F2" w:themeFill="background1" w:themeFillShade="F2"/>
        <w:rPr>
          <w:rFonts w:ascii="Consolas" w:hAnsi="Consolas" w:cs="Consolas"/>
          <w:sz w:val="20"/>
          <w:szCs w:val="20"/>
        </w:rPr>
      </w:pPr>
    </w:p>
    <w:p w:rsidR="00D737C3" w:rsidRPr="003C27B6" w:rsidRDefault="00D737C3" w:rsidP="00D737C3">
      <w:pPr>
        <w:shd w:val="clear" w:color="auto" w:fill="F2F2F2" w:themeFill="background1" w:themeFillShade="F2"/>
        <w:rPr>
          <w:rFonts w:ascii="Consolas" w:hAnsi="Consolas" w:cs="Consolas"/>
          <w:sz w:val="20"/>
          <w:szCs w:val="20"/>
        </w:rPr>
      </w:pPr>
      <w:r w:rsidRPr="003C27B6">
        <w:rPr>
          <w:rFonts w:ascii="Consolas" w:hAnsi="Consolas" w:cs="Consolas"/>
          <w:sz w:val="20"/>
          <w:szCs w:val="20"/>
        </w:rPr>
        <w:tab/>
      </w:r>
      <w:r w:rsidRPr="003C27B6">
        <w:rPr>
          <w:rFonts w:ascii="Consolas" w:hAnsi="Consolas" w:cs="Consolas"/>
          <w:sz w:val="20"/>
          <w:szCs w:val="20"/>
        </w:rPr>
        <w:tab/>
        <w:t>new_build_pos += shuff[0];</w:t>
      </w:r>
    </w:p>
    <w:p w:rsidR="00D737C3" w:rsidRPr="003C27B6" w:rsidRDefault="00D737C3" w:rsidP="00D737C3">
      <w:pPr>
        <w:shd w:val="clear" w:color="auto" w:fill="F2F2F2" w:themeFill="background1" w:themeFillShade="F2"/>
        <w:rPr>
          <w:rFonts w:ascii="Consolas" w:hAnsi="Consolas" w:cs="Consolas"/>
          <w:sz w:val="20"/>
          <w:szCs w:val="20"/>
        </w:rPr>
      </w:pPr>
    </w:p>
    <w:p w:rsidR="00D737C3" w:rsidRPr="003C27B6" w:rsidRDefault="00D737C3" w:rsidP="00D737C3">
      <w:pPr>
        <w:shd w:val="clear" w:color="auto" w:fill="F2F2F2" w:themeFill="background1" w:themeFillShade="F2"/>
        <w:rPr>
          <w:rFonts w:ascii="Consolas" w:hAnsi="Consolas" w:cs="Consolas"/>
          <w:sz w:val="20"/>
          <w:szCs w:val="20"/>
        </w:rPr>
      </w:pPr>
      <w:r w:rsidRPr="003C27B6">
        <w:rPr>
          <w:rFonts w:ascii="Consolas" w:hAnsi="Consolas" w:cs="Consolas"/>
          <w:sz w:val="20"/>
          <w:szCs w:val="20"/>
        </w:rPr>
        <w:tab/>
      </w:r>
      <w:r w:rsidRPr="003C27B6">
        <w:rPr>
          <w:rFonts w:ascii="Consolas" w:hAnsi="Consolas" w:cs="Consolas"/>
          <w:sz w:val="20"/>
          <w:szCs w:val="20"/>
        </w:rPr>
        <w:tab/>
        <w:t>if (!vectors.Contains(new_build_pos))</w:t>
      </w:r>
    </w:p>
    <w:p w:rsidR="00D737C3" w:rsidRPr="003C27B6" w:rsidRDefault="00D737C3" w:rsidP="00D737C3">
      <w:pPr>
        <w:shd w:val="clear" w:color="auto" w:fill="F2F2F2" w:themeFill="background1" w:themeFillShade="F2"/>
        <w:rPr>
          <w:rFonts w:ascii="Consolas" w:hAnsi="Consolas" w:cs="Consolas"/>
          <w:sz w:val="20"/>
          <w:szCs w:val="20"/>
        </w:rPr>
      </w:pPr>
      <w:r w:rsidRPr="003C27B6">
        <w:rPr>
          <w:rFonts w:ascii="Consolas" w:hAnsi="Consolas" w:cs="Consolas"/>
          <w:sz w:val="20"/>
          <w:szCs w:val="20"/>
        </w:rPr>
        <w:tab/>
      </w:r>
      <w:r w:rsidRPr="003C27B6">
        <w:rPr>
          <w:rFonts w:ascii="Consolas" w:hAnsi="Consolas" w:cs="Consolas"/>
          <w:sz w:val="20"/>
          <w:szCs w:val="20"/>
        </w:rPr>
        <w:tab/>
        <w:t>{</w:t>
      </w:r>
    </w:p>
    <w:p w:rsidR="00D737C3" w:rsidRPr="003C27B6" w:rsidRDefault="00D737C3" w:rsidP="00D737C3">
      <w:pPr>
        <w:shd w:val="clear" w:color="auto" w:fill="F2F2F2" w:themeFill="background1" w:themeFillShade="F2"/>
        <w:rPr>
          <w:rFonts w:ascii="Consolas" w:hAnsi="Consolas" w:cs="Consolas"/>
          <w:sz w:val="20"/>
          <w:szCs w:val="20"/>
        </w:rPr>
      </w:pPr>
      <w:r w:rsidRPr="003C27B6">
        <w:rPr>
          <w:rFonts w:ascii="Consolas" w:hAnsi="Consolas" w:cs="Consolas"/>
          <w:sz w:val="20"/>
          <w:szCs w:val="20"/>
        </w:rPr>
        <w:tab/>
      </w:r>
      <w:r w:rsidRPr="003C27B6">
        <w:rPr>
          <w:rFonts w:ascii="Consolas" w:hAnsi="Consolas" w:cs="Consolas"/>
          <w:sz w:val="20"/>
          <w:szCs w:val="20"/>
        </w:rPr>
        <w:tab/>
      </w:r>
      <w:r w:rsidRPr="003C27B6">
        <w:rPr>
          <w:rFonts w:ascii="Consolas" w:hAnsi="Consolas" w:cs="Consolas"/>
          <w:sz w:val="20"/>
          <w:szCs w:val="20"/>
        </w:rPr>
        <w:tab/>
        <w:t>valid = true;</w:t>
      </w:r>
    </w:p>
    <w:p w:rsidR="00D737C3" w:rsidRPr="003C27B6" w:rsidRDefault="00D737C3" w:rsidP="00D737C3">
      <w:pPr>
        <w:shd w:val="clear" w:color="auto" w:fill="F2F2F2" w:themeFill="background1" w:themeFillShade="F2"/>
        <w:rPr>
          <w:rFonts w:ascii="Consolas" w:hAnsi="Consolas" w:cs="Consolas"/>
          <w:sz w:val="20"/>
          <w:szCs w:val="20"/>
        </w:rPr>
      </w:pPr>
      <w:r w:rsidRPr="003C27B6">
        <w:rPr>
          <w:rFonts w:ascii="Consolas" w:hAnsi="Consolas" w:cs="Consolas"/>
          <w:sz w:val="20"/>
          <w:szCs w:val="20"/>
        </w:rPr>
        <w:tab/>
      </w:r>
      <w:r w:rsidRPr="003C27B6">
        <w:rPr>
          <w:rFonts w:ascii="Consolas" w:hAnsi="Consolas" w:cs="Consolas"/>
          <w:sz w:val="20"/>
          <w:szCs w:val="20"/>
        </w:rPr>
        <w:tab/>
      </w:r>
      <w:r w:rsidRPr="003C27B6">
        <w:rPr>
          <w:rFonts w:ascii="Consolas" w:hAnsi="Consolas" w:cs="Consolas"/>
          <w:sz w:val="20"/>
          <w:szCs w:val="20"/>
        </w:rPr>
        <w:tab/>
        <w:t>node.position = new_build_pos;</w:t>
      </w:r>
    </w:p>
    <w:p w:rsidR="00D737C3" w:rsidRPr="003C27B6" w:rsidRDefault="00D737C3" w:rsidP="00D737C3">
      <w:pPr>
        <w:shd w:val="clear" w:color="auto" w:fill="F2F2F2" w:themeFill="background1" w:themeFillShade="F2"/>
        <w:rPr>
          <w:rFonts w:ascii="Consolas" w:hAnsi="Consolas" w:cs="Consolas"/>
          <w:sz w:val="20"/>
          <w:szCs w:val="20"/>
        </w:rPr>
      </w:pPr>
      <w:r w:rsidRPr="003C27B6">
        <w:rPr>
          <w:rFonts w:ascii="Consolas" w:hAnsi="Consolas" w:cs="Consolas"/>
          <w:sz w:val="20"/>
          <w:szCs w:val="20"/>
        </w:rPr>
        <w:tab/>
      </w:r>
      <w:r w:rsidRPr="003C27B6">
        <w:rPr>
          <w:rFonts w:ascii="Consolas" w:hAnsi="Consolas" w:cs="Consolas"/>
          <w:sz w:val="20"/>
          <w:szCs w:val="20"/>
        </w:rPr>
        <w:tab/>
      </w:r>
      <w:r w:rsidRPr="003C27B6">
        <w:rPr>
          <w:rFonts w:ascii="Consolas" w:hAnsi="Consolas" w:cs="Consolas"/>
          <w:sz w:val="20"/>
          <w:szCs w:val="20"/>
        </w:rPr>
        <w:tab/>
        <w:t>node.data = new StationNode(node, this);</w:t>
      </w:r>
    </w:p>
    <w:p w:rsidR="00D737C3" w:rsidRPr="003C27B6" w:rsidRDefault="00D737C3" w:rsidP="00D737C3">
      <w:pPr>
        <w:shd w:val="clear" w:color="auto" w:fill="F2F2F2" w:themeFill="background1" w:themeFillShade="F2"/>
        <w:rPr>
          <w:rFonts w:ascii="Consolas" w:hAnsi="Consolas" w:cs="Consolas"/>
          <w:sz w:val="20"/>
          <w:szCs w:val="20"/>
        </w:rPr>
      </w:pPr>
      <w:r w:rsidRPr="003C27B6">
        <w:rPr>
          <w:rFonts w:ascii="Consolas" w:hAnsi="Consolas" w:cs="Consolas"/>
          <w:sz w:val="20"/>
          <w:szCs w:val="20"/>
        </w:rPr>
        <w:tab/>
      </w:r>
      <w:r w:rsidRPr="003C27B6">
        <w:rPr>
          <w:rFonts w:ascii="Consolas" w:hAnsi="Consolas" w:cs="Consolas"/>
          <w:sz w:val="20"/>
          <w:szCs w:val="20"/>
        </w:rPr>
        <w:tab/>
      </w:r>
      <w:r w:rsidRPr="003C27B6">
        <w:rPr>
          <w:rFonts w:ascii="Consolas" w:hAnsi="Consolas" w:cs="Consolas"/>
          <w:sz w:val="20"/>
          <w:szCs w:val="20"/>
        </w:rPr>
        <w:tab/>
        <w:t>vectors.Add(new_build_pos);</w:t>
      </w:r>
    </w:p>
    <w:p w:rsidR="00D737C3" w:rsidRPr="003C27B6" w:rsidRDefault="00D737C3" w:rsidP="00D737C3">
      <w:pPr>
        <w:shd w:val="clear" w:color="auto" w:fill="F2F2F2" w:themeFill="background1" w:themeFillShade="F2"/>
        <w:rPr>
          <w:rFonts w:ascii="Consolas" w:hAnsi="Consolas" w:cs="Consolas"/>
          <w:sz w:val="20"/>
          <w:szCs w:val="20"/>
        </w:rPr>
      </w:pPr>
      <w:r w:rsidRPr="003C27B6">
        <w:rPr>
          <w:rFonts w:ascii="Consolas" w:hAnsi="Consolas" w:cs="Consolas"/>
          <w:sz w:val="20"/>
          <w:szCs w:val="20"/>
        </w:rPr>
        <w:tab/>
      </w:r>
      <w:r w:rsidRPr="003C27B6">
        <w:rPr>
          <w:rFonts w:ascii="Consolas" w:hAnsi="Consolas" w:cs="Consolas"/>
          <w:sz w:val="20"/>
          <w:szCs w:val="20"/>
        </w:rPr>
        <w:tab/>
        <w:t>}</w:t>
      </w:r>
    </w:p>
    <w:p w:rsidR="00D737C3" w:rsidRPr="003C27B6" w:rsidRDefault="00D737C3" w:rsidP="00D737C3">
      <w:pPr>
        <w:shd w:val="clear" w:color="auto" w:fill="F2F2F2" w:themeFill="background1" w:themeFillShade="F2"/>
        <w:rPr>
          <w:rFonts w:ascii="Consolas" w:hAnsi="Consolas" w:cs="Consolas"/>
          <w:sz w:val="20"/>
          <w:szCs w:val="20"/>
        </w:rPr>
      </w:pPr>
      <w:r w:rsidRPr="003C27B6">
        <w:rPr>
          <w:rFonts w:ascii="Consolas" w:hAnsi="Consolas" w:cs="Consolas"/>
          <w:sz w:val="20"/>
          <w:szCs w:val="20"/>
        </w:rPr>
        <w:tab/>
      </w:r>
      <w:r w:rsidRPr="003C27B6">
        <w:rPr>
          <w:rFonts w:ascii="Consolas" w:hAnsi="Consolas" w:cs="Consolas"/>
          <w:sz w:val="20"/>
          <w:szCs w:val="20"/>
        </w:rPr>
        <w:tab/>
        <w:t>shuff.RemoveAt(0);</w:t>
      </w:r>
    </w:p>
    <w:p w:rsidR="00D737C3" w:rsidRPr="003C27B6" w:rsidRDefault="00D737C3" w:rsidP="00D737C3">
      <w:pPr>
        <w:shd w:val="clear" w:color="auto" w:fill="F2F2F2" w:themeFill="background1" w:themeFillShade="F2"/>
        <w:rPr>
          <w:rFonts w:ascii="Consolas" w:hAnsi="Consolas" w:cs="Consolas"/>
          <w:sz w:val="20"/>
          <w:szCs w:val="20"/>
        </w:rPr>
      </w:pPr>
      <w:r w:rsidRPr="003C27B6">
        <w:rPr>
          <w:rFonts w:ascii="Consolas" w:hAnsi="Consolas" w:cs="Consolas"/>
          <w:sz w:val="20"/>
          <w:szCs w:val="20"/>
        </w:rPr>
        <w:tab/>
        <w:t>}</w:t>
      </w:r>
    </w:p>
    <w:p w:rsidR="00D737C3" w:rsidRPr="003C27B6" w:rsidRDefault="00D737C3" w:rsidP="00D737C3">
      <w:pPr>
        <w:shd w:val="clear" w:color="auto" w:fill="F2F2F2" w:themeFill="background1" w:themeFillShade="F2"/>
        <w:rPr>
          <w:rFonts w:ascii="Consolas" w:hAnsi="Consolas" w:cs="Consolas"/>
          <w:sz w:val="20"/>
          <w:szCs w:val="20"/>
        </w:rPr>
      </w:pPr>
      <w:r w:rsidRPr="003C27B6">
        <w:rPr>
          <w:rFonts w:ascii="Consolas" w:hAnsi="Consolas" w:cs="Consolas"/>
          <w:sz w:val="20"/>
          <w:szCs w:val="20"/>
        </w:rPr>
        <w:tab/>
      </w:r>
      <w:r w:rsidRPr="003C27B6">
        <w:rPr>
          <w:rFonts w:ascii="Consolas" w:hAnsi="Consolas" w:cs="Consolas"/>
          <w:sz w:val="20"/>
          <w:szCs w:val="20"/>
        </w:rPr>
        <w:tab/>
      </w:r>
      <w:r w:rsidRPr="003C27B6">
        <w:rPr>
          <w:rFonts w:ascii="Consolas" w:hAnsi="Consolas" w:cs="Consolas"/>
          <w:sz w:val="20"/>
          <w:szCs w:val="20"/>
        </w:rPr>
        <w:tab/>
      </w:r>
    </w:p>
    <w:p w:rsidR="00D737C3" w:rsidRPr="003C27B6" w:rsidRDefault="00D737C3" w:rsidP="00D737C3">
      <w:pPr>
        <w:shd w:val="clear" w:color="auto" w:fill="F2F2F2" w:themeFill="background1" w:themeFillShade="F2"/>
        <w:rPr>
          <w:rFonts w:ascii="Consolas" w:hAnsi="Consolas" w:cs="Consolas"/>
          <w:sz w:val="20"/>
          <w:szCs w:val="20"/>
        </w:rPr>
      </w:pPr>
      <w:r w:rsidRPr="003C27B6">
        <w:rPr>
          <w:rFonts w:ascii="Consolas" w:hAnsi="Consolas" w:cs="Consolas"/>
          <w:sz w:val="20"/>
          <w:szCs w:val="20"/>
        </w:rPr>
        <w:tab/>
        <w:t>foreach (Node child in node.children)</w:t>
      </w:r>
    </w:p>
    <w:p w:rsidR="00D737C3" w:rsidRPr="003C27B6" w:rsidRDefault="00D737C3" w:rsidP="00D737C3">
      <w:pPr>
        <w:shd w:val="clear" w:color="auto" w:fill="F2F2F2" w:themeFill="background1" w:themeFillShade="F2"/>
        <w:rPr>
          <w:rFonts w:ascii="Consolas" w:hAnsi="Consolas" w:cs="Consolas"/>
          <w:sz w:val="20"/>
          <w:szCs w:val="20"/>
        </w:rPr>
      </w:pPr>
      <w:r w:rsidRPr="003C27B6">
        <w:rPr>
          <w:rFonts w:ascii="Consolas" w:hAnsi="Consolas" w:cs="Consolas"/>
          <w:sz w:val="20"/>
          <w:szCs w:val="20"/>
        </w:rPr>
        <w:tab/>
        <w:t>{</w:t>
      </w:r>
    </w:p>
    <w:p w:rsidR="00D737C3" w:rsidRPr="003C27B6" w:rsidRDefault="00D737C3" w:rsidP="00D737C3">
      <w:pPr>
        <w:shd w:val="clear" w:color="auto" w:fill="F2F2F2" w:themeFill="background1" w:themeFillShade="F2"/>
        <w:rPr>
          <w:rFonts w:ascii="Consolas" w:hAnsi="Consolas" w:cs="Consolas"/>
          <w:sz w:val="20"/>
          <w:szCs w:val="20"/>
        </w:rPr>
      </w:pPr>
      <w:r w:rsidRPr="003C27B6">
        <w:rPr>
          <w:rFonts w:ascii="Consolas" w:hAnsi="Consolas" w:cs="Consolas"/>
          <w:sz w:val="20"/>
          <w:szCs w:val="20"/>
        </w:rPr>
        <w:tab/>
      </w:r>
      <w:r w:rsidRPr="003C27B6">
        <w:rPr>
          <w:rFonts w:ascii="Consolas" w:hAnsi="Consolas" w:cs="Consolas"/>
          <w:sz w:val="20"/>
          <w:szCs w:val="20"/>
        </w:rPr>
        <w:tab/>
        <w:t>BuildStation(child);</w:t>
      </w:r>
    </w:p>
    <w:p w:rsidR="00D737C3" w:rsidRPr="003C27B6" w:rsidRDefault="00D737C3" w:rsidP="00D737C3">
      <w:pPr>
        <w:shd w:val="clear" w:color="auto" w:fill="F2F2F2" w:themeFill="background1" w:themeFillShade="F2"/>
        <w:rPr>
          <w:rFonts w:ascii="Consolas" w:hAnsi="Consolas" w:cs="Consolas"/>
          <w:sz w:val="20"/>
          <w:szCs w:val="20"/>
        </w:rPr>
      </w:pPr>
      <w:r w:rsidRPr="003C27B6">
        <w:rPr>
          <w:rFonts w:ascii="Consolas" w:hAnsi="Consolas" w:cs="Consolas"/>
          <w:sz w:val="20"/>
          <w:szCs w:val="20"/>
        </w:rPr>
        <w:tab/>
        <w:t>}</w:t>
      </w:r>
    </w:p>
    <w:p w:rsidR="00D737C3" w:rsidRPr="003C27B6" w:rsidRDefault="00D737C3" w:rsidP="00D737C3">
      <w:pPr>
        <w:keepNext/>
        <w:shd w:val="clear" w:color="auto" w:fill="F2F2F2" w:themeFill="background1" w:themeFillShade="F2"/>
        <w:rPr>
          <w:rFonts w:ascii="Consolas" w:hAnsi="Consolas" w:cs="Consolas"/>
          <w:sz w:val="20"/>
          <w:szCs w:val="20"/>
        </w:rPr>
      </w:pPr>
      <w:r w:rsidRPr="003C27B6">
        <w:rPr>
          <w:rFonts w:ascii="Consolas" w:hAnsi="Consolas" w:cs="Consolas"/>
          <w:sz w:val="20"/>
          <w:szCs w:val="20"/>
        </w:rPr>
        <w:t>}</w:t>
      </w:r>
    </w:p>
    <w:p w:rsidR="00D737C3" w:rsidRDefault="00D737C3" w:rsidP="00D737C3">
      <w:pPr>
        <w:pStyle w:val="Caption"/>
        <w:shd w:val="clear" w:color="auto" w:fill="F2F2F2" w:themeFill="background1" w:themeFillShade="F2"/>
        <w:jc w:val="center"/>
        <w:rPr>
          <w:sz w:val="22"/>
        </w:rPr>
      </w:pPr>
      <w:r w:rsidRPr="00042EB5">
        <w:rPr>
          <w:sz w:val="22"/>
        </w:rPr>
        <w:t xml:space="preserve">Code </w:t>
      </w:r>
      <w:r w:rsidRPr="00042EB5">
        <w:rPr>
          <w:sz w:val="22"/>
        </w:rPr>
        <w:fldChar w:fldCharType="begin"/>
      </w:r>
      <w:r w:rsidRPr="00042EB5">
        <w:rPr>
          <w:sz w:val="22"/>
        </w:rPr>
        <w:instrText xml:space="preserve"> SEQ Code \* ARABIC </w:instrText>
      </w:r>
      <w:r w:rsidRPr="00042EB5">
        <w:rPr>
          <w:sz w:val="22"/>
        </w:rPr>
        <w:fldChar w:fldCharType="separate"/>
      </w:r>
      <w:r w:rsidR="00E7289B">
        <w:rPr>
          <w:noProof/>
          <w:sz w:val="22"/>
        </w:rPr>
        <w:t>12</w:t>
      </w:r>
      <w:r w:rsidRPr="00042EB5">
        <w:rPr>
          <w:sz w:val="22"/>
        </w:rPr>
        <w:fldChar w:fldCharType="end"/>
      </w:r>
      <w:r w:rsidRPr="00042EB5">
        <w:rPr>
          <w:sz w:val="22"/>
        </w:rPr>
        <w:t xml:space="preserve"> - The method that builds the Station in 2D space from the station tree, Station.cs.</w:t>
      </w:r>
    </w:p>
    <w:p w:rsidR="00166C3C" w:rsidRDefault="00166C3C">
      <w:pPr>
        <w:spacing w:after="160"/>
      </w:pPr>
      <w:r>
        <w:br w:type="page"/>
      </w:r>
    </w:p>
    <w:p w:rsidR="00D737C3" w:rsidRDefault="00166C3C" w:rsidP="00166C3C">
      <w:pPr>
        <w:pStyle w:val="Heading2"/>
      </w:pPr>
      <w:bookmarkStart w:id="112" w:name="_Toc450245127"/>
      <w:r>
        <w:lastRenderedPageBreak/>
        <w:t>Message parse loop</w:t>
      </w:r>
      <w:bookmarkEnd w:id="112"/>
    </w:p>
    <w:p w:rsidR="00166C3C" w:rsidRDefault="00166C3C" w:rsidP="00166C3C"/>
    <w:p w:rsidR="00166C3C" w:rsidRPr="00F605D6" w:rsidRDefault="00166C3C" w:rsidP="00166C3C">
      <w:pPr>
        <w:shd w:val="clear" w:color="auto" w:fill="F2F2F2" w:themeFill="background1" w:themeFillShade="F2"/>
        <w:rPr>
          <w:rFonts w:ascii="Consolas" w:hAnsi="Consolas" w:cs="Consolas"/>
          <w:sz w:val="20"/>
          <w:szCs w:val="20"/>
        </w:rPr>
      </w:pPr>
      <w:r w:rsidRPr="00F605D6">
        <w:rPr>
          <w:rFonts w:ascii="Consolas" w:hAnsi="Consolas" w:cs="Consolas"/>
          <w:sz w:val="20"/>
          <w:szCs w:val="20"/>
        </w:rPr>
        <w:t>// Read messages if they are not null and act according to the 'header' string</w:t>
      </w:r>
    </w:p>
    <w:p w:rsidR="00166C3C" w:rsidRPr="00F605D6" w:rsidRDefault="00166C3C" w:rsidP="00166C3C">
      <w:pPr>
        <w:shd w:val="clear" w:color="auto" w:fill="F2F2F2" w:themeFill="background1" w:themeFillShade="F2"/>
        <w:rPr>
          <w:rFonts w:ascii="Consolas" w:hAnsi="Consolas" w:cs="Consolas"/>
          <w:sz w:val="20"/>
          <w:szCs w:val="20"/>
        </w:rPr>
      </w:pPr>
      <w:r w:rsidRPr="00F605D6">
        <w:rPr>
          <w:rFonts w:ascii="Consolas" w:hAnsi="Consolas" w:cs="Consolas"/>
          <w:sz w:val="20"/>
          <w:szCs w:val="20"/>
        </w:rPr>
        <w:t>while((in_message = Server.ReadMessage()) != null)</w:t>
      </w:r>
    </w:p>
    <w:p w:rsidR="00166C3C" w:rsidRPr="00F605D6" w:rsidRDefault="00166C3C" w:rsidP="00166C3C">
      <w:pPr>
        <w:shd w:val="clear" w:color="auto" w:fill="F2F2F2" w:themeFill="background1" w:themeFillShade="F2"/>
        <w:rPr>
          <w:rFonts w:ascii="Consolas" w:hAnsi="Consolas" w:cs="Consolas"/>
          <w:sz w:val="20"/>
          <w:szCs w:val="20"/>
        </w:rPr>
      </w:pPr>
      <w:r w:rsidRPr="00F605D6">
        <w:rPr>
          <w:rFonts w:ascii="Consolas" w:hAnsi="Consolas" w:cs="Consolas"/>
          <w:sz w:val="20"/>
          <w:szCs w:val="20"/>
        </w:rPr>
        <w:t>{</w:t>
      </w:r>
    </w:p>
    <w:p w:rsidR="00166C3C" w:rsidRPr="00F605D6" w:rsidRDefault="00166C3C" w:rsidP="00166C3C">
      <w:pPr>
        <w:shd w:val="clear" w:color="auto" w:fill="F2F2F2" w:themeFill="background1" w:themeFillShade="F2"/>
        <w:rPr>
          <w:rFonts w:ascii="Consolas" w:hAnsi="Consolas" w:cs="Consolas"/>
          <w:sz w:val="20"/>
          <w:szCs w:val="20"/>
        </w:rPr>
      </w:pPr>
      <w:r w:rsidRPr="00F605D6">
        <w:rPr>
          <w:rFonts w:ascii="Consolas" w:hAnsi="Consolas" w:cs="Consolas"/>
          <w:sz w:val="20"/>
          <w:szCs w:val="20"/>
        </w:rPr>
        <w:tab/>
        <w:t>if (in_message.MessageType == NetIncomingMessageType.Data)</w:t>
      </w:r>
    </w:p>
    <w:p w:rsidR="00166C3C" w:rsidRPr="00F605D6" w:rsidRDefault="00166C3C" w:rsidP="00166C3C">
      <w:pPr>
        <w:shd w:val="clear" w:color="auto" w:fill="F2F2F2" w:themeFill="background1" w:themeFillShade="F2"/>
        <w:rPr>
          <w:rFonts w:ascii="Consolas" w:hAnsi="Consolas" w:cs="Consolas"/>
          <w:sz w:val="20"/>
          <w:szCs w:val="20"/>
        </w:rPr>
      </w:pPr>
      <w:r w:rsidRPr="00F605D6">
        <w:rPr>
          <w:rFonts w:ascii="Consolas" w:hAnsi="Consolas" w:cs="Consolas"/>
          <w:sz w:val="20"/>
          <w:szCs w:val="20"/>
        </w:rPr>
        <w:tab/>
        <w:t>{</w:t>
      </w:r>
    </w:p>
    <w:p w:rsidR="00166C3C" w:rsidRPr="00F605D6" w:rsidRDefault="00166C3C" w:rsidP="00166C3C">
      <w:pPr>
        <w:shd w:val="clear" w:color="auto" w:fill="F2F2F2" w:themeFill="background1" w:themeFillShade="F2"/>
        <w:rPr>
          <w:rFonts w:ascii="Consolas" w:hAnsi="Consolas" w:cs="Consolas"/>
          <w:sz w:val="20"/>
          <w:szCs w:val="20"/>
        </w:rPr>
      </w:pPr>
      <w:r w:rsidRPr="00F605D6">
        <w:rPr>
          <w:rFonts w:ascii="Consolas" w:hAnsi="Consolas" w:cs="Consolas"/>
          <w:sz w:val="20"/>
          <w:szCs w:val="20"/>
        </w:rPr>
        <w:tab/>
      </w:r>
      <w:r w:rsidRPr="00F605D6">
        <w:rPr>
          <w:rFonts w:ascii="Consolas" w:hAnsi="Consolas" w:cs="Consolas"/>
          <w:sz w:val="20"/>
          <w:szCs w:val="20"/>
        </w:rPr>
        <w:tab/>
        <w:t>switch (in_message.ReadByte())</w:t>
      </w:r>
    </w:p>
    <w:p w:rsidR="00166C3C" w:rsidRPr="00F605D6" w:rsidRDefault="00166C3C" w:rsidP="00166C3C">
      <w:pPr>
        <w:shd w:val="clear" w:color="auto" w:fill="F2F2F2" w:themeFill="background1" w:themeFillShade="F2"/>
        <w:rPr>
          <w:rFonts w:ascii="Consolas" w:hAnsi="Consolas" w:cs="Consolas"/>
          <w:sz w:val="20"/>
          <w:szCs w:val="20"/>
        </w:rPr>
      </w:pPr>
      <w:r w:rsidRPr="00F605D6">
        <w:rPr>
          <w:rFonts w:ascii="Consolas" w:hAnsi="Consolas" w:cs="Consolas"/>
          <w:sz w:val="20"/>
          <w:szCs w:val="20"/>
        </w:rPr>
        <w:tab/>
      </w:r>
      <w:r w:rsidRPr="00F605D6">
        <w:rPr>
          <w:rFonts w:ascii="Consolas" w:hAnsi="Consolas" w:cs="Consolas"/>
          <w:sz w:val="20"/>
          <w:szCs w:val="20"/>
        </w:rPr>
        <w:tab/>
        <w:t>{</w:t>
      </w:r>
    </w:p>
    <w:p w:rsidR="00166C3C" w:rsidRPr="00F605D6" w:rsidRDefault="00166C3C" w:rsidP="00166C3C">
      <w:pPr>
        <w:shd w:val="clear" w:color="auto" w:fill="F2F2F2" w:themeFill="background1" w:themeFillShade="F2"/>
        <w:rPr>
          <w:rFonts w:ascii="Consolas" w:hAnsi="Consolas" w:cs="Consolas"/>
          <w:sz w:val="20"/>
          <w:szCs w:val="20"/>
        </w:rPr>
      </w:pPr>
      <w:r w:rsidRPr="00F605D6">
        <w:rPr>
          <w:rFonts w:ascii="Consolas" w:hAnsi="Consolas" w:cs="Consolas"/>
          <w:sz w:val="20"/>
          <w:szCs w:val="20"/>
        </w:rPr>
        <w:tab/>
      </w:r>
      <w:r w:rsidRPr="00F605D6">
        <w:rPr>
          <w:rFonts w:ascii="Consolas" w:hAnsi="Consolas" w:cs="Consolas"/>
          <w:sz w:val="20"/>
          <w:szCs w:val="20"/>
        </w:rPr>
        <w:tab/>
      </w:r>
      <w:r w:rsidRPr="00F605D6">
        <w:rPr>
          <w:rFonts w:ascii="Consolas" w:hAnsi="Consolas" w:cs="Consolas"/>
          <w:sz w:val="20"/>
          <w:szCs w:val="20"/>
        </w:rPr>
        <w:tab/>
        <w:t>case CONNECT: Connect(); break;</w:t>
      </w:r>
    </w:p>
    <w:p w:rsidR="00166C3C" w:rsidRPr="00F605D6" w:rsidRDefault="00166C3C" w:rsidP="00166C3C">
      <w:pPr>
        <w:shd w:val="clear" w:color="auto" w:fill="F2F2F2" w:themeFill="background1" w:themeFillShade="F2"/>
        <w:rPr>
          <w:rFonts w:ascii="Consolas" w:hAnsi="Consolas" w:cs="Consolas"/>
          <w:sz w:val="20"/>
          <w:szCs w:val="20"/>
        </w:rPr>
      </w:pPr>
      <w:r w:rsidRPr="00F605D6">
        <w:rPr>
          <w:rFonts w:ascii="Consolas" w:hAnsi="Consolas" w:cs="Consolas"/>
          <w:sz w:val="20"/>
          <w:szCs w:val="20"/>
        </w:rPr>
        <w:tab/>
      </w:r>
      <w:r w:rsidRPr="00F605D6">
        <w:rPr>
          <w:rFonts w:ascii="Consolas" w:hAnsi="Consolas" w:cs="Consolas"/>
          <w:sz w:val="20"/>
          <w:szCs w:val="20"/>
        </w:rPr>
        <w:tab/>
      </w:r>
      <w:r w:rsidRPr="00F605D6">
        <w:rPr>
          <w:rFonts w:ascii="Consolas" w:hAnsi="Consolas" w:cs="Consolas"/>
          <w:sz w:val="20"/>
          <w:szCs w:val="20"/>
        </w:rPr>
        <w:tab/>
        <w:t>case MOVE: Move(); break;</w:t>
      </w:r>
    </w:p>
    <w:p w:rsidR="00166C3C" w:rsidRPr="00F605D6" w:rsidRDefault="00166C3C" w:rsidP="00166C3C">
      <w:pPr>
        <w:shd w:val="clear" w:color="auto" w:fill="F2F2F2" w:themeFill="background1" w:themeFillShade="F2"/>
        <w:rPr>
          <w:rFonts w:ascii="Consolas" w:hAnsi="Consolas" w:cs="Consolas"/>
          <w:sz w:val="20"/>
          <w:szCs w:val="20"/>
        </w:rPr>
      </w:pPr>
      <w:r w:rsidRPr="00F605D6">
        <w:rPr>
          <w:rFonts w:ascii="Consolas" w:hAnsi="Consolas" w:cs="Consolas"/>
          <w:sz w:val="20"/>
          <w:szCs w:val="20"/>
        </w:rPr>
        <w:tab/>
      </w:r>
      <w:r w:rsidRPr="00F605D6">
        <w:rPr>
          <w:rFonts w:ascii="Consolas" w:hAnsi="Consolas" w:cs="Consolas"/>
          <w:sz w:val="20"/>
          <w:szCs w:val="20"/>
        </w:rPr>
        <w:tab/>
      </w:r>
      <w:r w:rsidRPr="00F605D6">
        <w:rPr>
          <w:rFonts w:ascii="Consolas" w:hAnsi="Consolas" w:cs="Consolas"/>
          <w:sz w:val="20"/>
          <w:szCs w:val="20"/>
        </w:rPr>
        <w:tab/>
        <w:t>case DISCONNECT: Disconnect(); break;</w:t>
      </w:r>
    </w:p>
    <w:p w:rsidR="00166C3C" w:rsidRPr="00F605D6" w:rsidRDefault="00166C3C" w:rsidP="00166C3C">
      <w:pPr>
        <w:shd w:val="clear" w:color="auto" w:fill="F2F2F2" w:themeFill="background1" w:themeFillShade="F2"/>
        <w:rPr>
          <w:rFonts w:ascii="Consolas" w:hAnsi="Consolas" w:cs="Consolas"/>
          <w:sz w:val="20"/>
          <w:szCs w:val="20"/>
        </w:rPr>
      </w:pPr>
      <w:r w:rsidRPr="00F605D6">
        <w:rPr>
          <w:rFonts w:ascii="Consolas" w:hAnsi="Consolas" w:cs="Consolas"/>
          <w:sz w:val="20"/>
          <w:szCs w:val="20"/>
        </w:rPr>
        <w:tab/>
      </w:r>
      <w:r w:rsidRPr="00F605D6">
        <w:rPr>
          <w:rFonts w:ascii="Consolas" w:hAnsi="Consolas" w:cs="Consolas"/>
          <w:sz w:val="20"/>
          <w:szCs w:val="20"/>
        </w:rPr>
        <w:tab/>
      </w:r>
      <w:r w:rsidRPr="00F605D6">
        <w:rPr>
          <w:rFonts w:ascii="Consolas" w:hAnsi="Consolas" w:cs="Consolas"/>
          <w:sz w:val="20"/>
          <w:szCs w:val="20"/>
        </w:rPr>
        <w:tab/>
        <w:t>case CREATE_PROJECTILE: CreateProjectile(); break;</w:t>
      </w:r>
    </w:p>
    <w:p w:rsidR="00166C3C" w:rsidRPr="00F605D6" w:rsidRDefault="00166C3C" w:rsidP="00166C3C">
      <w:pPr>
        <w:shd w:val="clear" w:color="auto" w:fill="F2F2F2" w:themeFill="background1" w:themeFillShade="F2"/>
        <w:rPr>
          <w:rFonts w:ascii="Consolas" w:hAnsi="Consolas" w:cs="Consolas"/>
          <w:sz w:val="20"/>
          <w:szCs w:val="20"/>
        </w:rPr>
      </w:pPr>
      <w:r w:rsidRPr="00F605D6">
        <w:rPr>
          <w:rFonts w:ascii="Consolas" w:hAnsi="Consolas" w:cs="Consolas"/>
          <w:sz w:val="20"/>
          <w:szCs w:val="20"/>
        </w:rPr>
        <w:tab/>
      </w:r>
      <w:r w:rsidRPr="00F605D6">
        <w:rPr>
          <w:rFonts w:ascii="Consolas" w:hAnsi="Consolas" w:cs="Consolas"/>
          <w:sz w:val="20"/>
          <w:szCs w:val="20"/>
        </w:rPr>
        <w:tab/>
      </w:r>
      <w:r w:rsidRPr="00F605D6">
        <w:rPr>
          <w:rFonts w:ascii="Consolas" w:hAnsi="Consolas" w:cs="Consolas"/>
          <w:sz w:val="20"/>
          <w:szCs w:val="20"/>
        </w:rPr>
        <w:tab/>
        <w:t>case REMOVE_PROJECTILE: RemoveProjectile(); break;</w:t>
      </w:r>
    </w:p>
    <w:p w:rsidR="00166C3C" w:rsidRPr="00F605D6" w:rsidRDefault="00166C3C" w:rsidP="00166C3C">
      <w:pPr>
        <w:shd w:val="clear" w:color="auto" w:fill="F2F2F2" w:themeFill="background1" w:themeFillShade="F2"/>
        <w:rPr>
          <w:rFonts w:ascii="Consolas" w:hAnsi="Consolas" w:cs="Consolas"/>
          <w:sz w:val="20"/>
          <w:szCs w:val="20"/>
        </w:rPr>
      </w:pPr>
      <w:r w:rsidRPr="00F605D6">
        <w:rPr>
          <w:rFonts w:ascii="Consolas" w:hAnsi="Consolas" w:cs="Consolas"/>
          <w:sz w:val="20"/>
          <w:szCs w:val="20"/>
        </w:rPr>
        <w:tab/>
      </w:r>
      <w:r w:rsidRPr="00F605D6">
        <w:rPr>
          <w:rFonts w:ascii="Consolas" w:hAnsi="Consolas" w:cs="Consolas"/>
          <w:sz w:val="20"/>
          <w:szCs w:val="20"/>
        </w:rPr>
        <w:tab/>
      </w:r>
      <w:r w:rsidRPr="00F605D6">
        <w:rPr>
          <w:rFonts w:ascii="Consolas" w:hAnsi="Consolas" w:cs="Consolas"/>
          <w:sz w:val="20"/>
          <w:szCs w:val="20"/>
        </w:rPr>
        <w:tab/>
        <w:t>case CREATE_STATION_PROJECTILE: CreateStationProjectile(); break;</w:t>
      </w:r>
    </w:p>
    <w:p w:rsidR="00166C3C" w:rsidRPr="00F605D6" w:rsidRDefault="00166C3C" w:rsidP="00166C3C">
      <w:pPr>
        <w:shd w:val="clear" w:color="auto" w:fill="F2F2F2" w:themeFill="background1" w:themeFillShade="F2"/>
        <w:rPr>
          <w:rFonts w:ascii="Consolas" w:hAnsi="Consolas" w:cs="Consolas"/>
          <w:sz w:val="20"/>
          <w:szCs w:val="20"/>
        </w:rPr>
      </w:pPr>
      <w:r w:rsidRPr="00F605D6">
        <w:rPr>
          <w:rFonts w:ascii="Consolas" w:hAnsi="Consolas" w:cs="Consolas"/>
          <w:sz w:val="20"/>
          <w:szCs w:val="20"/>
        </w:rPr>
        <w:tab/>
      </w:r>
      <w:r w:rsidRPr="00F605D6">
        <w:rPr>
          <w:rFonts w:ascii="Consolas" w:hAnsi="Consolas" w:cs="Consolas"/>
          <w:sz w:val="20"/>
          <w:szCs w:val="20"/>
        </w:rPr>
        <w:tab/>
      </w:r>
      <w:r w:rsidRPr="00F605D6">
        <w:rPr>
          <w:rFonts w:ascii="Consolas" w:hAnsi="Consolas" w:cs="Consolas"/>
          <w:sz w:val="20"/>
          <w:szCs w:val="20"/>
        </w:rPr>
        <w:tab/>
        <w:t>case CREATE_STATION: CreateStation(); break;</w:t>
      </w:r>
    </w:p>
    <w:p w:rsidR="00166C3C" w:rsidRPr="00F605D6" w:rsidRDefault="00166C3C" w:rsidP="00166C3C">
      <w:pPr>
        <w:shd w:val="clear" w:color="auto" w:fill="F2F2F2" w:themeFill="background1" w:themeFillShade="F2"/>
        <w:rPr>
          <w:rFonts w:ascii="Consolas" w:hAnsi="Consolas" w:cs="Consolas"/>
          <w:sz w:val="20"/>
          <w:szCs w:val="20"/>
        </w:rPr>
      </w:pPr>
      <w:r w:rsidRPr="00F605D6">
        <w:rPr>
          <w:rFonts w:ascii="Consolas" w:hAnsi="Consolas" w:cs="Consolas"/>
          <w:sz w:val="20"/>
          <w:szCs w:val="20"/>
        </w:rPr>
        <w:tab/>
      </w:r>
      <w:r w:rsidRPr="00F605D6">
        <w:rPr>
          <w:rFonts w:ascii="Consolas" w:hAnsi="Consolas" w:cs="Consolas"/>
          <w:sz w:val="20"/>
          <w:szCs w:val="20"/>
        </w:rPr>
        <w:tab/>
      </w:r>
      <w:r w:rsidRPr="00F605D6">
        <w:rPr>
          <w:rFonts w:ascii="Consolas" w:hAnsi="Consolas" w:cs="Consolas"/>
          <w:sz w:val="20"/>
          <w:szCs w:val="20"/>
        </w:rPr>
        <w:tab/>
        <w:t>case REMOVE_STATION: RemoveStation(); break;</w:t>
      </w:r>
    </w:p>
    <w:p w:rsidR="00166C3C" w:rsidRPr="00F605D6" w:rsidRDefault="00166C3C" w:rsidP="00166C3C">
      <w:pPr>
        <w:shd w:val="clear" w:color="auto" w:fill="F2F2F2" w:themeFill="background1" w:themeFillShade="F2"/>
        <w:rPr>
          <w:rFonts w:ascii="Consolas" w:hAnsi="Consolas" w:cs="Consolas"/>
          <w:sz w:val="20"/>
          <w:szCs w:val="20"/>
        </w:rPr>
      </w:pPr>
      <w:r w:rsidRPr="00F605D6">
        <w:rPr>
          <w:rFonts w:ascii="Consolas" w:hAnsi="Consolas" w:cs="Consolas"/>
          <w:sz w:val="20"/>
          <w:szCs w:val="20"/>
        </w:rPr>
        <w:tab/>
      </w:r>
      <w:r w:rsidRPr="00F605D6">
        <w:rPr>
          <w:rFonts w:ascii="Consolas" w:hAnsi="Consolas" w:cs="Consolas"/>
          <w:sz w:val="20"/>
          <w:szCs w:val="20"/>
        </w:rPr>
        <w:tab/>
      </w:r>
      <w:r w:rsidRPr="00F605D6">
        <w:rPr>
          <w:rFonts w:ascii="Consolas" w:hAnsi="Consolas" w:cs="Consolas"/>
          <w:sz w:val="20"/>
          <w:szCs w:val="20"/>
        </w:rPr>
        <w:tab/>
        <w:t>case REMOVE_NODE: RemoveNode(); break;</w:t>
      </w:r>
    </w:p>
    <w:p w:rsidR="00166C3C" w:rsidRPr="00F605D6" w:rsidRDefault="00166C3C" w:rsidP="00166C3C">
      <w:pPr>
        <w:shd w:val="clear" w:color="auto" w:fill="F2F2F2" w:themeFill="background1" w:themeFillShade="F2"/>
        <w:rPr>
          <w:rFonts w:ascii="Consolas" w:hAnsi="Consolas" w:cs="Consolas"/>
          <w:sz w:val="20"/>
          <w:szCs w:val="20"/>
        </w:rPr>
      </w:pPr>
      <w:r w:rsidRPr="00F605D6">
        <w:rPr>
          <w:rFonts w:ascii="Consolas" w:hAnsi="Consolas" w:cs="Consolas"/>
          <w:sz w:val="20"/>
          <w:szCs w:val="20"/>
        </w:rPr>
        <w:tab/>
      </w:r>
      <w:r w:rsidRPr="00F605D6">
        <w:rPr>
          <w:rFonts w:ascii="Consolas" w:hAnsi="Consolas" w:cs="Consolas"/>
          <w:sz w:val="20"/>
          <w:szCs w:val="20"/>
        </w:rPr>
        <w:tab/>
      </w:r>
      <w:r w:rsidRPr="00F605D6">
        <w:rPr>
          <w:rFonts w:ascii="Consolas" w:hAnsi="Consolas" w:cs="Consolas"/>
          <w:sz w:val="20"/>
          <w:szCs w:val="20"/>
        </w:rPr>
        <w:tab/>
        <w:t>case HEALTH: Health(); break;</w:t>
      </w:r>
    </w:p>
    <w:p w:rsidR="00166C3C" w:rsidRPr="00F605D6" w:rsidRDefault="00166C3C" w:rsidP="00166C3C">
      <w:pPr>
        <w:shd w:val="clear" w:color="auto" w:fill="F2F2F2" w:themeFill="background1" w:themeFillShade="F2"/>
        <w:rPr>
          <w:rFonts w:ascii="Consolas" w:hAnsi="Consolas" w:cs="Consolas"/>
          <w:sz w:val="20"/>
          <w:szCs w:val="20"/>
        </w:rPr>
      </w:pPr>
      <w:r w:rsidRPr="00F605D6">
        <w:rPr>
          <w:rFonts w:ascii="Consolas" w:hAnsi="Consolas" w:cs="Consolas"/>
          <w:sz w:val="20"/>
          <w:szCs w:val="20"/>
        </w:rPr>
        <w:tab/>
      </w:r>
      <w:r w:rsidRPr="00F605D6">
        <w:rPr>
          <w:rFonts w:ascii="Consolas" w:hAnsi="Consolas" w:cs="Consolas"/>
          <w:sz w:val="20"/>
          <w:szCs w:val="20"/>
        </w:rPr>
        <w:tab/>
      </w:r>
      <w:r w:rsidRPr="00F605D6">
        <w:rPr>
          <w:rFonts w:ascii="Consolas" w:hAnsi="Consolas" w:cs="Consolas"/>
          <w:sz w:val="20"/>
          <w:szCs w:val="20"/>
        </w:rPr>
        <w:tab/>
        <w:t>case SCORE: Score(); break;</w:t>
      </w:r>
    </w:p>
    <w:p w:rsidR="00166C3C" w:rsidRPr="00F605D6" w:rsidRDefault="00166C3C" w:rsidP="00166C3C">
      <w:pPr>
        <w:shd w:val="clear" w:color="auto" w:fill="F2F2F2" w:themeFill="background1" w:themeFillShade="F2"/>
        <w:rPr>
          <w:rFonts w:ascii="Consolas" w:hAnsi="Consolas" w:cs="Consolas"/>
          <w:sz w:val="20"/>
          <w:szCs w:val="20"/>
        </w:rPr>
      </w:pPr>
      <w:r w:rsidRPr="00F605D6">
        <w:rPr>
          <w:rFonts w:ascii="Consolas" w:hAnsi="Consolas" w:cs="Consolas"/>
          <w:sz w:val="20"/>
          <w:szCs w:val="20"/>
        </w:rPr>
        <w:tab/>
      </w:r>
      <w:r w:rsidRPr="00F605D6">
        <w:rPr>
          <w:rFonts w:ascii="Consolas" w:hAnsi="Consolas" w:cs="Consolas"/>
          <w:sz w:val="20"/>
          <w:szCs w:val="20"/>
        </w:rPr>
        <w:tab/>
        <w:t>}</w:t>
      </w:r>
    </w:p>
    <w:p w:rsidR="00166C3C" w:rsidRPr="00F605D6" w:rsidRDefault="00166C3C" w:rsidP="00166C3C">
      <w:pPr>
        <w:shd w:val="clear" w:color="auto" w:fill="F2F2F2" w:themeFill="background1" w:themeFillShade="F2"/>
        <w:rPr>
          <w:rFonts w:ascii="Consolas" w:hAnsi="Consolas" w:cs="Consolas"/>
          <w:sz w:val="20"/>
          <w:szCs w:val="20"/>
        </w:rPr>
      </w:pPr>
      <w:r w:rsidRPr="00F605D6">
        <w:rPr>
          <w:rFonts w:ascii="Consolas" w:hAnsi="Consolas" w:cs="Consolas"/>
          <w:sz w:val="20"/>
          <w:szCs w:val="20"/>
        </w:rPr>
        <w:tab/>
        <w:t>}</w:t>
      </w:r>
    </w:p>
    <w:p w:rsidR="00166C3C" w:rsidRPr="00F605D6" w:rsidRDefault="00166C3C" w:rsidP="00166C3C">
      <w:pPr>
        <w:keepNext/>
        <w:shd w:val="clear" w:color="auto" w:fill="F2F2F2" w:themeFill="background1" w:themeFillShade="F2"/>
        <w:rPr>
          <w:rFonts w:ascii="Consolas" w:hAnsi="Consolas" w:cs="Consolas"/>
          <w:sz w:val="20"/>
          <w:szCs w:val="20"/>
        </w:rPr>
      </w:pPr>
      <w:r w:rsidRPr="00F605D6">
        <w:rPr>
          <w:rFonts w:ascii="Consolas" w:hAnsi="Consolas" w:cs="Consolas"/>
          <w:sz w:val="20"/>
          <w:szCs w:val="20"/>
        </w:rPr>
        <w:t>}</w:t>
      </w:r>
    </w:p>
    <w:p w:rsidR="00166C3C" w:rsidRDefault="00166C3C" w:rsidP="00166C3C">
      <w:pPr>
        <w:pStyle w:val="Caption"/>
        <w:shd w:val="clear" w:color="auto" w:fill="F2F2F2" w:themeFill="background1" w:themeFillShade="F2"/>
        <w:jc w:val="center"/>
        <w:rPr>
          <w:sz w:val="22"/>
        </w:rPr>
      </w:pPr>
      <w:r w:rsidRPr="00F605D6">
        <w:rPr>
          <w:sz w:val="22"/>
        </w:rPr>
        <w:t xml:space="preserve">Code </w:t>
      </w:r>
      <w:r w:rsidRPr="00F605D6">
        <w:rPr>
          <w:sz w:val="22"/>
        </w:rPr>
        <w:fldChar w:fldCharType="begin"/>
      </w:r>
      <w:r w:rsidRPr="00F605D6">
        <w:rPr>
          <w:sz w:val="22"/>
        </w:rPr>
        <w:instrText xml:space="preserve"> SEQ Code \* ARABIC </w:instrText>
      </w:r>
      <w:r w:rsidRPr="00F605D6">
        <w:rPr>
          <w:sz w:val="22"/>
        </w:rPr>
        <w:fldChar w:fldCharType="separate"/>
      </w:r>
      <w:r w:rsidR="00E7289B">
        <w:rPr>
          <w:noProof/>
          <w:sz w:val="22"/>
        </w:rPr>
        <w:t>13</w:t>
      </w:r>
      <w:r w:rsidRPr="00F605D6">
        <w:rPr>
          <w:sz w:val="22"/>
        </w:rPr>
        <w:fldChar w:fldCharType="end"/>
      </w:r>
      <w:r w:rsidRPr="00F605D6">
        <w:rPr>
          <w:sz w:val="22"/>
        </w:rPr>
        <w:t xml:space="preserve"> - The message parse loop, from the Update method of Network.cs</w:t>
      </w:r>
      <w:r w:rsidR="00F20551">
        <w:rPr>
          <w:sz w:val="22"/>
        </w:rPr>
        <w:t xml:space="preserve"> of the server</w:t>
      </w:r>
      <w:r w:rsidRPr="00F605D6">
        <w:rPr>
          <w:sz w:val="22"/>
        </w:rPr>
        <w:t>.</w:t>
      </w:r>
    </w:p>
    <w:p w:rsidR="00312A8F" w:rsidRPr="00312A8F" w:rsidRDefault="00312A8F" w:rsidP="00312A8F">
      <w:pPr>
        <w:pStyle w:val="Heading2"/>
      </w:pPr>
      <w:bookmarkStart w:id="113" w:name="_Toc450245128"/>
      <w:r>
        <w:t>Constructing and sending a message using Lidgren.Network</w:t>
      </w:r>
      <w:bookmarkEnd w:id="113"/>
    </w:p>
    <w:p w:rsidR="00166C3C" w:rsidRDefault="00166C3C" w:rsidP="00166C3C"/>
    <w:p w:rsidR="00312A8F" w:rsidRPr="00BE3898" w:rsidRDefault="00312A8F" w:rsidP="00312A8F">
      <w:pPr>
        <w:shd w:val="clear" w:color="auto" w:fill="F2F2F2" w:themeFill="background1" w:themeFillShade="F2"/>
        <w:rPr>
          <w:rFonts w:ascii="Consolas" w:hAnsi="Consolas" w:cs="Consolas"/>
          <w:sz w:val="20"/>
        </w:rPr>
      </w:pPr>
      <w:r w:rsidRPr="00BE3898">
        <w:rPr>
          <w:rFonts w:ascii="Consolas" w:hAnsi="Consolas" w:cs="Consolas"/>
          <w:sz w:val="20"/>
        </w:rPr>
        <w:t>foreach(Player player in players.Values)</w:t>
      </w:r>
    </w:p>
    <w:p w:rsidR="00312A8F" w:rsidRPr="00BE3898" w:rsidRDefault="00312A8F" w:rsidP="00312A8F">
      <w:pPr>
        <w:shd w:val="clear" w:color="auto" w:fill="F2F2F2" w:themeFill="background1" w:themeFillShade="F2"/>
        <w:rPr>
          <w:rFonts w:ascii="Consolas" w:hAnsi="Consolas" w:cs="Consolas"/>
          <w:sz w:val="20"/>
        </w:rPr>
      </w:pPr>
      <w:r w:rsidRPr="00BE3898">
        <w:rPr>
          <w:rFonts w:ascii="Consolas" w:hAnsi="Consolas" w:cs="Consolas"/>
          <w:sz w:val="20"/>
        </w:rPr>
        <w:t>{</w:t>
      </w:r>
    </w:p>
    <w:p w:rsidR="00312A8F" w:rsidRPr="00BE3898" w:rsidRDefault="00312A8F" w:rsidP="00312A8F">
      <w:pPr>
        <w:shd w:val="clear" w:color="auto" w:fill="F2F2F2" w:themeFill="background1" w:themeFillShade="F2"/>
        <w:rPr>
          <w:rFonts w:ascii="Consolas" w:hAnsi="Consolas" w:cs="Consolas"/>
          <w:sz w:val="20"/>
        </w:rPr>
      </w:pPr>
      <w:r w:rsidRPr="00BE3898">
        <w:rPr>
          <w:rFonts w:ascii="Consolas" w:hAnsi="Consolas" w:cs="Consolas"/>
          <w:sz w:val="20"/>
        </w:rPr>
        <w:tab/>
        <w:t>...</w:t>
      </w:r>
    </w:p>
    <w:p w:rsidR="00312A8F" w:rsidRPr="00BE3898" w:rsidRDefault="00312A8F" w:rsidP="00312A8F">
      <w:pPr>
        <w:shd w:val="clear" w:color="auto" w:fill="F2F2F2" w:themeFill="background1" w:themeFillShade="F2"/>
        <w:rPr>
          <w:rFonts w:ascii="Consolas" w:hAnsi="Consolas" w:cs="Consolas"/>
          <w:sz w:val="20"/>
        </w:rPr>
      </w:pPr>
      <w:r w:rsidRPr="00BE3898">
        <w:rPr>
          <w:rFonts w:ascii="Consolas" w:hAnsi="Consolas" w:cs="Consolas"/>
          <w:sz w:val="20"/>
        </w:rPr>
        <w:tab/>
      </w:r>
    </w:p>
    <w:p w:rsidR="00312A8F" w:rsidRPr="00BE3898" w:rsidRDefault="00312A8F" w:rsidP="00312A8F">
      <w:pPr>
        <w:shd w:val="clear" w:color="auto" w:fill="F2F2F2" w:themeFill="background1" w:themeFillShade="F2"/>
        <w:rPr>
          <w:rFonts w:ascii="Consolas" w:hAnsi="Consolas" w:cs="Consolas"/>
          <w:sz w:val="20"/>
        </w:rPr>
      </w:pPr>
      <w:r w:rsidRPr="00BE3898">
        <w:rPr>
          <w:rFonts w:ascii="Consolas" w:hAnsi="Consolas" w:cs="Consolas"/>
          <w:sz w:val="20"/>
        </w:rPr>
        <w:tab/>
        <w:t>// Send positions of all players to all clients</w:t>
      </w:r>
    </w:p>
    <w:p w:rsidR="00312A8F" w:rsidRPr="00BE3898" w:rsidRDefault="00312A8F" w:rsidP="00312A8F">
      <w:pPr>
        <w:shd w:val="clear" w:color="auto" w:fill="F2F2F2" w:themeFill="background1" w:themeFillShade="F2"/>
        <w:rPr>
          <w:rFonts w:ascii="Consolas" w:hAnsi="Consolas" w:cs="Consolas"/>
          <w:sz w:val="20"/>
        </w:rPr>
      </w:pPr>
      <w:r w:rsidRPr="00BE3898">
        <w:rPr>
          <w:rFonts w:ascii="Consolas" w:hAnsi="Consolas" w:cs="Consolas"/>
          <w:sz w:val="20"/>
        </w:rPr>
        <w:tab/>
        <w:t xml:space="preserve">Network.out_message = </w:t>
      </w:r>
      <w:r>
        <w:rPr>
          <w:rFonts w:ascii="Consolas" w:hAnsi="Consolas" w:cs="Consolas"/>
          <w:sz w:val="20"/>
        </w:rPr>
        <w:t>Network.Server.CreateMessage();</w:t>
      </w:r>
    </w:p>
    <w:p w:rsidR="00312A8F" w:rsidRPr="00BE3898" w:rsidRDefault="00312A8F" w:rsidP="00312A8F">
      <w:pPr>
        <w:shd w:val="clear" w:color="auto" w:fill="F2F2F2" w:themeFill="background1" w:themeFillShade="F2"/>
        <w:rPr>
          <w:rFonts w:ascii="Consolas" w:hAnsi="Consolas" w:cs="Consolas"/>
          <w:sz w:val="20"/>
        </w:rPr>
      </w:pPr>
      <w:r w:rsidRPr="00BE3898">
        <w:rPr>
          <w:rFonts w:ascii="Consolas" w:hAnsi="Consolas" w:cs="Consolas"/>
          <w:sz w:val="20"/>
        </w:rPr>
        <w:tab/>
        <w:t>Network.out_message.Write(Network.MOVE);</w:t>
      </w:r>
    </w:p>
    <w:p w:rsidR="00312A8F" w:rsidRPr="00BE3898" w:rsidRDefault="00312A8F" w:rsidP="00312A8F">
      <w:pPr>
        <w:shd w:val="clear" w:color="auto" w:fill="F2F2F2" w:themeFill="background1" w:themeFillShade="F2"/>
        <w:rPr>
          <w:rFonts w:ascii="Consolas" w:hAnsi="Consolas" w:cs="Consolas"/>
          <w:sz w:val="20"/>
        </w:rPr>
      </w:pPr>
      <w:r w:rsidRPr="00BE3898">
        <w:rPr>
          <w:rFonts w:ascii="Consolas" w:hAnsi="Consolas" w:cs="Consolas"/>
          <w:sz w:val="20"/>
        </w:rPr>
        <w:tab/>
        <w:t>Network.out_message.Write(player.uid);</w:t>
      </w:r>
    </w:p>
    <w:p w:rsidR="00312A8F" w:rsidRPr="00BE3898" w:rsidRDefault="00312A8F" w:rsidP="00312A8F">
      <w:pPr>
        <w:shd w:val="clear" w:color="auto" w:fill="F2F2F2" w:themeFill="background1" w:themeFillShade="F2"/>
        <w:rPr>
          <w:rFonts w:ascii="Consolas" w:hAnsi="Consolas" w:cs="Consolas"/>
          <w:sz w:val="20"/>
        </w:rPr>
      </w:pPr>
      <w:r w:rsidRPr="00BE3898">
        <w:rPr>
          <w:rFonts w:ascii="Consolas" w:hAnsi="Consolas" w:cs="Consolas"/>
          <w:sz w:val="20"/>
        </w:rPr>
        <w:tab/>
        <w:t>Network.out_message.Write(player.x);</w:t>
      </w:r>
    </w:p>
    <w:p w:rsidR="00312A8F" w:rsidRPr="00BE3898" w:rsidRDefault="00312A8F" w:rsidP="00312A8F">
      <w:pPr>
        <w:shd w:val="clear" w:color="auto" w:fill="F2F2F2" w:themeFill="background1" w:themeFillShade="F2"/>
        <w:rPr>
          <w:rFonts w:ascii="Consolas" w:hAnsi="Consolas" w:cs="Consolas"/>
          <w:sz w:val="20"/>
        </w:rPr>
      </w:pPr>
      <w:r w:rsidRPr="00BE3898">
        <w:rPr>
          <w:rFonts w:ascii="Consolas" w:hAnsi="Consolas" w:cs="Consolas"/>
          <w:sz w:val="20"/>
        </w:rPr>
        <w:tab/>
        <w:t>Network.out_message.Write(player.y);</w:t>
      </w:r>
    </w:p>
    <w:p w:rsidR="00312A8F" w:rsidRPr="00BE3898" w:rsidRDefault="00312A8F" w:rsidP="00312A8F">
      <w:pPr>
        <w:shd w:val="clear" w:color="auto" w:fill="F2F2F2" w:themeFill="background1" w:themeFillShade="F2"/>
        <w:rPr>
          <w:rFonts w:ascii="Consolas" w:hAnsi="Consolas" w:cs="Consolas"/>
          <w:sz w:val="20"/>
        </w:rPr>
      </w:pPr>
      <w:r w:rsidRPr="00BE3898">
        <w:rPr>
          <w:rFonts w:ascii="Consolas" w:hAnsi="Consolas" w:cs="Consolas"/>
          <w:sz w:val="20"/>
        </w:rPr>
        <w:tab/>
        <w:t>Network.out_message.Write(player.rotation);</w:t>
      </w:r>
    </w:p>
    <w:p w:rsidR="00312A8F" w:rsidRPr="00BE3898" w:rsidRDefault="00312A8F" w:rsidP="00312A8F">
      <w:pPr>
        <w:shd w:val="clear" w:color="auto" w:fill="F2F2F2" w:themeFill="background1" w:themeFillShade="F2"/>
        <w:rPr>
          <w:rFonts w:ascii="Consolas" w:hAnsi="Consolas" w:cs="Consolas"/>
          <w:sz w:val="20"/>
        </w:rPr>
      </w:pPr>
    </w:p>
    <w:p w:rsidR="00312A8F" w:rsidRPr="00BE3898" w:rsidRDefault="00312A8F" w:rsidP="00312A8F">
      <w:pPr>
        <w:shd w:val="clear" w:color="auto" w:fill="F2F2F2" w:themeFill="background1" w:themeFillShade="F2"/>
        <w:rPr>
          <w:rFonts w:ascii="Consolas" w:hAnsi="Consolas" w:cs="Consolas"/>
          <w:sz w:val="20"/>
        </w:rPr>
      </w:pPr>
      <w:r w:rsidRPr="00BE3898">
        <w:rPr>
          <w:rFonts w:ascii="Consolas" w:hAnsi="Consolas" w:cs="Consolas"/>
          <w:sz w:val="20"/>
        </w:rPr>
        <w:tab/>
        <w:t>Network.Server.SendMessage(</w:t>
      </w:r>
    </w:p>
    <w:p w:rsidR="00312A8F" w:rsidRPr="00BE3898" w:rsidRDefault="00312A8F" w:rsidP="00312A8F">
      <w:pPr>
        <w:shd w:val="clear" w:color="auto" w:fill="F2F2F2" w:themeFill="background1" w:themeFillShade="F2"/>
        <w:rPr>
          <w:rFonts w:ascii="Consolas" w:hAnsi="Consolas" w:cs="Consolas"/>
          <w:sz w:val="20"/>
        </w:rPr>
      </w:pPr>
      <w:r w:rsidRPr="00BE3898">
        <w:rPr>
          <w:rFonts w:ascii="Consolas" w:hAnsi="Consolas" w:cs="Consolas"/>
          <w:sz w:val="20"/>
        </w:rPr>
        <w:tab/>
      </w:r>
      <w:r w:rsidRPr="00BE3898">
        <w:rPr>
          <w:rFonts w:ascii="Consolas" w:hAnsi="Consolas" w:cs="Consolas"/>
          <w:sz w:val="20"/>
        </w:rPr>
        <w:tab/>
        <w:t>Network.out_message,</w:t>
      </w:r>
    </w:p>
    <w:p w:rsidR="00312A8F" w:rsidRPr="00BE3898" w:rsidRDefault="00312A8F" w:rsidP="00312A8F">
      <w:pPr>
        <w:shd w:val="clear" w:color="auto" w:fill="F2F2F2" w:themeFill="background1" w:themeFillShade="F2"/>
        <w:rPr>
          <w:rFonts w:ascii="Consolas" w:hAnsi="Consolas" w:cs="Consolas"/>
          <w:sz w:val="20"/>
        </w:rPr>
      </w:pPr>
      <w:r w:rsidRPr="00BE3898">
        <w:rPr>
          <w:rFonts w:ascii="Consolas" w:hAnsi="Consolas" w:cs="Consolas"/>
          <w:sz w:val="20"/>
        </w:rPr>
        <w:tab/>
      </w:r>
      <w:r w:rsidRPr="00BE3898">
        <w:rPr>
          <w:rFonts w:ascii="Consolas" w:hAnsi="Consolas" w:cs="Consolas"/>
          <w:sz w:val="20"/>
        </w:rPr>
        <w:tab/>
        <w:t>Network.Server.Connections,</w:t>
      </w:r>
    </w:p>
    <w:p w:rsidR="00312A8F" w:rsidRPr="00BE3898" w:rsidRDefault="00312A8F" w:rsidP="00312A8F">
      <w:pPr>
        <w:shd w:val="clear" w:color="auto" w:fill="F2F2F2" w:themeFill="background1" w:themeFillShade="F2"/>
        <w:rPr>
          <w:rFonts w:ascii="Consolas" w:hAnsi="Consolas" w:cs="Consolas"/>
          <w:sz w:val="20"/>
        </w:rPr>
      </w:pPr>
      <w:r w:rsidRPr="00BE3898">
        <w:rPr>
          <w:rFonts w:ascii="Consolas" w:hAnsi="Consolas" w:cs="Consolas"/>
          <w:sz w:val="20"/>
        </w:rPr>
        <w:tab/>
      </w:r>
      <w:r w:rsidRPr="00BE3898">
        <w:rPr>
          <w:rFonts w:ascii="Consolas" w:hAnsi="Consolas" w:cs="Consolas"/>
          <w:sz w:val="20"/>
        </w:rPr>
        <w:tab/>
        <w:t>NetDeliveryMethod.Unreliable,</w:t>
      </w:r>
      <w:r>
        <w:rPr>
          <w:rFonts w:ascii="Consolas" w:hAnsi="Consolas" w:cs="Consolas"/>
          <w:sz w:val="20"/>
        </w:rPr>
        <w:t xml:space="preserve"> // UDP!</w:t>
      </w:r>
    </w:p>
    <w:p w:rsidR="00312A8F" w:rsidRPr="00BE3898" w:rsidRDefault="00312A8F" w:rsidP="00312A8F">
      <w:pPr>
        <w:shd w:val="clear" w:color="auto" w:fill="F2F2F2" w:themeFill="background1" w:themeFillShade="F2"/>
        <w:rPr>
          <w:rFonts w:ascii="Consolas" w:hAnsi="Consolas" w:cs="Consolas"/>
          <w:sz w:val="20"/>
        </w:rPr>
      </w:pPr>
      <w:r w:rsidRPr="00BE3898">
        <w:rPr>
          <w:rFonts w:ascii="Consolas" w:hAnsi="Consolas" w:cs="Consolas"/>
          <w:sz w:val="20"/>
        </w:rPr>
        <w:tab/>
      </w:r>
      <w:r w:rsidRPr="00BE3898">
        <w:rPr>
          <w:rFonts w:ascii="Consolas" w:hAnsi="Consolas" w:cs="Consolas"/>
          <w:sz w:val="20"/>
        </w:rPr>
        <w:tab/>
        <w:t>0</w:t>
      </w:r>
    </w:p>
    <w:p w:rsidR="00312A8F" w:rsidRDefault="00312A8F" w:rsidP="00312A8F">
      <w:pPr>
        <w:shd w:val="clear" w:color="auto" w:fill="F2F2F2" w:themeFill="background1" w:themeFillShade="F2"/>
        <w:rPr>
          <w:rFonts w:ascii="Consolas" w:hAnsi="Consolas" w:cs="Consolas"/>
          <w:sz w:val="20"/>
        </w:rPr>
      </w:pPr>
      <w:r w:rsidRPr="00BE3898">
        <w:rPr>
          <w:rFonts w:ascii="Consolas" w:hAnsi="Consolas" w:cs="Consolas"/>
          <w:sz w:val="20"/>
        </w:rPr>
        <w:tab/>
        <w:t>);</w:t>
      </w:r>
    </w:p>
    <w:p w:rsidR="00312A8F" w:rsidRPr="00BE3898" w:rsidRDefault="00312A8F" w:rsidP="00312A8F">
      <w:pPr>
        <w:shd w:val="clear" w:color="auto" w:fill="F2F2F2" w:themeFill="background1" w:themeFillShade="F2"/>
        <w:rPr>
          <w:rFonts w:ascii="Consolas" w:hAnsi="Consolas" w:cs="Consolas"/>
          <w:sz w:val="20"/>
        </w:rPr>
      </w:pPr>
    </w:p>
    <w:p w:rsidR="00312A8F" w:rsidRPr="00BE3898" w:rsidRDefault="00312A8F" w:rsidP="00312A8F">
      <w:pPr>
        <w:shd w:val="clear" w:color="auto" w:fill="F2F2F2" w:themeFill="background1" w:themeFillShade="F2"/>
        <w:rPr>
          <w:rFonts w:ascii="Consolas" w:hAnsi="Consolas" w:cs="Consolas"/>
          <w:sz w:val="20"/>
        </w:rPr>
      </w:pPr>
      <w:r>
        <w:rPr>
          <w:rFonts w:ascii="Consolas" w:hAnsi="Consolas" w:cs="Consolas"/>
          <w:sz w:val="20"/>
        </w:rPr>
        <w:tab/>
        <w:t>...</w:t>
      </w:r>
    </w:p>
    <w:p w:rsidR="00312A8F" w:rsidRPr="00BE3898" w:rsidRDefault="00312A8F" w:rsidP="00312A8F">
      <w:pPr>
        <w:keepNext/>
        <w:shd w:val="clear" w:color="auto" w:fill="F2F2F2" w:themeFill="background1" w:themeFillShade="F2"/>
        <w:rPr>
          <w:rFonts w:ascii="Consolas" w:hAnsi="Consolas" w:cs="Consolas"/>
          <w:sz w:val="20"/>
        </w:rPr>
      </w:pPr>
      <w:r w:rsidRPr="00BE3898">
        <w:rPr>
          <w:rFonts w:ascii="Consolas" w:hAnsi="Consolas" w:cs="Consolas"/>
          <w:sz w:val="20"/>
        </w:rPr>
        <w:t>}</w:t>
      </w:r>
    </w:p>
    <w:p w:rsidR="00312A8F" w:rsidRDefault="00312A8F" w:rsidP="00312A8F">
      <w:pPr>
        <w:pStyle w:val="Caption"/>
        <w:shd w:val="clear" w:color="auto" w:fill="F2F2F2" w:themeFill="background1" w:themeFillShade="F2"/>
        <w:jc w:val="center"/>
        <w:rPr>
          <w:sz w:val="22"/>
          <w:szCs w:val="22"/>
        </w:rPr>
      </w:pPr>
      <w:r w:rsidRPr="00D34027">
        <w:rPr>
          <w:sz w:val="22"/>
          <w:szCs w:val="22"/>
        </w:rPr>
        <w:t xml:space="preserve">Code </w:t>
      </w:r>
      <w:r w:rsidRPr="00D34027">
        <w:rPr>
          <w:sz w:val="22"/>
          <w:szCs w:val="22"/>
        </w:rPr>
        <w:fldChar w:fldCharType="begin"/>
      </w:r>
      <w:r w:rsidRPr="00D34027">
        <w:rPr>
          <w:sz w:val="22"/>
          <w:szCs w:val="22"/>
        </w:rPr>
        <w:instrText xml:space="preserve"> SEQ Code \* ARABIC </w:instrText>
      </w:r>
      <w:r w:rsidRPr="00D34027">
        <w:rPr>
          <w:sz w:val="22"/>
          <w:szCs w:val="22"/>
        </w:rPr>
        <w:fldChar w:fldCharType="separate"/>
      </w:r>
      <w:r w:rsidR="00E7289B">
        <w:rPr>
          <w:noProof/>
          <w:sz w:val="22"/>
          <w:szCs w:val="22"/>
        </w:rPr>
        <w:t>14</w:t>
      </w:r>
      <w:r w:rsidRPr="00D34027">
        <w:rPr>
          <w:sz w:val="22"/>
          <w:szCs w:val="22"/>
        </w:rPr>
        <w:fldChar w:fldCharType="end"/>
      </w:r>
      <w:r w:rsidRPr="00D34027">
        <w:rPr>
          <w:sz w:val="22"/>
          <w:szCs w:val="22"/>
        </w:rPr>
        <w:t xml:space="preserve"> - A message being constructed and sent using Lidgren.Network, </w:t>
      </w:r>
      <w:r w:rsidR="00EF3F23">
        <w:rPr>
          <w:sz w:val="22"/>
          <w:szCs w:val="22"/>
        </w:rPr>
        <w:t xml:space="preserve">from </w:t>
      </w:r>
      <w:r w:rsidRPr="00D34027">
        <w:rPr>
          <w:sz w:val="22"/>
          <w:szCs w:val="22"/>
        </w:rPr>
        <w:t>Player.cs</w:t>
      </w:r>
      <w:r w:rsidR="00E129C3">
        <w:rPr>
          <w:sz w:val="22"/>
          <w:szCs w:val="22"/>
        </w:rPr>
        <w:t xml:space="preserve"> of the server</w:t>
      </w:r>
      <w:r w:rsidRPr="00D34027">
        <w:rPr>
          <w:sz w:val="22"/>
          <w:szCs w:val="22"/>
        </w:rPr>
        <w:t>.</w:t>
      </w:r>
    </w:p>
    <w:p w:rsidR="00AC4965" w:rsidRDefault="009C3E5F" w:rsidP="00AC4965">
      <w:pPr>
        <w:pStyle w:val="Heading2"/>
      </w:pPr>
      <w:bookmarkStart w:id="114" w:name="_Toc450245129"/>
      <w:r>
        <w:lastRenderedPageBreak/>
        <w:t>Serialized Station in XML</w:t>
      </w:r>
      <w:bookmarkEnd w:id="114"/>
    </w:p>
    <w:p w:rsidR="009C3E5F" w:rsidRDefault="009C3E5F" w:rsidP="009C3E5F"/>
    <w:p w:rsidR="004E6E24" w:rsidRPr="004E6E24" w:rsidRDefault="004E6E24" w:rsidP="004E6E24">
      <w:pPr>
        <w:shd w:val="clear" w:color="auto" w:fill="F2F2F2" w:themeFill="background1" w:themeFillShade="F2"/>
        <w:rPr>
          <w:rFonts w:ascii="Consolas" w:hAnsi="Consolas"/>
          <w:sz w:val="18"/>
          <w:szCs w:val="18"/>
        </w:rPr>
      </w:pPr>
      <w:r w:rsidRPr="004E6E24">
        <w:rPr>
          <w:rFonts w:ascii="Consolas" w:hAnsi="Consolas"/>
          <w:sz w:val="18"/>
          <w:szCs w:val="18"/>
        </w:rPr>
        <w:t>&lt;Station id="300450198" X="720" Y="0"&gt;</w:t>
      </w:r>
    </w:p>
    <w:p w:rsidR="004E6E24" w:rsidRPr="004E6E24" w:rsidRDefault="004E6E24" w:rsidP="004E6E24">
      <w:pPr>
        <w:shd w:val="clear" w:color="auto" w:fill="F2F2F2" w:themeFill="background1" w:themeFillShade="F2"/>
        <w:rPr>
          <w:rFonts w:ascii="Consolas" w:hAnsi="Consolas"/>
          <w:sz w:val="18"/>
          <w:szCs w:val="18"/>
        </w:rPr>
      </w:pPr>
      <w:r w:rsidRPr="004E6E24">
        <w:rPr>
          <w:rFonts w:ascii="Consolas" w:hAnsi="Consolas"/>
          <w:sz w:val="18"/>
          <w:szCs w:val="18"/>
        </w:rPr>
        <w:t xml:space="preserve">  &lt;Node id="375194367" depth="0" health="100" X="0" Y="0" type="Core"&gt;</w:t>
      </w:r>
    </w:p>
    <w:p w:rsidR="004E6E24" w:rsidRPr="004E6E24" w:rsidRDefault="004E6E24" w:rsidP="004E6E24">
      <w:pPr>
        <w:shd w:val="clear" w:color="auto" w:fill="F2F2F2" w:themeFill="background1" w:themeFillShade="F2"/>
        <w:rPr>
          <w:rFonts w:ascii="Consolas" w:hAnsi="Consolas"/>
          <w:sz w:val="18"/>
          <w:szCs w:val="18"/>
        </w:rPr>
      </w:pPr>
      <w:r w:rsidRPr="004E6E24">
        <w:rPr>
          <w:rFonts w:ascii="Consolas" w:hAnsi="Consolas"/>
          <w:sz w:val="18"/>
          <w:szCs w:val="18"/>
        </w:rPr>
        <w:t xml:space="preserve">    &lt;Node id="625170993" depth="1" health="100" X="-1" Y="0" type="Pipe"&gt;</w:t>
      </w:r>
    </w:p>
    <w:p w:rsidR="004E6E24" w:rsidRPr="004E6E24" w:rsidRDefault="004E6E24" w:rsidP="004E6E24">
      <w:pPr>
        <w:shd w:val="clear" w:color="auto" w:fill="F2F2F2" w:themeFill="background1" w:themeFillShade="F2"/>
        <w:rPr>
          <w:rFonts w:ascii="Consolas" w:hAnsi="Consolas"/>
          <w:sz w:val="18"/>
          <w:szCs w:val="18"/>
        </w:rPr>
      </w:pPr>
      <w:r w:rsidRPr="004E6E24">
        <w:rPr>
          <w:rFonts w:ascii="Consolas" w:hAnsi="Consolas"/>
          <w:sz w:val="18"/>
          <w:szCs w:val="18"/>
        </w:rPr>
        <w:t xml:space="preserve">      &lt;Node id="1892567263" depth="2" health="100" X="-1" Y="-1" type="Pipe"&gt;</w:t>
      </w:r>
    </w:p>
    <w:p w:rsidR="004E6E24" w:rsidRPr="004E6E24" w:rsidRDefault="004E6E24" w:rsidP="004E6E24">
      <w:pPr>
        <w:shd w:val="clear" w:color="auto" w:fill="F2F2F2" w:themeFill="background1" w:themeFillShade="F2"/>
        <w:rPr>
          <w:rFonts w:ascii="Consolas" w:hAnsi="Consolas"/>
          <w:sz w:val="18"/>
          <w:szCs w:val="18"/>
        </w:rPr>
      </w:pPr>
      <w:r w:rsidRPr="004E6E24">
        <w:rPr>
          <w:rFonts w:ascii="Consolas" w:hAnsi="Consolas"/>
          <w:sz w:val="18"/>
          <w:szCs w:val="18"/>
        </w:rPr>
        <w:t xml:space="preserve">        &lt;Node id="1633194328" depth="3" health="100" X="0" Y="-1" type="Pipe"&gt;</w:t>
      </w:r>
    </w:p>
    <w:p w:rsidR="004E6E24" w:rsidRPr="004E6E24" w:rsidRDefault="004E6E24" w:rsidP="004E6E24">
      <w:pPr>
        <w:shd w:val="clear" w:color="auto" w:fill="F2F2F2" w:themeFill="background1" w:themeFillShade="F2"/>
        <w:rPr>
          <w:rFonts w:ascii="Consolas" w:hAnsi="Consolas"/>
          <w:sz w:val="18"/>
          <w:szCs w:val="18"/>
        </w:rPr>
      </w:pPr>
      <w:r w:rsidRPr="004E6E24">
        <w:rPr>
          <w:rFonts w:ascii="Consolas" w:hAnsi="Consolas"/>
          <w:sz w:val="18"/>
          <w:szCs w:val="18"/>
        </w:rPr>
        <w:t xml:space="preserve">          &lt;Node id="1657699549" depth="4" health="100" X="0" Y="-2" type="Pipe"&gt;</w:t>
      </w:r>
    </w:p>
    <w:p w:rsidR="004E6E24" w:rsidRPr="004E6E24" w:rsidRDefault="004E6E24" w:rsidP="004E6E24">
      <w:pPr>
        <w:shd w:val="clear" w:color="auto" w:fill="F2F2F2" w:themeFill="background1" w:themeFillShade="F2"/>
        <w:rPr>
          <w:rFonts w:ascii="Consolas" w:hAnsi="Consolas"/>
          <w:sz w:val="18"/>
          <w:szCs w:val="18"/>
        </w:rPr>
      </w:pPr>
      <w:r w:rsidRPr="004E6E24">
        <w:rPr>
          <w:rFonts w:ascii="Consolas" w:hAnsi="Consolas"/>
          <w:sz w:val="18"/>
          <w:szCs w:val="18"/>
        </w:rPr>
        <w:t xml:space="preserve">            &lt;Node id="1933598544" depth="5" health="100" X="0" Y="-3" type="Pipe"&gt;</w:t>
      </w:r>
    </w:p>
    <w:p w:rsidR="004E6E24" w:rsidRPr="004E6E24" w:rsidRDefault="004E6E24" w:rsidP="004E6E24">
      <w:pPr>
        <w:shd w:val="clear" w:color="auto" w:fill="F2F2F2" w:themeFill="background1" w:themeFillShade="F2"/>
        <w:rPr>
          <w:rFonts w:ascii="Consolas" w:hAnsi="Consolas"/>
          <w:sz w:val="18"/>
          <w:szCs w:val="18"/>
        </w:rPr>
      </w:pPr>
      <w:r w:rsidRPr="004E6E24">
        <w:rPr>
          <w:rFonts w:ascii="Consolas" w:hAnsi="Consolas"/>
          <w:sz w:val="18"/>
          <w:szCs w:val="18"/>
        </w:rPr>
        <w:t xml:space="preserve">              &lt;Node id="1371948763" depth="6" health="100" X="0" Y="-4" type="Turret"&gt;</w:t>
      </w:r>
    </w:p>
    <w:p w:rsidR="004E6E24" w:rsidRPr="004E6E24" w:rsidRDefault="004E6E24" w:rsidP="004E6E24">
      <w:pPr>
        <w:shd w:val="clear" w:color="auto" w:fill="F2F2F2" w:themeFill="background1" w:themeFillShade="F2"/>
        <w:rPr>
          <w:rFonts w:ascii="Consolas" w:hAnsi="Consolas"/>
          <w:sz w:val="18"/>
          <w:szCs w:val="18"/>
        </w:rPr>
      </w:pPr>
      <w:r w:rsidRPr="004E6E24">
        <w:rPr>
          <w:rFonts w:ascii="Consolas" w:hAnsi="Consolas"/>
          <w:sz w:val="18"/>
          <w:szCs w:val="18"/>
        </w:rPr>
        <w:t xml:space="preserve">                &lt;Node id="388807057" depth="7" health="100" X="-1" Y="-4" type="Pipe"&gt;</w:t>
      </w:r>
    </w:p>
    <w:p w:rsidR="004E6E24" w:rsidRPr="004E6E24" w:rsidRDefault="004E6E24" w:rsidP="004E6E24">
      <w:pPr>
        <w:shd w:val="clear" w:color="auto" w:fill="F2F2F2" w:themeFill="background1" w:themeFillShade="F2"/>
        <w:rPr>
          <w:rFonts w:ascii="Consolas" w:hAnsi="Consolas"/>
          <w:sz w:val="18"/>
          <w:szCs w:val="18"/>
        </w:rPr>
      </w:pPr>
      <w:r w:rsidRPr="004E6E24">
        <w:rPr>
          <w:rFonts w:ascii="Consolas" w:hAnsi="Consolas"/>
          <w:sz w:val="18"/>
          <w:szCs w:val="18"/>
        </w:rPr>
        <w:t xml:space="preserve">                  &lt;Node id="794416869" depth="8" health="100" X="-2" Y="-4" type="Turret" /&gt;</w:t>
      </w:r>
    </w:p>
    <w:p w:rsidR="004E6E24" w:rsidRPr="004E6E24" w:rsidRDefault="004E6E24" w:rsidP="004E6E24">
      <w:pPr>
        <w:shd w:val="clear" w:color="auto" w:fill="F2F2F2" w:themeFill="background1" w:themeFillShade="F2"/>
        <w:rPr>
          <w:rFonts w:ascii="Consolas" w:hAnsi="Consolas"/>
          <w:sz w:val="18"/>
          <w:szCs w:val="18"/>
        </w:rPr>
      </w:pPr>
      <w:r w:rsidRPr="004E6E24">
        <w:rPr>
          <w:rFonts w:ascii="Consolas" w:hAnsi="Consolas"/>
          <w:sz w:val="18"/>
          <w:szCs w:val="18"/>
        </w:rPr>
        <w:t xml:space="preserve">                &lt;/Node&gt;</w:t>
      </w:r>
    </w:p>
    <w:p w:rsidR="004E6E24" w:rsidRPr="004E6E24" w:rsidRDefault="004E6E24" w:rsidP="004E6E24">
      <w:pPr>
        <w:shd w:val="clear" w:color="auto" w:fill="F2F2F2" w:themeFill="background1" w:themeFillShade="F2"/>
        <w:rPr>
          <w:rFonts w:ascii="Consolas" w:hAnsi="Consolas"/>
          <w:sz w:val="18"/>
          <w:szCs w:val="18"/>
        </w:rPr>
      </w:pPr>
      <w:r w:rsidRPr="004E6E24">
        <w:rPr>
          <w:rFonts w:ascii="Consolas" w:hAnsi="Consolas"/>
          <w:sz w:val="18"/>
          <w:szCs w:val="18"/>
        </w:rPr>
        <w:t xml:space="preserve">              &lt;/Node&gt;</w:t>
      </w:r>
    </w:p>
    <w:p w:rsidR="004E6E24" w:rsidRPr="004E6E24" w:rsidRDefault="004E6E24" w:rsidP="004E6E24">
      <w:pPr>
        <w:shd w:val="clear" w:color="auto" w:fill="F2F2F2" w:themeFill="background1" w:themeFillShade="F2"/>
        <w:rPr>
          <w:rFonts w:ascii="Consolas" w:hAnsi="Consolas"/>
          <w:sz w:val="18"/>
          <w:szCs w:val="18"/>
        </w:rPr>
      </w:pPr>
      <w:r w:rsidRPr="004E6E24">
        <w:rPr>
          <w:rFonts w:ascii="Consolas" w:hAnsi="Consolas"/>
          <w:sz w:val="18"/>
          <w:szCs w:val="18"/>
        </w:rPr>
        <w:t xml:space="preserve">              &lt;Node id="1106763073" depth="6" health="100" X="-1" Y="-3" type="Turret"&gt;</w:t>
      </w:r>
    </w:p>
    <w:p w:rsidR="004E6E24" w:rsidRPr="004E6E24" w:rsidRDefault="004E6E24" w:rsidP="004E6E24">
      <w:pPr>
        <w:shd w:val="clear" w:color="auto" w:fill="F2F2F2" w:themeFill="background1" w:themeFillShade="F2"/>
        <w:rPr>
          <w:rFonts w:ascii="Consolas" w:hAnsi="Consolas"/>
          <w:sz w:val="18"/>
          <w:szCs w:val="18"/>
        </w:rPr>
      </w:pPr>
      <w:r w:rsidRPr="004E6E24">
        <w:rPr>
          <w:rFonts w:ascii="Consolas" w:hAnsi="Consolas"/>
          <w:sz w:val="18"/>
          <w:szCs w:val="18"/>
        </w:rPr>
        <w:t xml:space="preserve">                &lt;Node id="787487506" depth="7" health="100" X="-1" Y="-2" type="Pipe"&gt;</w:t>
      </w:r>
    </w:p>
    <w:p w:rsidR="004E6E24" w:rsidRPr="004E6E24" w:rsidRDefault="004E6E24" w:rsidP="004E6E24">
      <w:pPr>
        <w:shd w:val="clear" w:color="auto" w:fill="F2F2F2" w:themeFill="background1" w:themeFillShade="F2"/>
        <w:rPr>
          <w:rFonts w:ascii="Consolas" w:hAnsi="Consolas"/>
          <w:sz w:val="18"/>
          <w:szCs w:val="18"/>
        </w:rPr>
      </w:pPr>
      <w:r w:rsidRPr="004E6E24">
        <w:rPr>
          <w:rFonts w:ascii="Consolas" w:hAnsi="Consolas"/>
          <w:sz w:val="18"/>
          <w:szCs w:val="18"/>
        </w:rPr>
        <w:t xml:space="preserve">                  &lt;Node id="2048934173" depth="8" health="100" X="-2" Y="-2" type="Turret" /&gt;</w:t>
      </w:r>
    </w:p>
    <w:p w:rsidR="004E6E24" w:rsidRPr="004E6E24" w:rsidRDefault="004E6E24" w:rsidP="004E6E24">
      <w:pPr>
        <w:shd w:val="clear" w:color="auto" w:fill="F2F2F2" w:themeFill="background1" w:themeFillShade="F2"/>
        <w:rPr>
          <w:rFonts w:ascii="Consolas" w:hAnsi="Consolas"/>
          <w:sz w:val="18"/>
          <w:szCs w:val="18"/>
        </w:rPr>
      </w:pPr>
      <w:r w:rsidRPr="004E6E24">
        <w:rPr>
          <w:rFonts w:ascii="Consolas" w:hAnsi="Consolas"/>
          <w:sz w:val="18"/>
          <w:szCs w:val="18"/>
        </w:rPr>
        <w:t xml:space="preserve">                &lt;/Node&gt;</w:t>
      </w:r>
    </w:p>
    <w:p w:rsidR="004E6E24" w:rsidRPr="004E6E24" w:rsidRDefault="004E6E24" w:rsidP="004E6E24">
      <w:pPr>
        <w:shd w:val="clear" w:color="auto" w:fill="F2F2F2" w:themeFill="background1" w:themeFillShade="F2"/>
        <w:rPr>
          <w:rFonts w:ascii="Consolas" w:hAnsi="Consolas"/>
          <w:sz w:val="18"/>
          <w:szCs w:val="18"/>
        </w:rPr>
      </w:pPr>
      <w:r w:rsidRPr="004E6E24">
        <w:rPr>
          <w:rFonts w:ascii="Consolas" w:hAnsi="Consolas"/>
          <w:sz w:val="18"/>
          <w:szCs w:val="18"/>
        </w:rPr>
        <w:t xml:space="preserve">              &lt;/Node&gt;</w:t>
      </w:r>
    </w:p>
    <w:p w:rsidR="004E6E24" w:rsidRPr="004E6E24" w:rsidRDefault="004E6E24" w:rsidP="004E6E24">
      <w:pPr>
        <w:shd w:val="clear" w:color="auto" w:fill="F2F2F2" w:themeFill="background1" w:themeFillShade="F2"/>
        <w:rPr>
          <w:rFonts w:ascii="Consolas" w:hAnsi="Consolas"/>
          <w:sz w:val="18"/>
          <w:szCs w:val="18"/>
        </w:rPr>
      </w:pPr>
      <w:r w:rsidRPr="004E6E24">
        <w:rPr>
          <w:rFonts w:ascii="Consolas" w:hAnsi="Consolas"/>
          <w:sz w:val="18"/>
          <w:szCs w:val="18"/>
        </w:rPr>
        <w:t xml:space="preserve">            &lt;/Node&gt;</w:t>
      </w:r>
    </w:p>
    <w:p w:rsidR="004E6E24" w:rsidRPr="004E6E24" w:rsidRDefault="004E6E24" w:rsidP="004E6E24">
      <w:pPr>
        <w:shd w:val="clear" w:color="auto" w:fill="F2F2F2" w:themeFill="background1" w:themeFillShade="F2"/>
        <w:rPr>
          <w:rFonts w:ascii="Consolas" w:hAnsi="Consolas"/>
          <w:sz w:val="18"/>
          <w:szCs w:val="18"/>
        </w:rPr>
      </w:pPr>
      <w:r w:rsidRPr="004E6E24">
        <w:rPr>
          <w:rFonts w:ascii="Consolas" w:hAnsi="Consolas"/>
          <w:sz w:val="18"/>
          <w:szCs w:val="18"/>
        </w:rPr>
        <w:t xml:space="preserve">          &lt;/Node&gt;</w:t>
      </w:r>
    </w:p>
    <w:p w:rsidR="004E6E24" w:rsidRPr="004E6E24" w:rsidRDefault="004E6E24" w:rsidP="004E6E24">
      <w:pPr>
        <w:shd w:val="clear" w:color="auto" w:fill="F2F2F2" w:themeFill="background1" w:themeFillShade="F2"/>
        <w:rPr>
          <w:rFonts w:ascii="Consolas" w:hAnsi="Consolas"/>
          <w:sz w:val="18"/>
          <w:szCs w:val="18"/>
        </w:rPr>
      </w:pPr>
      <w:r w:rsidRPr="004E6E24">
        <w:rPr>
          <w:rFonts w:ascii="Consolas" w:hAnsi="Consolas"/>
          <w:sz w:val="18"/>
          <w:szCs w:val="18"/>
        </w:rPr>
        <w:t xml:space="preserve">        &lt;/Node&gt;</w:t>
      </w:r>
    </w:p>
    <w:p w:rsidR="004E6E24" w:rsidRPr="004E6E24" w:rsidRDefault="004E6E24" w:rsidP="004E6E24">
      <w:pPr>
        <w:shd w:val="clear" w:color="auto" w:fill="F2F2F2" w:themeFill="background1" w:themeFillShade="F2"/>
        <w:rPr>
          <w:rFonts w:ascii="Consolas" w:hAnsi="Consolas"/>
          <w:sz w:val="18"/>
          <w:szCs w:val="18"/>
        </w:rPr>
      </w:pPr>
      <w:r w:rsidRPr="004E6E24">
        <w:rPr>
          <w:rFonts w:ascii="Consolas" w:hAnsi="Consolas"/>
          <w:sz w:val="18"/>
          <w:szCs w:val="18"/>
        </w:rPr>
        <w:t xml:space="preserve">      &lt;/Node&gt;</w:t>
      </w:r>
    </w:p>
    <w:p w:rsidR="004E6E24" w:rsidRPr="004E6E24" w:rsidRDefault="004E6E24" w:rsidP="004E6E24">
      <w:pPr>
        <w:shd w:val="clear" w:color="auto" w:fill="F2F2F2" w:themeFill="background1" w:themeFillShade="F2"/>
        <w:rPr>
          <w:rFonts w:ascii="Consolas" w:hAnsi="Consolas"/>
          <w:sz w:val="18"/>
          <w:szCs w:val="18"/>
        </w:rPr>
      </w:pPr>
      <w:r w:rsidRPr="004E6E24">
        <w:rPr>
          <w:rFonts w:ascii="Consolas" w:hAnsi="Consolas"/>
          <w:sz w:val="18"/>
          <w:szCs w:val="18"/>
        </w:rPr>
        <w:t xml:space="preserve">    &lt;/Node&gt;</w:t>
      </w:r>
    </w:p>
    <w:p w:rsidR="004E6E24" w:rsidRPr="004E6E24" w:rsidRDefault="004E6E24" w:rsidP="004E6E24">
      <w:pPr>
        <w:shd w:val="clear" w:color="auto" w:fill="F2F2F2" w:themeFill="background1" w:themeFillShade="F2"/>
        <w:rPr>
          <w:rFonts w:ascii="Consolas" w:hAnsi="Consolas"/>
          <w:sz w:val="18"/>
          <w:szCs w:val="18"/>
        </w:rPr>
      </w:pPr>
      <w:r w:rsidRPr="004E6E24">
        <w:rPr>
          <w:rFonts w:ascii="Consolas" w:hAnsi="Consolas"/>
          <w:sz w:val="18"/>
          <w:szCs w:val="18"/>
        </w:rPr>
        <w:t xml:space="preserve">    &lt;Node id="1142469891" depth="1" health="100" X="1" Y="0" type="Pipe"&gt;</w:t>
      </w:r>
    </w:p>
    <w:p w:rsidR="004E6E24" w:rsidRPr="004E6E24" w:rsidRDefault="004E6E24" w:rsidP="004E6E24">
      <w:pPr>
        <w:shd w:val="clear" w:color="auto" w:fill="F2F2F2" w:themeFill="background1" w:themeFillShade="F2"/>
        <w:rPr>
          <w:rFonts w:ascii="Consolas" w:hAnsi="Consolas"/>
          <w:sz w:val="18"/>
          <w:szCs w:val="18"/>
        </w:rPr>
      </w:pPr>
      <w:r w:rsidRPr="004E6E24">
        <w:rPr>
          <w:rFonts w:ascii="Consolas" w:hAnsi="Consolas"/>
          <w:sz w:val="18"/>
          <w:szCs w:val="18"/>
        </w:rPr>
        <w:t xml:space="preserve">      &lt;Node id="153703198" depth="2" health="100" X="2" Y="0" type="Pipe"&gt;</w:t>
      </w:r>
    </w:p>
    <w:p w:rsidR="004E6E24" w:rsidRPr="004E6E24" w:rsidRDefault="004E6E24" w:rsidP="004E6E24">
      <w:pPr>
        <w:shd w:val="clear" w:color="auto" w:fill="F2F2F2" w:themeFill="background1" w:themeFillShade="F2"/>
        <w:rPr>
          <w:rFonts w:ascii="Consolas" w:hAnsi="Consolas"/>
          <w:sz w:val="18"/>
          <w:szCs w:val="18"/>
        </w:rPr>
      </w:pPr>
      <w:r w:rsidRPr="004E6E24">
        <w:rPr>
          <w:rFonts w:ascii="Consolas" w:hAnsi="Consolas"/>
          <w:sz w:val="18"/>
          <w:szCs w:val="18"/>
        </w:rPr>
        <w:t xml:space="preserve">        &lt;Node id="1084265335" depth="3" health="100" X="2" Y="-1" type="Pipe"&gt;</w:t>
      </w:r>
    </w:p>
    <w:p w:rsidR="004E6E24" w:rsidRPr="004E6E24" w:rsidRDefault="004E6E24" w:rsidP="004E6E24">
      <w:pPr>
        <w:shd w:val="clear" w:color="auto" w:fill="F2F2F2" w:themeFill="background1" w:themeFillShade="F2"/>
        <w:rPr>
          <w:rFonts w:ascii="Consolas" w:hAnsi="Consolas"/>
          <w:sz w:val="18"/>
          <w:szCs w:val="18"/>
        </w:rPr>
      </w:pPr>
      <w:r w:rsidRPr="004E6E24">
        <w:rPr>
          <w:rFonts w:ascii="Consolas" w:hAnsi="Consolas"/>
          <w:sz w:val="18"/>
          <w:szCs w:val="18"/>
        </w:rPr>
        <w:t xml:space="preserve">          &lt;Node id="727170578" depth="4" health="100" X="2" Y="-2" type="Pipe"&gt;</w:t>
      </w:r>
    </w:p>
    <w:p w:rsidR="004E6E24" w:rsidRPr="004E6E24" w:rsidRDefault="004E6E24" w:rsidP="004E6E24">
      <w:pPr>
        <w:shd w:val="clear" w:color="auto" w:fill="F2F2F2" w:themeFill="background1" w:themeFillShade="F2"/>
        <w:rPr>
          <w:rFonts w:ascii="Consolas" w:hAnsi="Consolas"/>
          <w:sz w:val="18"/>
          <w:szCs w:val="18"/>
        </w:rPr>
      </w:pPr>
      <w:r w:rsidRPr="004E6E24">
        <w:rPr>
          <w:rFonts w:ascii="Consolas" w:hAnsi="Consolas"/>
          <w:sz w:val="18"/>
          <w:szCs w:val="18"/>
        </w:rPr>
        <w:t xml:space="preserve">            &lt;Node id="945131465" depth="5" health="100" X="1" Y="-2" type="Pipe"&gt;</w:t>
      </w:r>
    </w:p>
    <w:p w:rsidR="004E6E24" w:rsidRPr="004E6E24" w:rsidRDefault="004E6E24" w:rsidP="004E6E24">
      <w:pPr>
        <w:shd w:val="clear" w:color="auto" w:fill="F2F2F2" w:themeFill="background1" w:themeFillShade="F2"/>
        <w:rPr>
          <w:rFonts w:ascii="Consolas" w:hAnsi="Consolas"/>
          <w:sz w:val="18"/>
          <w:szCs w:val="18"/>
        </w:rPr>
      </w:pPr>
      <w:r w:rsidRPr="004E6E24">
        <w:rPr>
          <w:rFonts w:ascii="Consolas" w:hAnsi="Consolas"/>
          <w:sz w:val="18"/>
          <w:szCs w:val="18"/>
        </w:rPr>
        <w:t xml:space="preserve">              &lt;Node id="1760118062" depth="6" health="100" X="1" Y="-1" type="Turret" /&gt;</w:t>
      </w:r>
    </w:p>
    <w:p w:rsidR="004E6E24" w:rsidRPr="004E6E24" w:rsidRDefault="004E6E24" w:rsidP="004E6E24">
      <w:pPr>
        <w:shd w:val="clear" w:color="auto" w:fill="F2F2F2" w:themeFill="background1" w:themeFillShade="F2"/>
        <w:rPr>
          <w:rFonts w:ascii="Consolas" w:hAnsi="Consolas"/>
          <w:sz w:val="18"/>
          <w:szCs w:val="18"/>
        </w:rPr>
      </w:pPr>
      <w:r w:rsidRPr="004E6E24">
        <w:rPr>
          <w:rFonts w:ascii="Consolas" w:hAnsi="Consolas"/>
          <w:sz w:val="18"/>
          <w:szCs w:val="18"/>
        </w:rPr>
        <w:t xml:space="preserve">              &lt;Node id="538806051" depth="6" health="100" X="1" Y="-3" type="Turret"&gt;</w:t>
      </w:r>
    </w:p>
    <w:p w:rsidR="004E6E24" w:rsidRPr="004E6E24" w:rsidRDefault="004E6E24" w:rsidP="004E6E24">
      <w:pPr>
        <w:shd w:val="clear" w:color="auto" w:fill="F2F2F2" w:themeFill="background1" w:themeFillShade="F2"/>
        <w:rPr>
          <w:rFonts w:ascii="Consolas" w:hAnsi="Consolas"/>
          <w:sz w:val="18"/>
          <w:szCs w:val="18"/>
        </w:rPr>
      </w:pPr>
      <w:r w:rsidRPr="004E6E24">
        <w:rPr>
          <w:rFonts w:ascii="Consolas" w:hAnsi="Consolas"/>
          <w:sz w:val="18"/>
          <w:szCs w:val="18"/>
        </w:rPr>
        <w:t xml:space="preserve">                &lt;Node id="2141801052" depth="7" health="100" X="2" Y="-3" type="Pipe"&gt;</w:t>
      </w:r>
    </w:p>
    <w:p w:rsidR="004E6E24" w:rsidRPr="004E6E24" w:rsidRDefault="004E6E24" w:rsidP="004E6E24">
      <w:pPr>
        <w:shd w:val="clear" w:color="auto" w:fill="F2F2F2" w:themeFill="background1" w:themeFillShade="F2"/>
        <w:rPr>
          <w:rFonts w:ascii="Consolas" w:hAnsi="Consolas"/>
          <w:sz w:val="18"/>
          <w:szCs w:val="18"/>
        </w:rPr>
      </w:pPr>
      <w:r w:rsidRPr="004E6E24">
        <w:rPr>
          <w:rFonts w:ascii="Consolas" w:hAnsi="Consolas"/>
          <w:sz w:val="18"/>
          <w:szCs w:val="18"/>
        </w:rPr>
        <w:t xml:space="preserve">                  &lt;Node id="497990408" depth="8" health="100" X="2" Y="-4" type="Turret" /&gt;</w:t>
      </w:r>
    </w:p>
    <w:p w:rsidR="004E6E24" w:rsidRPr="004E6E24" w:rsidRDefault="004E6E24" w:rsidP="004E6E24">
      <w:pPr>
        <w:shd w:val="clear" w:color="auto" w:fill="F2F2F2" w:themeFill="background1" w:themeFillShade="F2"/>
        <w:rPr>
          <w:rFonts w:ascii="Consolas" w:hAnsi="Consolas"/>
          <w:sz w:val="18"/>
          <w:szCs w:val="18"/>
        </w:rPr>
      </w:pPr>
      <w:r w:rsidRPr="004E6E24">
        <w:rPr>
          <w:rFonts w:ascii="Consolas" w:hAnsi="Consolas"/>
          <w:sz w:val="18"/>
          <w:szCs w:val="18"/>
        </w:rPr>
        <w:t xml:space="preserve">                &lt;/Node&gt;</w:t>
      </w:r>
    </w:p>
    <w:p w:rsidR="004E6E24" w:rsidRPr="004E6E24" w:rsidRDefault="004E6E24" w:rsidP="004E6E24">
      <w:pPr>
        <w:shd w:val="clear" w:color="auto" w:fill="F2F2F2" w:themeFill="background1" w:themeFillShade="F2"/>
        <w:rPr>
          <w:rFonts w:ascii="Consolas" w:hAnsi="Consolas"/>
          <w:sz w:val="18"/>
          <w:szCs w:val="18"/>
        </w:rPr>
      </w:pPr>
      <w:r w:rsidRPr="004E6E24">
        <w:rPr>
          <w:rFonts w:ascii="Consolas" w:hAnsi="Consolas"/>
          <w:sz w:val="18"/>
          <w:szCs w:val="18"/>
        </w:rPr>
        <w:t xml:space="preserve">              &lt;/Node&gt;</w:t>
      </w:r>
    </w:p>
    <w:p w:rsidR="004E6E24" w:rsidRPr="004E6E24" w:rsidRDefault="004E6E24" w:rsidP="004E6E24">
      <w:pPr>
        <w:shd w:val="clear" w:color="auto" w:fill="F2F2F2" w:themeFill="background1" w:themeFillShade="F2"/>
        <w:rPr>
          <w:rFonts w:ascii="Consolas" w:hAnsi="Consolas"/>
          <w:sz w:val="18"/>
          <w:szCs w:val="18"/>
        </w:rPr>
      </w:pPr>
      <w:r w:rsidRPr="004E6E24">
        <w:rPr>
          <w:rFonts w:ascii="Consolas" w:hAnsi="Consolas"/>
          <w:sz w:val="18"/>
          <w:szCs w:val="18"/>
        </w:rPr>
        <w:t xml:space="preserve">            &lt;/Node&gt;</w:t>
      </w:r>
    </w:p>
    <w:p w:rsidR="004E6E24" w:rsidRPr="004E6E24" w:rsidRDefault="004E6E24" w:rsidP="004E6E24">
      <w:pPr>
        <w:shd w:val="clear" w:color="auto" w:fill="F2F2F2" w:themeFill="background1" w:themeFillShade="F2"/>
        <w:rPr>
          <w:rFonts w:ascii="Consolas" w:hAnsi="Consolas"/>
          <w:sz w:val="18"/>
          <w:szCs w:val="18"/>
        </w:rPr>
      </w:pPr>
      <w:r w:rsidRPr="004E6E24">
        <w:rPr>
          <w:rFonts w:ascii="Consolas" w:hAnsi="Consolas"/>
          <w:sz w:val="18"/>
          <w:szCs w:val="18"/>
        </w:rPr>
        <w:t xml:space="preserve">          &lt;/Node&gt;</w:t>
      </w:r>
    </w:p>
    <w:p w:rsidR="004E6E24" w:rsidRPr="004E6E24" w:rsidRDefault="004E6E24" w:rsidP="004E6E24">
      <w:pPr>
        <w:shd w:val="clear" w:color="auto" w:fill="F2F2F2" w:themeFill="background1" w:themeFillShade="F2"/>
        <w:rPr>
          <w:rFonts w:ascii="Consolas" w:hAnsi="Consolas"/>
          <w:sz w:val="18"/>
          <w:szCs w:val="18"/>
        </w:rPr>
      </w:pPr>
      <w:r w:rsidRPr="004E6E24">
        <w:rPr>
          <w:rFonts w:ascii="Consolas" w:hAnsi="Consolas"/>
          <w:sz w:val="18"/>
          <w:szCs w:val="18"/>
        </w:rPr>
        <w:t xml:space="preserve">        &lt;/Node&gt;</w:t>
      </w:r>
    </w:p>
    <w:p w:rsidR="004E6E24" w:rsidRPr="004E6E24" w:rsidRDefault="004E6E24" w:rsidP="004E6E24">
      <w:pPr>
        <w:shd w:val="clear" w:color="auto" w:fill="F2F2F2" w:themeFill="background1" w:themeFillShade="F2"/>
        <w:rPr>
          <w:rFonts w:ascii="Consolas" w:hAnsi="Consolas"/>
          <w:sz w:val="18"/>
          <w:szCs w:val="18"/>
        </w:rPr>
      </w:pPr>
      <w:r w:rsidRPr="004E6E24">
        <w:rPr>
          <w:rFonts w:ascii="Consolas" w:hAnsi="Consolas"/>
          <w:sz w:val="18"/>
          <w:szCs w:val="18"/>
        </w:rPr>
        <w:t xml:space="preserve">      &lt;/Node&gt;</w:t>
      </w:r>
    </w:p>
    <w:p w:rsidR="004E6E24" w:rsidRPr="004E6E24" w:rsidRDefault="004E6E24" w:rsidP="004E6E24">
      <w:pPr>
        <w:shd w:val="clear" w:color="auto" w:fill="F2F2F2" w:themeFill="background1" w:themeFillShade="F2"/>
        <w:rPr>
          <w:rFonts w:ascii="Consolas" w:hAnsi="Consolas"/>
          <w:sz w:val="18"/>
          <w:szCs w:val="18"/>
        </w:rPr>
      </w:pPr>
      <w:r w:rsidRPr="004E6E24">
        <w:rPr>
          <w:rFonts w:ascii="Consolas" w:hAnsi="Consolas"/>
          <w:sz w:val="18"/>
          <w:szCs w:val="18"/>
        </w:rPr>
        <w:t xml:space="preserve">    &lt;/Node&gt;</w:t>
      </w:r>
    </w:p>
    <w:p w:rsidR="004E6E24" w:rsidRPr="004E6E24" w:rsidRDefault="004E6E24" w:rsidP="004E6E24">
      <w:pPr>
        <w:shd w:val="clear" w:color="auto" w:fill="F2F2F2" w:themeFill="background1" w:themeFillShade="F2"/>
        <w:rPr>
          <w:rFonts w:ascii="Consolas" w:hAnsi="Consolas"/>
          <w:sz w:val="18"/>
          <w:szCs w:val="18"/>
        </w:rPr>
      </w:pPr>
      <w:r w:rsidRPr="004E6E24">
        <w:rPr>
          <w:rFonts w:ascii="Consolas" w:hAnsi="Consolas"/>
          <w:sz w:val="18"/>
          <w:szCs w:val="18"/>
        </w:rPr>
        <w:t xml:space="preserve">  &lt;/Node&gt;</w:t>
      </w:r>
    </w:p>
    <w:p w:rsidR="00AC4965" w:rsidRPr="004E6E24" w:rsidRDefault="004E6E24" w:rsidP="004E6E24">
      <w:pPr>
        <w:keepNext/>
        <w:shd w:val="clear" w:color="auto" w:fill="F2F2F2" w:themeFill="background1" w:themeFillShade="F2"/>
        <w:rPr>
          <w:rFonts w:ascii="Consolas" w:hAnsi="Consolas"/>
          <w:sz w:val="22"/>
          <w:szCs w:val="18"/>
        </w:rPr>
      </w:pPr>
      <w:r w:rsidRPr="004E6E24">
        <w:rPr>
          <w:rFonts w:ascii="Consolas" w:hAnsi="Consolas"/>
          <w:sz w:val="18"/>
          <w:szCs w:val="18"/>
        </w:rPr>
        <w:t>&lt;/Station&gt;</w:t>
      </w:r>
    </w:p>
    <w:p w:rsidR="00AC4965" w:rsidRPr="004E6E24" w:rsidRDefault="004E6E24" w:rsidP="004E6E24">
      <w:pPr>
        <w:pStyle w:val="Caption"/>
        <w:shd w:val="clear" w:color="auto" w:fill="F2F2F2" w:themeFill="background1" w:themeFillShade="F2"/>
        <w:jc w:val="center"/>
        <w:rPr>
          <w:sz w:val="22"/>
        </w:rPr>
      </w:pPr>
      <w:r w:rsidRPr="004E6E24">
        <w:rPr>
          <w:sz w:val="22"/>
        </w:rPr>
        <w:t xml:space="preserve">Code </w:t>
      </w:r>
      <w:r w:rsidRPr="004E6E24">
        <w:rPr>
          <w:sz w:val="22"/>
        </w:rPr>
        <w:fldChar w:fldCharType="begin"/>
      </w:r>
      <w:r w:rsidRPr="004E6E24">
        <w:rPr>
          <w:sz w:val="22"/>
        </w:rPr>
        <w:instrText xml:space="preserve"> SEQ Code \* ARABIC </w:instrText>
      </w:r>
      <w:r w:rsidRPr="004E6E24">
        <w:rPr>
          <w:sz w:val="22"/>
        </w:rPr>
        <w:fldChar w:fldCharType="separate"/>
      </w:r>
      <w:r w:rsidR="00E7289B">
        <w:rPr>
          <w:noProof/>
          <w:sz w:val="22"/>
        </w:rPr>
        <w:t>15</w:t>
      </w:r>
      <w:r w:rsidRPr="004E6E24">
        <w:rPr>
          <w:sz w:val="22"/>
        </w:rPr>
        <w:fldChar w:fldCharType="end"/>
      </w:r>
      <w:r w:rsidRPr="004E6E24">
        <w:rPr>
          <w:sz w:val="22"/>
        </w:rPr>
        <w:t xml:space="preserve"> - An example of a Station serialized by StationToXML.cs.</w:t>
      </w:r>
    </w:p>
    <w:sectPr w:rsidR="00AC4965" w:rsidRPr="004E6E24" w:rsidSect="005E0BBC">
      <w:headerReference w:type="default" r:id="rId23"/>
      <w:footerReference w:type="default" r:id="rId24"/>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27D8" w:rsidRDefault="008627D8" w:rsidP="00DA5841">
      <w:r>
        <w:separator/>
      </w:r>
    </w:p>
  </w:endnote>
  <w:endnote w:type="continuationSeparator" w:id="0">
    <w:p w:rsidR="008627D8" w:rsidRDefault="008627D8" w:rsidP="00DA58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Gentium Plus Compact">
    <w:panose1 w:val="02000503060000020004"/>
    <w:charset w:val="00"/>
    <w:family w:val="auto"/>
    <w:pitch w:val="variable"/>
    <w:sig w:usb0="E00002FF" w:usb1="5200E1FB" w:usb2="02000029" w:usb3="00000000" w:csb0="0000019F" w:csb1="00000000"/>
  </w:font>
  <w:font w:name="Roboto Condensed">
    <w:altName w:val="Times New Roman"/>
    <w:panose1 w:val="00000000000000000000"/>
    <w:charset w:val="00"/>
    <w:family w:val="auto"/>
    <w:pitch w:val="variable"/>
    <w:sig w:usb0="E00002FF" w:usb1="5000205B" w:usb2="0000002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Droid Serif">
    <w:altName w:val="Gentium Plus Compact"/>
    <w:panose1 w:val="02020600060500020200"/>
    <w:charset w:val="00"/>
    <w:family w:val="roman"/>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1017370"/>
      <w:docPartObj>
        <w:docPartGallery w:val="Page Numbers (Bottom of Page)"/>
        <w:docPartUnique/>
      </w:docPartObj>
    </w:sdtPr>
    <w:sdtEndPr>
      <w:rPr>
        <w:noProof/>
      </w:rPr>
    </w:sdtEndPr>
    <w:sdtContent>
      <w:p w:rsidR="008A48CB" w:rsidRDefault="008A48CB" w:rsidP="00964581">
        <w:pPr>
          <w:pStyle w:val="Footer"/>
          <w:jc w:val="right"/>
        </w:pPr>
        <w:r>
          <w:fldChar w:fldCharType="begin"/>
        </w:r>
        <w:r>
          <w:instrText xml:space="preserve"> PAGE   \* MERGEFORMAT </w:instrText>
        </w:r>
        <w:r>
          <w:fldChar w:fldCharType="separate"/>
        </w:r>
        <w:r w:rsidR="00E7289B">
          <w:rPr>
            <w:noProof/>
          </w:rPr>
          <w:t>1</w:t>
        </w:r>
        <w:r>
          <w:rPr>
            <w:noProof/>
          </w:rPr>
          <w:fldChar w:fldCharType="end"/>
        </w:r>
      </w:p>
    </w:sdtContent>
  </w:sdt>
  <w:p w:rsidR="008A48CB" w:rsidRDefault="008A48CB" w:rsidP="00DA58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27D8" w:rsidRDefault="008627D8" w:rsidP="00DA5841">
      <w:r>
        <w:separator/>
      </w:r>
    </w:p>
  </w:footnote>
  <w:footnote w:type="continuationSeparator" w:id="0">
    <w:p w:rsidR="008627D8" w:rsidRDefault="008627D8" w:rsidP="00DA584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8CB" w:rsidRPr="00964581" w:rsidRDefault="008A48CB" w:rsidP="00DA5841">
    <w:pPr>
      <w:pStyle w:val="Header"/>
      <w:rPr>
        <w:sz w:val="22"/>
      </w:rPr>
    </w:pPr>
    <w:r w:rsidRPr="00964581">
      <w:rPr>
        <w:sz w:val="22"/>
      </w:rPr>
      <w:t>CO3015 Computer Science Project</w:t>
    </w:r>
    <w:r w:rsidRPr="00964581">
      <w:rPr>
        <w:sz w:val="22"/>
      </w:rPr>
      <w:ptab w:relativeTo="margin" w:alignment="right" w:leader="none"/>
    </w:r>
    <w:r w:rsidRPr="00964581">
      <w:rPr>
        <w:sz w:val="22"/>
      </w:rPr>
      <w:t>Christopher John Cola (cjc44)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82775B"/>
    <w:multiLevelType w:val="multilevel"/>
    <w:tmpl w:val="B0D8E41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57546BB4"/>
    <w:multiLevelType w:val="hybridMultilevel"/>
    <w:tmpl w:val="37B0A5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C2F5E3C"/>
    <w:multiLevelType w:val="multilevel"/>
    <w:tmpl w:val="BE821E2E"/>
    <w:lvl w:ilvl="0">
      <w:start w:val="5"/>
      <w:numFmt w:val="decimal"/>
      <w:lvlText w:val="%1"/>
      <w:lvlJc w:val="left"/>
      <w:pPr>
        <w:ind w:left="360" w:hanging="360"/>
      </w:pPr>
      <w:rPr>
        <w:rFonts w:hint="default"/>
        <w:color w:val="6B9F25" w:themeColor="hyperlink"/>
        <w:u w:val="single"/>
      </w:rPr>
    </w:lvl>
    <w:lvl w:ilvl="1">
      <w:start w:val="6"/>
      <w:numFmt w:val="decimal"/>
      <w:lvlText w:val="%1.%2"/>
      <w:lvlJc w:val="left"/>
      <w:pPr>
        <w:ind w:left="940" w:hanging="720"/>
      </w:pPr>
      <w:rPr>
        <w:rFonts w:hint="default"/>
        <w:color w:val="6B9F25" w:themeColor="hyperlink"/>
        <w:u w:val="single"/>
      </w:rPr>
    </w:lvl>
    <w:lvl w:ilvl="2">
      <w:start w:val="1"/>
      <w:numFmt w:val="decimal"/>
      <w:lvlText w:val="%1.%2.%3"/>
      <w:lvlJc w:val="left"/>
      <w:pPr>
        <w:ind w:left="1520" w:hanging="1080"/>
      </w:pPr>
      <w:rPr>
        <w:rFonts w:hint="default"/>
        <w:color w:val="6B9F25" w:themeColor="hyperlink"/>
        <w:u w:val="single"/>
      </w:rPr>
    </w:lvl>
    <w:lvl w:ilvl="3">
      <w:start w:val="1"/>
      <w:numFmt w:val="decimal"/>
      <w:lvlText w:val="%1.%2.%3.%4"/>
      <w:lvlJc w:val="left"/>
      <w:pPr>
        <w:ind w:left="2100" w:hanging="1440"/>
      </w:pPr>
      <w:rPr>
        <w:rFonts w:hint="default"/>
        <w:color w:val="6B9F25" w:themeColor="hyperlink"/>
        <w:u w:val="single"/>
      </w:rPr>
    </w:lvl>
    <w:lvl w:ilvl="4">
      <w:start w:val="1"/>
      <w:numFmt w:val="decimal"/>
      <w:lvlText w:val="%1.%2.%3.%4.%5"/>
      <w:lvlJc w:val="left"/>
      <w:pPr>
        <w:ind w:left="2680" w:hanging="1800"/>
      </w:pPr>
      <w:rPr>
        <w:rFonts w:hint="default"/>
        <w:color w:val="6B9F25" w:themeColor="hyperlink"/>
        <w:u w:val="single"/>
      </w:rPr>
    </w:lvl>
    <w:lvl w:ilvl="5">
      <w:start w:val="1"/>
      <w:numFmt w:val="decimal"/>
      <w:lvlText w:val="%1.%2.%3.%4.%5.%6"/>
      <w:lvlJc w:val="left"/>
      <w:pPr>
        <w:ind w:left="3260" w:hanging="2160"/>
      </w:pPr>
      <w:rPr>
        <w:rFonts w:hint="default"/>
        <w:color w:val="6B9F25" w:themeColor="hyperlink"/>
        <w:u w:val="single"/>
      </w:rPr>
    </w:lvl>
    <w:lvl w:ilvl="6">
      <w:start w:val="1"/>
      <w:numFmt w:val="decimal"/>
      <w:lvlText w:val="%1.%2.%3.%4.%5.%6.%7"/>
      <w:lvlJc w:val="left"/>
      <w:pPr>
        <w:ind w:left="3840" w:hanging="2520"/>
      </w:pPr>
      <w:rPr>
        <w:rFonts w:hint="default"/>
        <w:color w:val="6B9F25" w:themeColor="hyperlink"/>
        <w:u w:val="single"/>
      </w:rPr>
    </w:lvl>
    <w:lvl w:ilvl="7">
      <w:start w:val="1"/>
      <w:numFmt w:val="decimal"/>
      <w:lvlText w:val="%1.%2.%3.%4.%5.%6.%7.%8"/>
      <w:lvlJc w:val="left"/>
      <w:pPr>
        <w:ind w:left="4420" w:hanging="2880"/>
      </w:pPr>
      <w:rPr>
        <w:rFonts w:hint="default"/>
        <w:color w:val="6B9F25" w:themeColor="hyperlink"/>
        <w:u w:val="single"/>
      </w:rPr>
    </w:lvl>
    <w:lvl w:ilvl="8">
      <w:start w:val="1"/>
      <w:numFmt w:val="decimal"/>
      <w:lvlText w:val="%1.%2.%3.%4.%5.%6.%7.%8.%9"/>
      <w:lvlJc w:val="left"/>
      <w:pPr>
        <w:ind w:left="4640" w:hanging="2880"/>
      </w:pPr>
      <w:rPr>
        <w:rFonts w:hint="default"/>
        <w:color w:val="6B9F25" w:themeColor="hyperlink"/>
        <w:u w:val="single"/>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1D80"/>
    <w:rsid w:val="000008C5"/>
    <w:rsid w:val="00001A2C"/>
    <w:rsid w:val="00001BF5"/>
    <w:rsid w:val="0000264E"/>
    <w:rsid w:val="00004C30"/>
    <w:rsid w:val="000050DB"/>
    <w:rsid w:val="000068E3"/>
    <w:rsid w:val="00006C1A"/>
    <w:rsid w:val="0000765B"/>
    <w:rsid w:val="00011224"/>
    <w:rsid w:val="00011727"/>
    <w:rsid w:val="00011A5E"/>
    <w:rsid w:val="00011EFC"/>
    <w:rsid w:val="000121A5"/>
    <w:rsid w:val="00012883"/>
    <w:rsid w:val="0001371E"/>
    <w:rsid w:val="00013F20"/>
    <w:rsid w:val="000141D7"/>
    <w:rsid w:val="0001471A"/>
    <w:rsid w:val="00015410"/>
    <w:rsid w:val="0001555B"/>
    <w:rsid w:val="000160C4"/>
    <w:rsid w:val="00016598"/>
    <w:rsid w:val="0001665A"/>
    <w:rsid w:val="000170FA"/>
    <w:rsid w:val="00017364"/>
    <w:rsid w:val="00017686"/>
    <w:rsid w:val="00017C1D"/>
    <w:rsid w:val="0002011C"/>
    <w:rsid w:val="00020306"/>
    <w:rsid w:val="00020E91"/>
    <w:rsid w:val="00022144"/>
    <w:rsid w:val="000226A9"/>
    <w:rsid w:val="00022E7C"/>
    <w:rsid w:val="0002310A"/>
    <w:rsid w:val="000231CE"/>
    <w:rsid w:val="00023ADA"/>
    <w:rsid w:val="00023F25"/>
    <w:rsid w:val="0002481E"/>
    <w:rsid w:val="00025121"/>
    <w:rsid w:val="000256BB"/>
    <w:rsid w:val="00025778"/>
    <w:rsid w:val="00025CBD"/>
    <w:rsid w:val="0002648C"/>
    <w:rsid w:val="00026681"/>
    <w:rsid w:val="0002711F"/>
    <w:rsid w:val="00030558"/>
    <w:rsid w:val="000317CB"/>
    <w:rsid w:val="00031AEE"/>
    <w:rsid w:val="0003298C"/>
    <w:rsid w:val="000329B1"/>
    <w:rsid w:val="00032CBE"/>
    <w:rsid w:val="00034386"/>
    <w:rsid w:val="00034ECF"/>
    <w:rsid w:val="0003557C"/>
    <w:rsid w:val="0003597A"/>
    <w:rsid w:val="00036172"/>
    <w:rsid w:val="000367A2"/>
    <w:rsid w:val="00036A01"/>
    <w:rsid w:val="00036D93"/>
    <w:rsid w:val="00036F40"/>
    <w:rsid w:val="00040122"/>
    <w:rsid w:val="000406FE"/>
    <w:rsid w:val="000408EE"/>
    <w:rsid w:val="00041534"/>
    <w:rsid w:val="00042EB5"/>
    <w:rsid w:val="000434DB"/>
    <w:rsid w:val="0004376B"/>
    <w:rsid w:val="000439E5"/>
    <w:rsid w:val="0004466C"/>
    <w:rsid w:val="0004481B"/>
    <w:rsid w:val="0004547F"/>
    <w:rsid w:val="00045D02"/>
    <w:rsid w:val="00047483"/>
    <w:rsid w:val="000476C8"/>
    <w:rsid w:val="00047AD5"/>
    <w:rsid w:val="0005071A"/>
    <w:rsid w:val="000510EB"/>
    <w:rsid w:val="000539DE"/>
    <w:rsid w:val="00054545"/>
    <w:rsid w:val="000547AF"/>
    <w:rsid w:val="00054F71"/>
    <w:rsid w:val="0005513F"/>
    <w:rsid w:val="00055273"/>
    <w:rsid w:val="00055808"/>
    <w:rsid w:val="000562B3"/>
    <w:rsid w:val="0005667E"/>
    <w:rsid w:val="00056886"/>
    <w:rsid w:val="00056BC2"/>
    <w:rsid w:val="00060324"/>
    <w:rsid w:val="00060662"/>
    <w:rsid w:val="00060986"/>
    <w:rsid w:val="00060B3D"/>
    <w:rsid w:val="00060EB2"/>
    <w:rsid w:val="00061ADB"/>
    <w:rsid w:val="00061BAF"/>
    <w:rsid w:val="00062298"/>
    <w:rsid w:val="000633E6"/>
    <w:rsid w:val="0006368F"/>
    <w:rsid w:val="00063A12"/>
    <w:rsid w:val="00063E21"/>
    <w:rsid w:val="00064C26"/>
    <w:rsid w:val="00064CBE"/>
    <w:rsid w:val="000654F9"/>
    <w:rsid w:val="0006591D"/>
    <w:rsid w:val="000665B2"/>
    <w:rsid w:val="00066BF9"/>
    <w:rsid w:val="0006744C"/>
    <w:rsid w:val="000675AD"/>
    <w:rsid w:val="0006774D"/>
    <w:rsid w:val="000678FD"/>
    <w:rsid w:val="00067EFC"/>
    <w:rsid w:val="00070381"/>
    <w:rsid w:val="0007046A"/>
    <w:rsid w:val="000709A8"/>
    <w:rsid w:val="000712FA"/>
    <w:rsid w:val="00071555"/>
    <w:rsid w:val="00071A4A"/>
    <w:rsid w:val="00071E63"/>
    <w:rsid w:val="00072E0E"/>
    <w:rsid w:val="00073435"/>
    <w:rsid w:val="000737BA"/>
    <w:rsid w:val="0007560E"/>
    <w:rsid w:val="00075E52"/>
    <w:rsid w:val="00076BA1"/>
    <w:rsid w:val="00076F46"/>
    <w:rsid w:val="00076FD9"/>
    <w:rsid w:val="00077BFF"/>
    <w:rsid w:val="000802D0"/>
    <w:rsid w:val="00080521"/>
    <w:rsid w:val="000805F6"/>
    <w:rsid w:val="00080AF5"/>
    <w:rsid w:val="0008181A"/>
    <w:rsid w:val="00081B6D"/>
    <w:rsid w:val="0008310F"/>
    <w:rsid w:val="00083E7E"/>
    <w:rsid w:val="000841EC"/>
    <w:rsid w:val="000847FE"/>
    <w:rsid w:val="00084C41"/>
    <w:rsid w:val="000853F1"/>
    <w:rsid w:val="00085849"/>
    <w:rsid w:val="00085A67"/>
    <w:rsid w:val="00087AC1"/>
    <w:rsid w:val="00087B48"/>
    <w:rsid w:val="00090538"/>
    <w:rsid w:val="00091908"/>
    <w:rsid w:val="00091D5E"/>
    <w:rsid w:val="00091D6B"/>
    <w:rsid w:val="000923B0"/>
    <w:rsid w:val="00092C11"/>
    <w:rsid w:val="00093684"/>
    <w:rsid w:val="00093D96"/>
    <w:rsid w:val="00094455"/>
    <w:rsid w:val="0009533D"/>
    <w:rsid w:val="00095916"/>
    <w:rsid w:val="00096390"/>
    <w:rsid w:val="0009665F"/>
    <w:rsid w:val="0009734B"/>
    <w:rsid w:val="00097A9D"/>
    <w:rsid w:val="000A085D"/>
    <w:rsid w:val="000A0A3A"/>
    <w:rsid w:val="000A15AC"/>
    <w:rsid w:val="000A26E2"/>
    <w:rsid w:val="000A2CA5"/>
    <w:rsid w:val="000A315C"/>
    <w:rsid w:val="000A35B3"/>
    <w:rsid w:val="000A3D49"/>
    <w:rsid w:val="000A4A60"/>
    <w:rsid w:val="000A4EEE"/>
    <w:rsid w:val="000A519A"/>
    <w:rsid w:val="000A5D28"/>
    <w:rsid w:val="000A6120"/>
    <w:rsid w:val="000A6672"/>
    <w:rsid w:val="000A761D"/>
    <w:rsid w:val="000A78C6"/>
    <w:rsid w:val="000A7C20"/>
    <w:rsid w:val="000A7CFB"/>
    <w:rsid w:val="000B0C08"/>
    <w:rsid w:val="000B2B8B"/>
    <w:rsid w:val="000B3EFD"/>
    <w:rsid w:val="000B495D"/>
    <w:rsid w:val="000B5604"/>
    <w:rsid w:val="000B6EBE"/>
    <w:rsid w:val="000B74E6"/>
    <w:rsid w:val="000B7F66"/>
    <w:rsid w:val="000C014A"/>
    <w:rsid w:val="000C04E6"/>
    <w:rsid w:val="000C1090"/>
    <w:rsid w:val="000C133A"/>
    <w:rsid w:val="000C17F8"/>
    <w:rsid w:val="000C25BF"/>
    <w:rsid w:val="000C2BAC"/>
    <w:rsid w:val="000C2CAE"/>
    <w:rsid w:val="000C3760"/>
    <w:rsid w:val="000C3940"/>
    <w:rsid w:val="000C4167"/>
    <w:rsid w:val="000C429D"/>
    <w:rsid w:val="000C43B4"/>
    <w:rsid w:val="000C5217"/>
    <w:rsid w:val="000C53B3"/>
    <w:rsid w:val="000C59ED"/>
    <w:rsid w:val="000C621E"/>
    <w:rsid w:val="000C6DC5"/>
    <w:rsid w:val="000C6F77"/>
    <w:rsid w:val="000C705E"/>
    <w:rsid w:val="000C78D8"/>
    <w:rsid w:val="000D0923"/>
    <w:rsid w:val="000D1522"/>
    <w:rsid w:val="000D19F4"/>
    <w:rsid w:val="000D1A48"/>
    <w:rsid w:val="000D22FA"/>
    <w:rsid w:val="000D2C49"/>
    <w:rsid w:val="000D2FB9"/>
    <w:rsid w:val="000D3ACF"/>
    <w:rsid w:val="000D4149"/>
    <w:rsid w:val="000D491B"/>
    <w:rsid w:val="000D585C"/>
    <w:rsid w:val="000D67D4"/>
    <w:rsid w:val="000D777B"/>
    <w:rsid w:val="000E017D"/>
    <w:rsid w:val="000E0799"/>
    <w:rsid w:val="000E1F8F"/>
    <w:rsid w:val="000E2352"/>
    <w:rsid w:val="000E2B8A"/>
    <w:rsid w:val="000E3330"/>
    <w:rsid w:val="000E3530"/>
    <w:rsid w:val="000E383D"/>
    <w:rsid w:val="000E39C8"/>
    <w:rsid w:val="000E3C25"/>
    <w:rsid w:val="000E3D6E"/>
    <w:rsid w:val="000E4904"/>
    <w:rsid w:val="000E5671"/>
    <w:rsid w:val="000E64A7"/>
    <w:rsid w:val="000E7F42"/>
    <w:rsid w:val="000F01F1"/>
    <w:rsid w:val="000F02DE"/>
    <w:rsid w:val="000F0417"/>
    <w:rsid w:val="000F054A"/>
    <w:rsid w:val="000F0619"/>
    <w:rsid w:val="000F0C58"/>
    <w:rsid w:val="000F1B21"/>
    <w:rsid w:val="000F1FA6"/>
    <w:rsid w:val="000F3FF4"/>
    <w:rsid w:val="000F438C"/>
    <w:rsid w:val="000F4853"/>
    <w:rsid w:val="000F5C5A"/>
    <w:rsid w:val="000F62DD"/>
    <w:rsid w:val="000F761D"/>
    <w:rsid w:val="000F79CA"/>
    <w:rsid w:val="001008AC"/>
    <w:rsid w:val="00100DE7"/>
    <w:rsid w:val="00101EF6"/>
    <w:rsid w:val="001027AA"/>
    <w:rsid w:val="00102AFD"/>
    <w:rsid w:val="00102C45"/>
    <w:rsid w:val="00102FCE"/>
    <w:rsid w:val="001033FB"/>
    <w:rsid w:val="001047C2"/>
    <w:rsid w:val="00104845"/>
    <w:rsid w:val="00104CCB"/>
    <w:rsid w:val="00104EC7"/>
    <w:rsid w:val="001050AE"/>
    <w:rsid w:val="001052CA"/>
    <w:rsid w:val="001055E2"/>
    <w:rsid w:val="00106657"/>
    <w:rsid w:val="00107200"/>
    <w:rsid w:val="00107212"/>
    <w:rsid w:val="00107464"/>
    <w:rsid w:val="00110863"/>
    <w:rsid w:val="00110FCB"/>
    <w:rsid w:val="001128D2"/>
    <w:rsid w:val="00112A9D"/>
    <w:rsid w:val="00113712"/>
    <w:rsid w:val="00113B8D"/>
    <w:rsid w:val="00113E6D"/>
    <w:rsid w:val="00113F0B"/>
    <w:rsid w:val="0011407A"/>
    <w:rsid w:val="00114B56"/>
    <w:rsid w:val="00114C25"/>
    <w:rsid w:val="001153C4"/>
    <w:rsid w:val="00115F6F"/>
    <w:rsid w:val="00116462"/>
    <w:rsid w:val="00117132"/>
    <w:rsid w:val="0011737F"/>
    <w:rsid w:val="00117E09"/>
    <w:rsid w:val="00120AEB"/>
    <w:rsid w:val="0012139F"/>
    <w:rsid w:val="001216F4"/>
    <w:rsid w:val="00122F6B"/>
    <w:rsid w:val="00122FA7"/>
    <w:rsid w:val="00123279"/>
    <w:rsid w:val="00124EB5"/>
    <w:rsid w:val="0012509A"/>
    <w:rsid w:val="00125E4F"/>
    <w:rsid w:val="001267CF"/>
    <w:rsid w:val="001279DC"/>
    <w:rsid w:val="00130427"/>
    <w:rsid w:val="00130629"/>
    <w:rsid w:val="00131175"/>
    <w:rsid w:val="001313F2"/>
    <w:rsid w:val="00131A51"/>
    <w:rsid w:val="001323C7"/>
    <w:rsid w:val="001327E0"/>
    <w:rsid w:val="00132A6F"/>
    <w:rsid w:val="001334B4"/>
    <w:rsid w:val="0013354A"/>
    <w:rsid w:val="001344E8"/>
    <w:rsid w:val="00134818"/>
    <w:rsid w:val="0013529A"/>
    <w:rsid w:val="00135554"/>
    <w:rsid w:val="00136171"/>
    <w:rsid w:val="0013673B"/>
    <w:rsid w:val="00136815"/>
    <w:rsid w:val="00136B9A"/>
    <w:rsid w:val="00137175"/>
    <w:rsid w:val="0013798A"/>
    <w:rsid w:val="00142345"/>
    <w:rsid w:val="00142365"/>
    <w:rsid w:val="00142E89"/>
    <w:rsid w:val="00143B92"/>
    <w:rsid w:val="00143BDC"/>
    <w:rsid w:val="00143F12"/>
    <w:rsid w:val="0014476F"/>
    <w:rsid w:val="001451BD"/>
    <w:rsid w:val="00145611"/>
    <w:rsid w:val="001463C7"/>
    <w:rsid w:val="00146E6E"/>
    <w:rsid w:val="001478CF"/>
    <w:rsid w:val="00151361"/>
    <w:rsid w:val="00151B77"/>
    <w:rsid w:val="00151C93"/>
    <w:rsid w:val="00151E3F"/>
    <w:rsid w:val="001527D3"/>
    <w:rsid w:val="00152970"/>
    <w:rsid w:val="00152B7B"/>
    <w:rsid w:val="0015353B"/>
    <w:rsid w:val="00153686"/>
    <w:rsid w:val="001539BD"/>
    <w:rsid w:val="00153B2A"/>
    <w:rsid w:val="00154111"/>
    <w:rsid w:val="001559D5"/>
    <w:rsid w:val="00155A21"/>
    <w:rsid w:val="00155D83"/>
    <w:rsid w:val="001560CE"/>
    <w:rsid w:val="001562A0"/>
    <w:rsid w:val="00156AEE"/>
    <w:rsid w:val="001575B9"/>
    <w:rsid w:val="00157A57"/>
    <w:rsid w:val="00157EFA"/>
    <w:rsid w:val="00162649"/>
    <w:rsid w:val="00162C95"/>
    <w:rsid w:val="00163FAD"/>
    <w:rsid w:val="001641C1"/>
    <w:rsid w:val="00164475"/>
    <w:rsid w:val="00164494"/>
    <w:rsid w:val="00164876"/>
    <w:rsid w:val="00164D89"/>
    <w:rsid w:val="0016570A"/>
    <w:rsid w:val="001657D0"/>
    <w:rsid w:val="0016592C"/>
    <w:rsid w:val="0016623C"/>
    <w:rsid w:val="00166807"/>
    <w:rsid w:val="00166907"/>
    <w:rsid w:val="00166C3C"/>
    <w:rsid w:val="00170376"/>
    <w:rsid w:val="00171186"/>
    <w:rsid w:val="0017121C"/>
    <w:rsid w:val="00171669"/>
    <w:rsid w:val="00171B92"/>
    <w:rsid w:val="00171DF3"/>
    <w:rsid w:val="0017278F"/>
    <w:rsid w:val="001740B1"/>
    <w:rsid w:val="00174151"/>
    <w:rsid w:val="001743FC"/>
    <w:rsid w:val="00174795"/>
    <w:rsid w:val="00174A8B"/>
    <w:rsid w:val="001752BE"/>
    <w:rsid w:val="00175979"/>
    <w:rsid w:val="00176542"/>
    <w:rsid w:val="00180A9C"/>
    <w:rsid w:val="00181269"/>
    <w:rsid w:val="001813A1"/>
    <w:rsid w:val="00181F66"/>
    <w:rsid w:val="0018216C"/>
    <w:rsid w:val="0018219E"/>
    <w:rsid w:val="001857FC"/>
    <w:rsid w:val="00185A59"/>
    <w:rsid w:val="00185B48"/>
    <w:rsid w:val="00186220"/>
    <w:rsid w:val="00186C45"/>
    <w:rsid w:val="00190BFB"/>
    <w:rsid w:val="0019159E"/>
    <w:rsid w:val="00191688"/>
    <w:rsid w:val="00191766"/>
    <w:rsid w:val="00192315"/>
    <w:rsid w:val="00192BF8"/>
    <w:rsid w:val="00194EDC"/>
    <w:rsid w:val="001954BC"/>
    <w:rsid w:val="00197CC4"/>
    <w:rsid w:val="00197D6D"/>
    <w:rsid w:val="001A018B"/>
    <w:rsid w:val="001A02B5"/>
    <w:rsid w:val="001A0850"/>
    <w:rsid w:val="001A1530"/>
    <w:rsid w:val="001A1DE5"/>
    <w:rsid w:val="001A2A77"/>
    <w:rsid w:val="001A473E"/>
    <w:rsid w:val="001A480B"/>
    <w:rsid w:val="001A4B99"/>
    <w:rsid w:val="001A5535"/>
    <w:rsid w:val="001A5D2E"/>
    <w:rsid w:val="001A75A3"/>
    <w:rsid w:val="001B12BC"/>
    <w:rsid w:val="001B1528"/>
    <w:rsid w:val="001B23D6"/>
    <w:rsid w:val="001B23F8"/>
    <w:rsid w:val="001B2563"/>
    <w:rsid w:val="001B2CC1"/>
    <w:rsid w:val="001B2F9C"/>
    <w:rsid w:val="001B3BF4"/>
    <w:rsid w:val="001B407C"/>
    <w:rsid w:val="001B40B9"/>
    <w:rsid w:val="001B579B"/>
    <w:rsid w:val="001B6C2B"/>
    <w:rsid w:val="001B6C36"/>
    <w:rsid w:val="001B7802"/>
    <w:rsid w:val="001B79B1"/>
    <w:rsid w:val="001C0486"/>
    <w:rsid w:val="001C0987"/>
    <w:rsid w:val="001C0EF7"/>
    <w:rsid w:val="001C1A32"/>
    <w:rsid w:val="001C2416"/>
    <w:rsid w:val="001C2AF6"/>
    <w:rsid w:val="001C2C4E"/>
    <w:rsid w:val="001C349E"/>
    <w:rsid w:val="001C3C5A"/>
    <w:rsid w:val="001C4407"/>
    <w:rsid w:val="001C443F"/>
    <w:rsid w:val="001C461B"/>
    <w:rsid w:val="001C5DD6"/>
    <w:rsid w:val="001C5F2E"/>
    <w:rsid w:val="001C61F8"/>
    <w:rsid w:val="001C6EDD"/>
    <w:rsid w:val="001C7511"/>
    <w:rsid w:val="001C7899"/>
    <w:rsid w:val="001D0773"/>
    <w:rsid w:val="001D0C58"/>
    <w:rsid w:val="001D1298"/>
    <w:rsid w:val="001D218A"/>
    <w:rsid w:val="001D2B09"/>
    <w:rsid w:val="001D3547"/>
    <w:rsid w:val="001D37C0"/>
    <w:rsid w:val="001D38AB"/>
    <w:rsid w:val="001D3959"/>
    <w:rsid w:val="001D3EC5"/>
    <w:rsid w:val="001D49DE"/>
    <w:rsid w:val="001D4F2B"/>
    <w:rsid w:val="001D5ADF"/>
    <w:rsid w:val="001D6701"/>
    <w:rsid w:val="001E03D2"/>
    <w:rsid w:val="001E04A3"/>
    <w:rsid w:val="001E0792"/>
    <w:rsid w:val="001E0A6A"/>
    <w:rsid w:val="001E1DD8"/>
    <w:rsid w:val="001E2695"/>
    <w:rsid w:val="001E388F"/>
    <w:rsid w:val="001E4557"/>
    <w:rsid w:val="001E529B"/>
    <w:rsid w:val="001E626E"/>
    <w:rsid w:val="001E6851"/>
    <w:rsid w:val="001E6EBC"/>
    <w:rsid w:val="001E73A9"/>
    <w:rsid w:val="001F015B"/>
    <w:rsid w:val="001F0BF2"/>
    <w:rsid w:val="001F207C"/>
    <w:rsid w:val="001F2BC3"/>
    <w:rsid w:val="001F2D09"/>
    <w:rsid w:val="001F376D"/>
    <w:rsid w:val="001F3BC2"/>
    <w:rsid w:val="001F52BE"/>
    <w:rsid w:val="001F68B4"/>
    <w:rsid w:val="001F6C29"/>
    <w:rsid w:val="00200B61"/>
    <w:rsid w:val="002019B4"/>
    <w:rsid w:val="00202BB0"/>
    <w:rsid w:val="0020581D"/>
    <w:rsid w:val="00205D10"/>
    <w:rsid w:val="00205D47"/>
    <w:rsid w:val="00205E5F"/>
    <w:rsid w:val="00206058"/>
    <w:rsid w:val="002063FA"/>
    <w:rsid w:val="00206AD9"/>
    <w:rsid w:val="00207EEF"/>
    <w:rsid w:val="00210D25"/>
    <w:rsid w:val="00211548"/>
    <w:rsid w:val="0021167D"/>
    <w:rsid w:val="002117DF"/>
    <w:rsid w:val="002120CA"/>
    <w:rsid w:val="0021210E"/>
    <w:rsid w:val="002123F2"/>
    <w:rsid w:val="00212D06"/>
    <w:rsid w:val="0021303F"/>
    <w:rsid w:val="0021308E"/>
    <w:rsid w:val="0021396B"/>
    <w:rsid w:val="00213EBD"/>
    <w:rsid w:val="00214F1B"/>
    <w:rsid w:val="00216A4D"/>
    <w:rsid w:val="00217EC1"/>
    <w:rsid w:val="0022030C"/>
    <w:rsid w:val="00220D8E"/>
    <w:rsid w:val="00221172"/>
    <w:rsid w:val="00221BAB"/>
    <w:rsid w:val="00222BD5"/>
    <w:rsid w:val="0022351C"/>
    <w:rsid w:val="002239EA"/>
    <w:rsid w:val="0022404E"/>
    <w:rsid w:val="002255E0"/>
    <w:rsid w:val="0022782F"/>
    <w:rsid w:val="00230476"/>
    <w:rsid w:val="00230F0C"/>
    <w:rsid w:val="00231B01"/>
    <w:rsid w:val="00231E00"/>
    <w:rsid w:val="00232417"/>
    <w:rsid w:val="00233349"/>
    <w:rsid w:val="00233BED"/>
    <w:rsid w:val="002347C1"/>
    <w:rsid w:val="00234F05"/>
    <w:rsid w:val="00235135"/>
    <w:rsid w:val="00236721"/>
    <w:rsid w:val="00240D22"/>
    <w:rsid w:val="00241233"/>
    <w:rsid w:val="00242038"/>
    <w:rsid w:val="0024233C"/>
    <w:rsid w:val="00243858"/>
    <w:rsid w:val="0024428B"/>
    <w:rsid w:val="00244B95"/>
    <w:rsid w:val="002466A9"/>
    <w:rsid w:val="002469AF"/>
    <w:rsid w:val="00246A73"/>
    <w:rsid w:val="00246BF0"/>
    <w:rsid w:val="00250808"/>
    <w:rsid w:val="00250948"/>
    <w:rsid w:val="00250988"/>
    <w:rsid w:val="00251165"/>
    <w:rsid w:val="00251279"/>
    <w:rsid w:val="00251919"/>
    <w:rsid w:val="002520F2"/>
    <w:rsid w:val="00253CA0"/>
    <w:rsid w:val="002541AA"/>
    <w:rsid w:val="00254B82"/>
    <w:rsid w:val="00255081"/>
    <w:rsid w:val="00255845"/>
    <w:rsid w:val="002564FD"/>
    <w:rsid w:val="002571BC"/>
    <w:rsid w:val="0025773E"/>
    <w:rsid w:val="002604C5"/>
    <w:rsid w:val="00260509"/>
    <w:rsid w:val="00261292"/>
    <w:rsid w:val="002622A8"/>
    <w:rsid w:val="002622BC"/>
    <w:rsid w:val="00262974"/>
    <w:rsid w:val="00263BF6"/>
    <w:rsid w:val="00264691"/>
    <w:rsid w:val="00265181"/>
    <w:rsid w:val="0026558E"/>
    <w:rsid w:val="00265982"/>
    <w:rsid w:val="002666AE"/>
    <w:rsid w:val="00266F93"/>
    <w:rsid w:val="00267845"/>
    <w:rsid w:val="00270005"/>
    <w:rsid w:val="0027034D"/>
    <w:rsid w:val="0027040B"/>
    <w:rsid w:val="00270564"/>
    <w:rsid w:val="002705E1"/>
    <w:rsid w:val="00271142"/>
    <w:rsid w:val="0027153E"/>
    <w:rsid w:val="00271F14"/>
    <w:rsid w:val="0027228F"/>
    <w:rsid w:val="00272AEF"/>
    <w:rsid w:val="00273182"/>
    <w:rsid w:val="0027346E"/>
    <w:rsid w:val="00274814"/>
    <w:rsid w:val="00274E65"/>
    <w:rsid w:val="00276EA8"/>
    <w:rsid w:val="00277E49"/>
    <w:rsid w:val="002821DB"/>
    <w:rsid w:val="00282256"/>
    <w:rsid w:val="00282745"/>
    <w:rsid w:val="002830FB"/>
    <w:rsid w:val="002832CE"/>
    <w:rsid w:val="0028375D"/>
    <w:rsid w:val="00284F8A"/>
    <w:rsid w:val="00285D8E"/>
    <w:rsid w:val="002863A9"/>
    <w:rsid w:val="0028671A"/>
    <w:rsid w:val="00286AB0"/>
    <w:rsid w:val="00286C30"/>
    <w:rsid w:val="00287AEF"/>
    <w:rsid w:val="00287B8D"/>
    <w:rsid w:val="002901E3"/>
    <w:rsid w:val="0029146A"/>
    <w:rsid w:val="00291A80"/>
    <w:rsid w:val="00291ED6"/>
    <w:rsid w:val="002927C4"/>
    <w:rsid w:val="00292BC7"/>
    <w:rsid w:val="00293B69"/>
    <w:rsid w:val="0029425E"/>
    <w:rsid w:val="00295248"/>
    <w:rsid w:val="002954BD"/>
    <w:rsid w:val="00295B16"/>
    <w:rsid w:val="00295CF1"/>
    <w:rsid w:val="00296460"/>
    <w:rsid w:val="0029698F"/>
    <w:rsid w:val="002A07AC"/>
    <w:rsid w:val="002A09AD"/>
    <w:rsid w:val="002A0CD2"/>
    <w:rsid w:val="002A0FC6"/>
    <w:rsid w:val="002A1316"/>
    <w:rsid w:val="002A18D1"/>
    <w:rsid w:val="002A1C6D"/>
    <w:rsid w:val="002A20C3"/>
    <w:rsid w:val="002A3A41"/>
    <w:rsid w:val="002A4679"/>
    <w:rsid w:val="002A50EF"/>
    <w:rsid w:val="002A5310"/>
    <w:rsid w:val="002A5413"/>
    <w:rsid w:val="002A5568"/>
    <w:rsid w:val="002A5F00"/>
    <w:rsid w:val="002A698A"/>
    <w:rsid w:val="002A6DA5"/>
    <w:rsid w:val="002A76BE"/>
    <w:rsid w:val="002B278E"/>
    <w:rsid w:val="002B288B"/>
    <w:rsid w:val="002B2C28"/>
    <w:rsid w:val="002B3E58"/>
    <w:rsid w:val="002B5C49"/>
    <w:rsid w:val="002B62AF"/>
    <w:rsid w:val="002B641F"/>
    <w:rsid w:val="002B6A3F"/>
    <w:rsid w:val="002B78E7"/>
    <w:rsid w:val="002B7AD0"/>
    <w:rsid w:val="002B7E97"/>
    <w:rsid w:val="002C0569"/>
    <w:rsid w:val="002C0F38"/>
    <w:rsid w:val="002C0F6F"/>
    <w:rsid w:val="002C1B5A"/>
    <w:rsid w:val="002C1DA8"/>
    <w:rsid w:val="002C25E7"/>
    <w:rsid w:val="002C2E41"/>
    <w:rsid w:val="002C320A"/>
    <w:rsid w:val="002C4838"/>
    <w:rsid w:val="002C49B1"/>
    <w:rsid w:val="002C4E41"/>
    <w:rsid w:val="002C53EF"/>
    <w:rsid w:val="002C6768"/>
    <w:rsid w:val="002C6A13"/>
    <w:rsid w:val="002C6E7F"/>
    <w:rsid w:val="002C74C4"/>
    <w:rsid w:val="002C75EF"/>
    <w:rsid w:val="002C783D"/>
    <w:rsid w:val="002C784E"/>
    <w:rsid w:val="002C7EDF"/>
    <w:rsid w:val="002D0CA1"/>
    <w:rsid w:val="002D147A"/>
    <w:rsid w:val="002D1B5C"/>
    <w:rsid w:val="002D1FCA"/>
    <w:rsid w:val="002D2171"/>
    <w:rsid w:val="002D22D3"/>
    <w:rsid w:val="002D335D"/>
    <w:rsid w:val="002D47E1"/>
    <w:rsid w:val="002D4BC6"/>
    <w:rsid w:val="002D4DBF"/>
    <w:rsid w:val="002D4F04"/>
    <w:rsid w:val="002D5A2E"/>
    <w:rsid w:val="002D62F4"/>
    <w:rsid w:val="002E00FD"/>
    <w:rsid w:val="002E016D"/>
    <w:rsid w:val="002E0307"/>
    <w:rsid w:val="002E0B6C"/>
    <w:rsid w:val="002E1670"/>
    <w:rsid w:val="002E1E48"/>
    <w:rsid w:val="002E2731"/>
    <w:rsid w:val="002E3FA9"/>
    <w:rsid w:val="002E47A1"/>
    <w:rsid w:val="002E4B79"/>
    <w:rsid w:val="002E6D5D"/>
    <w:rsid w:val="002E6ED8"/>
    <w:rsid w:val="002E704D"/>
    <w:rsid w:val="002E741F"/>
    <w:rsid w:val="002E7510"/>
    <w:rsid w:val="002F132B"/>
    <w:rsid w:val="002F1348"/>
    <w:rsid w:val="002F20C3"/>
    <w:rsid w:val="002F243A"/>
    <w:rsid w:val="002F24CC"/>
    <w:rsid w:val="002F36C4"/>
    <w:rsid w:val="002F3A5B"/>
    <w:rsid w:val="002F4063"/>
    <w:rsid w:val="002F4196"/>
    <w:rsid w:val="002F423F"/>
    <w:rsid w:val="002F45F7"/>
    <w:rsid w:val="002F569C"/>
    <w:rsid w:val="002F572F"/>
    <w:rsid w:val="002F5FA3"/>
    <w:rsid w:val="002F6634"/>
    <w:rsid w:val="003003B6"/>
    <w:rsid w:val="00301295"/>
    <w:rsid w:val="00301356"/>
    <w:rsid w:val="00301A30"/>
    <w:rsid w:val="0030470D"/>
    <w:rsid w:val="00304B44"/>
    <w:rsid w:val="003053AB"/>
    <w:rsid w:val="00305BFA"/>
    <w:rsid w:val="003061D3"/>
    <w:rsid w:val="00306817"/>
    <w:rsid w:val="00306FEA"/>
    <w:rsid w:val="003076C5"/>
    <w:rsid w:val="00310008"/>
    <w:rsid w:val="00310940"/>
    <w:rsid w:val="0031107D"/>
    <w:rsid w:val="00311F7C"/>
    <w:rsid w:val="00311FA7"/>
    <w:rsid w:val="003125DC"/>
    <w:rsid w:val="00312A8F"/>
    <w:rsid w:val="00312C82"/>
    <w:rsid w:val="0031345D"/>
    <w:rsid w:val="00313DF7"/>
    <w:rsid w:val="003148F1"/>
    <w:rsid w:val="00314DA9"/>
    <w:rsid w:val="00316A00"/>
    <w:rsid w:val="00317B69"/>
    <w:rsid w:val="00320660"/>
    <w:rsid w:val="0032103A"/>
    <w:rsid w:val="00321619"/>
    <w:rsid w:val="00321957"/>
    <w:rsid w:val="0032198B"/>
    <w:rsid w:val="003221F5"/>
    <w:rsid w:val="0032286D"/>
    <w:rsid w:val="00322A70"/>
    <w:rsid w:val="00323721"/>
    <w:rsid w:val="00323743"/>
    <w:rsid w:val="003238D3"/>
    <w:rsid w:val="003238EA"/>
    <w:rsid w:val="00324D42"/>
    <w:rsid w:val="003250AA"/>
    <w:rsid w:val="00326097"/>
    <w:rsid w:val="003264B7"/>
    <w:rsid w:val="003266B2"/>
    <w:rsid w:val="00326858"/>
    <w:rsid w:val="0032715F"/>
    <w:rsid w:val="00330EE8"/>
    <w:rsid w:val="003325FE"/>
    <w:rsid w:val="0033269B"/>
    <w:rsid w:val="00332C67"/>
    <w:rsid w:val="00333390"/>
    <w:rsid w:val="00333C72"/>
    <w:rsid w:val="00333CDF"/>
    <w:rsid w:val="00333CF0"/>
    <w:rsid w:val="0033466F"/>
    <w:rsid w:val="00334F97"/>
    <w:rsid w:val="00335C8D"/>
    <w:rsid w:val="00335EAC"/>
    <w:rsid w:val="003360BB"/>
    <w:rsid w:val="003364E4"/>
    <w:rsid w:val="00336E1C"/>
    <w:rsid w:val="003374FE"/>
    <w:rsid w:val="0033750C"/>
    <w:rsid w:val="00337960"/>
    <w:rsid w:val="003400A8"/>
    <w:rsid w:val="00340F62"/>
    <w:rsid w:val="00341038"/>
    <w:rsid w:val="003419D6"/>
    <w:rsid w:val="00341E2C"/>
    <w:rsid w:val="00341EB7"/>
    <w:rsid w:val="00341F6F"/>
    <w:rsid w:val="003420F2"/>
    <w:rsid w:val="00342460"/>
    <w:rsid w:val="003435ED"/>
    <w:rsid w:val="00343E1E"/>
    <w:rsid w:val="00344830"/>
    <w:rsid w:val="00344BD1"/>
    <w:rsid w:val="003453A6"/>
    <w:rsid w:val="0034576F"/>
    <w:rsid w:val="00345866"/>
    <w:rsid w:val="00345E62"/>
    <w:rsid w:val="00346383"/>
    <w:rsid w:val="00346545"/>
    <w:rsid w:val="003467E1"/>
    <w:rsid w:val="003468EC"/>
    <w:rsid w:val="00346A0F"/>
    <w:rsid w:val="003475C8"/>
    <w:rsid w:val="003511BF"/>
    <w:rsid w:val="0035189E"/>
    <w:rsid w:val="00351A04"/>
    <w:rsid w:val="00351AC6"/>
    <w:rsid w:val="00351C52"/>
    <w:rsid w:val="003520F0"/>
    <w:rsid w:val="00352D44"/>
    <w:rsid w:val="00353B31"/>
    <w:rsid w:val="00354C12"/>
    <w:rsid w:val="003552B6"/>
    <w:rsid w:val="0035556C"/>
    <w:rsid w:val="0035787B"/>
    <w:rsid w:val="00360130"/>
    <w:rsid w:val="0036042F"/>
    <w:rsid w:val="003605EA"/>
    <w:rsid w:val="00360B92"/>
    <w:rsid w:val="00361856"/>
    <w:rsid w:val="00361BC5"/>
    <w:rsid w:val="00361D33"/>
    <w:rsid w:val="00361E52"/>
    <w:rsid w:val="00361FF2"/>
    <w:rsid w:val="00362AE4"/>
    <w:rsid w:val="00363A14"/>
    <w:rsid w:val="00364739"/>
    <w:rsid w:val="0036660A"/>
    <w:rsid w:val="00366718"/>
    <w:rsid w:val="00367451"/>
    <w:rsid w:val="00367EAE"/>
    <w:rsid w:val="00370523"/>
    <w:rsid w:val="0037171E"/>
    <w:rsid w:val="00371EC6"/>
    <w:rsid w:val="00372249"/>
    <w:rsid w:val="003723B2"/>
    <w:rsid w:val="0037265F"/>
    <w:rsid w:val="00372765"/>
    <w:rsid w:val="00373138"/>
    <w:rsid w:val="003734A9"/>
    <w:rsid w:val="00373DEE"/>
    <w:rsid w:val="0037400E"/>
    <w:rsid w:val="00374055"/>
    <w:rsid w:val="00374E00"/>
    <w:rsid w:val="00375EBC"/>
    <w:rsid w:val="003763E7"/>
    <w:rsid w:val="00376E43"/>
    <w:rsid w:val="00377817"/>
    <w:rsid w:val="00377862"/>
    <w:rsid w:val="00377AFA"/>
    <w:rsid w:val="00377BEA"/>
    <w:rsid w:val="00377DF4"/>
    <w:rsid w:val="0038069F"/>
    <w:rsid w:val="00380744"/>
    <w:rsid w:val="00381126"/>
    <w:rsid w:val="00381638"/>
    <w:rsid w:val="00383D89"/>
    <w:rsid w:val="0038403D"/>
    <w:rsid w:val="003848B0"/>
    <w:rsid w:val="00384A1E"/>
    <w:rsid w:val="00385C3B"/>
    <w:rsid w:val="0038669A"/>
    <w:rsid w:val="00386FAF"/>
    <w:rsid w:val="00387724"/>
    <w:rsid w:val="00387841"/>
    <w:rsid w:val="00387B12"/>
    <w:rsid w:val="00387D88"/>
    <w:rsid w:val="0039008A"/>
    <w:rsid w:val="00390422"/>
    <w:rsid w:val="00390442"/>
    <w:rsid w:val="00390B0C"/>
    <w:rsid w:val="00390D9E"/>
    <w:rsid w:val="003922C2"/>
    <w:rsid w:val="00392BC9"/>
    <w:rsid w:val="003934B3"/>
    <w:rsid w:val="0039430A"/>
    <w:rsid w:val="00394547"/>
    <w:rsid w:val="00394ABD"/>
    <w:rsid w:val="0039506F"/>
    <w:rsid w:val="00395105"/>
    <w:rsid w:val="00395E27"/>
    <w:rsid w:val="0039603E"/>
    <w:rsid w:val="00397057"/>
    <w:rsid w:val="00397421"/>
    <w:rsid w:val="003A0404"/>
    <w:rsid w:val="003A206F"/>
    <w:rsid w:val="003A2199"/>
    <w:rsid w:val="003A2327"/>
    <w:rsid w:val="003A26D6"/>
    <w:rsid w:val="003A278C"/>
    <w:rsid w:val="003A2934"/>
    <w:rsid w:val="003A368F"/>
    <w:rsid w:val="003A4241"/>
    <w:rsid w:val="003A47F3"/>
    <w:rsid w:val="003A4B18"/>
    <w:rsid w:val="003A4C26"/>
    <w:rsid w:val="003A5341"/>
    <w:rsid w:val="003A5B5C"/>
    <w:rsid w:val="003A6721"/>
    <w:rsid w:val="003A786C"/>
    <w:rsid w:val="003A788D"/>
    <w:rsid w:val="003B0076"/>
    <w:rsid w:val="003B022F"/>
    <w:rsid w:val="003B07BE"/>
    <w:rsid w:val="003B1077"/>
    <w:rsid w:val="003B1848"/>
    <w:rsid w:val="003B1B29"/>
    <w:rsid w:val="003B2010"/>
    <w:rsid w:val="003B37CB"/>
    <w:rsid w:val="003B3C5F"/>
    <w:rsid w:val="003B5D8B"/>
    <w:rsid w:val="003B6C01"/>
    <w:rsid w:val="003B758F"/>
    <w:rsid w:val="003B7BCA"/>
    <w:rsid w:val="003B7CF5"/>
    <w:rsid w:val="003C15F3"/>
    <w:rsid w:val="003C1E4E"/>
    <w:rsid w:val="003C27B6"/>
    <w:rsid w:val="003C286F"/>
    <w:rsid w:val="003C2EC9"/>
    <w:rsid w:val="003C35BE"/>
    <w:rsid w:val="003C39C4"/>
    <w:rsid w:val="003C4151"/>
    <w:rsid w:val="003C4298"/>
    <w:rsid w:val="003C4B6F"/>
    <w:rsid w:val="003C4C1A"/>
    <w:rsid w:val="003C4DC1"/>
    <w:rsid w:val="003C5D56"/>
    <w:rsid w:val="003C68E2"/>
    <w:rsid w:val="003C6C34"/>
    <w:rsid w:val="003D02D0"/>
    <w:rsid w:val="003D0FA1"/>
    <w:rsid w:val="003D28FA"/>
    <w:rsid w:val="003D3055"/>
    <w:rsid w:val="003D36B7"/>
    <w:rsid w:val="003D43CC"/>
    <w:rsid w:val="003D4CCF"/>
    <w:rsid w:val="003D5095"/>
    <w:rsid w:val="003D5679"/>
    <w:rsid w:val="003D6EDC"/>
    <w:rsid w:val="003D79B6"/>
    <w:rsid w:val="003D7AC2"/>
    <w:rsid w:val="003E0060"/>
    <w:rsid w:val="003E1055"/>
    <w:rsid w:val="003E143E"/>
    <w:rsid w:val="003E1C3F"/>
    <w:rsid w:val="003E25C5"/>
    <w:rsid w:val="003E2713"/>
    <w:rsid w:val="003E2E73"/>
    <w:rsid w:val="003E3533"/>
    <w:rsid w:val="003E37DA"/>
    <w:rsid w:val="003E396D"/>
    <w:rsid w:val="003E3CDC"/>
    <w:rsid w:val="003E4248"/>
    <w:rsid w:val="003E436A"/>
    <w:rsid w:val="003E4766"/>
    <w:rsid w:val="003E4890"/>
    <w:rsid w:val="003E4E25"/>
    <w:rsid w:val="003E543E"/>
    <w:rsid w:val="003E5C63"/>
    <w:rsid w:val="003E7E93"/>
    <w:rsid w:val="003F0003"/>
    <w:rsid w:val="003F046D"/>
    <w:rsid w:val="003F1AA3"/>
    <w:rsid w:val="003F1C86"/>
    <w:rsid w:val="003F2091"/>
    <w:rsid w:val="003F233B"/>
    <w:rsid w:val="003F301A"/>
    <w:rsid w:val="003F3AFF"/>
    <w:rsid w:val="003F49D3"/>
    <w:rsid w:val="003F4CEE"/>
    <w:rsid w:val="003F5225"/>
    <w:rsid w:val="003F59F5"/>
    <w:rsid w:val="003F5FEA"/>
    <w:rsid w:val="003F6441"/>
    <w:rsid w:val="003F7174"/>
    <w:rsid w:val="003F72A8"/>
    <w:rsid w:val="00400B6E"/>
    <w:rsid w:val="00400B83"/>
    <w:rsid w:val="00400C24"/>
    <w:rsid w:val="00401522"/>
    <w:rsid w:val="00401878"/>
    <w:rsid w:val="00402A99"/>
    <w:rsid w:val="00402F7B"/>
    <w:rsid w:val="00404560"/>
    <w:rsid w:val="004056AB"/>
    <w:rsid w:val="004059A9"/>
    <w:rsid w:val="00405AE7"/>
    <w:rsid w:val="00405CF2"/>
    <w:rsid w:val="004060C8"/>
    <w:rsid w:val="004100AC"/>
    <w:rsid w:val="004107DE"/>
    <w:rsid w:val="00412D30"/>
    <w:rsid w:val="00412E1F"/>
    <w:rsid w:val="00413396"/>
    <w:rsid w:val="00413D44"/>
    <w:rsid w:val="00413FA4"/>
    <w:rsid w:val="00415DF9"/>
    <w:rsid w:val="00416310"/>
    <w:rsid w:val="00417540"/>
    <w:rsid w:val="00420480"/>
    <w:rsid w:val="004213E2"/>
    <w:rsid w:val="004215F7"/>
    <w:rsid w:val="00421B09"/>
    <w:rsid w:val="0042373D"/>
    <w:rsid w:val="00424378"/>
    <w:rsid w:val="00424DAE"/>
    <w:rsid w:val="00425C32"/>
    <w:rsid w:val="00425E43"/>
    <w:rsid w:val="00425E69"/>
    <w:rsid w:val="004271E6"/>
    <w:rsid w:val="0043013B"/>
    <w:rsid w:val="0043113B"/>
    <w:rsid w:val="00431E6D"/>
    <w:rsid w:val="00431F58"/>
    <w:rsid w:val="00433DA0"/>
    <w:rsid w:val="0043403D"/>
    <w:rsid w:val="00434791"/>
    <w:rsid w:val="00435180"/>
    <w:rsid w:val="00435909"/>
    <w:rsid w:val="0043709B"/>
    <w:rsid w:val="0044187C"/>
    <w:rsid w:val="004420A4"/>
    <w:rsid w:val="004421D5"/>
    <w:rsid w:val="00442734"/>
    <w:rsid w:val="00443654"/>
    <w:rsid w:val="00443E4E"/>
    <w:rsid w:val="00444225"/>
    <w:rsid w:val="0044449B"/>
    <w:rsid w:val="00444542"/>
    <w:rsid w:val="00444666"/>
    <w:rsid w:val="00444DC4"/>
    <w:rsid w:val="00445033"/>
    <w:rsid w:val="0044511B"/>
    <w:rsid w:val="004459C5"/>
    <w:rsid w:val="00446B1C"/>
    <w:rsid w:val="004471E2"/>
    <w:rsid w:val="00447597"/>
    <w:rsid w:val="00450493"/>
    <w:rsid w:val="0045121D"/>
    <w:rsid w:val="00451616"/>
    <w:rsid w:val="004528E3"/>
    <w:rsid w:val="0045299B"/>
    <w:rsid w:val="00454822"/>
    <w:rsid w:val="00454868"/>
    <w:rsid w:val="00454A73"/>
    <w:rsid w:val="00454CED"/>
    <w:rsid w:val="00454D7C"/>
    <w:rsid w:val="004556CC"/>
    <w:rsid w:val="0045668F"/>
    <w:rsid w:val="0045686A"/>
    <w:rsid w:val="0045686E"/>
    <w:rsid w:val="00457E5F"/>
    <w:rsid w:val="00460A45"/>
    <w:rsid w:val="00460B61"/>
    <w:rsid w:val="00461785"/>
    <w:rsid w:val="00461ABB"/>
    <w:rsid w:val="00462AFB"/>
    <w:rsid w:val="004632B7"/>
    <w:rsid w:val="00463CEB"/>
    <w:rsid w:val="0046452D"/>
    <w:rsid w:val="00464601"/>
    <w:rsid w:val="00466CD4"/>
    <w:rsid w:val="00467C59"/>
    <w:rsid w:val="00467FED"/>
    <w:rsid w:val="00471059"/>
    <w:rsid w:val="00471357"/>
    <w:rsid w:val="00471A97"/>
    <w:rsid w:val="004729E6"/>
    <w:rsid w:val="00473CD7"/>
    <w:rsid w:val="00473E04"/>
    <w:rsid w:val="00473E84"/>
    <w:rsid w:val="00474D2B"/>
    <w:rsid w:val="00475693"/>
    <w:rsid w:val="004757FF"/>
    <w:rsid w:val="00476040"/>
    <w:rsid w:val="00476966"/>
    <w:rsid w:val="00480052"/>
    <w:rsid w:val="0048136B"/>
    <w:rsid w:val="00481B9B"/>
    <w:rsid w:val="00482F07"/>
    <w:rsid w:val="00483A2E"/>
    <w:rsid w:val="00483C6D"/>
    <w:rsid w:val="0048420C"/>
    <w:rsid w:val="00485153"/>
    <w:rsid w:val="00485AE5"/>
    <w:rsid w:val="00486346"/>
    <w:rsid w:val="00487649"/>
    <w:rsid w:val="00487B57"/>
    <w:rsid w:val="00487F3A"/>
    <w:rsid w:val="004903C0"/>
    <w:rsid w:val="0049097D"/>
    <w:rsid w:val="00490A70"/>
    <w:rsid w:val="0049133D"/>
    <w:rsid w:val="00493326"/>
    <w:rsid w:val="00493971"/>
    <w:rsid w:val="00495324"/>
    <w:rsid w:val="00495F79"/>
    <w:rsid w:val="004962B3"/>
    <w:rsid w:val="00496329"/>
    <w:rsid w:val="00496685"/>
    <w:rsid w:val="00496D70"/>
    <w:rsid w:val="00497630"/>
    <w:rsid w:val="004977C4"/>
    <w:rsid w:val="00497F43"/>
    <w:rsid w:val="004A0545"/>
    <w:rsid w:val="004A0F03"/>
    <w:rsid w:val="004A1038"/>
    <w:rsid w:val="004A1595"/>
    <w:rsid w:val="004A18CF"/>
    <w:rsid w:val="004A204A"/>
    <w:rsid w:val="004A26D7"/>
    <w:rsid w:val="004A2846"/>
    <w:rsid w:val="004A326A"/>
    <w:rsid w:val="004A6577"/>
    <w:rsid w:val="004A68EB"/>
    <w:rsid w:val="004A6E51"/>
    <w:rsid w:val="004A7281"/>
    <w:rsid w:val="004A77AB"/>
    <w:rsid w:val="004A7806"/>
    <w:rsid w:val="004B0D84"/>
    <w:rsid w:val="004B35AE"/>
    <w:rsid w:val="004B4DBE"/>
    <w:rsid w:val="004B6A79"/>
    <w:rsid w:val="004B6E4B"/>
    <w:rsid w:val="004B7316"/>
    <w:rsid w:val="004C0840"/>
    <w:rsid w:val="004C0987"/>
    <w:rsid w:val="004C0DFD"/>
    <w:rsid w:val="004C28CB"/>
    <w:rsid w:val="004C2948"/>
    <w:rsid w:val="004C3CCE"/>
    <w:rsid w:val="004C3F89"/>
    <w:rsid w:val="004C4889"/>
    <w:rsid w:val="004C62D2"/>
    <w:rsid w:val="004C6614"/>
    <w:rsid w:val="004C6BB4"/>
    <w:rsid w:val="004C7626"/>
    <w:rsid w:val="004C79C2"/>
    <w:rsid w:val="004D01E7"/>
    <w:rsid w:val="004D0D29"/>
    <w:rsid w:val="004D0FFE"/>
    <w:rsid w:val="004D3B6D"/>
    <w:rsid w:val="004D5141"/>
    <w:rsid w:val="004D5183"/>
    <w:rsid w:val="004D6091"/>
    <w:rsid w:val="004D70A3"/>
    <w:rsid w:val="004D7811"/>
    <w:rsid w:val="004E09DD"/>
    <w:rsid w:val="004E0A24"/>
    <w:rsid w:val="004E1357"/>
    <w:rsid w:val="004E1D8D"/>
    <w:rsid w:val="004E24E7"/>
    <w:rsid w:val="004E26E6"/>
    <w:rsid w:val="004E2904"/>
    <w:rsid w:val="004E2B2D"/>
    <w:rsid w:val="004E34BE"/>
    <w:rsid w:val="004E36F5"/>
    <w:rsid w:val="004E390D"/>
    <w:rsid w:val="004E4085"/>
    <w:rsid w:val="004E41FA"/>
    <w:rsid w:val="004E5486"/>
    <w:rsid w:val="004E6E24"/>
    <w:rsid w:val="004E731A"/>
    <w:rsid w:val="004E7402"/>
    <w:rsid w:val="004E7779"/>
    <w:rsid w:val="004E7CE9"/>
    <w:rsid w:val="004F036C"/>
    <w:rsid w:val="004F0A33"/>
    <w:rsid w:val="004F0DF4"/>
    <w:rsid w:val="004F12F3"/>
    <w:rsid w:val="004F22B4"/>
    <w:rsid w:val="004F24E3"/>
    <w:rsid w:val="004F43CF"/>
    <w:rsid w:val="004F48FA"/>
    <w:rsid w:val="004F5CFA"/>
    <w:rsid w:val="004F62A5"/>
    <w:rsid w:val="004F7372"/>
    <w:rsid w:val="004F7563"/>
    <w:rsid w:val="00500B32"/>
    <w:rsid w:val="0050170F"/>
    <w:rsid w:val="005034D8"/>
    <w:rsid w:val="005037DA"/>
    <w:rsid w:val="00504976"/>
    <w:rsid w:val="00504CA6"/>
    <w:rsid w:val="00505A57"/>
    <w:rsid w:val="00505F33"/>
    <w:rsid w:val="005062FA"/>
    <w:rsid w:val="005068AF"/>
    <w:rsid w:val="00506CA5"/>
    <w:rsid w:val="005071B3"/>
    <w:rsid w:val="0050730C"/>
    <w:rsid w:val="0050731E"/>
    <w:rsid w:val="00507B3F"/>
    <w:rsid w:val="00510909"/>
    <w:rsid w:val="00511451"/>
    <w:rsid w:val="005117A3"/>
    <w:rsid w:val="00512646"/>
    <w:rsid w:val="005127E4"/>
    <w:rsid w:val="0051309F"/>
    <w:rsid w:val="005130EF"/>
    <w:rsid w:val="0051326F"/>
    <w:rsid w:val="005139E0"/>
    <w:rsid w:val="00513BD5"/>
    <w:rsid w:val="00515754"/>
    <w:rsid w:val="00515AC3"/>
    <w:rsid w:val="005171EB"/>
    <w:rsid w:val="00517F05"/>
    <w:rsid w:val="00520B4A"/>
    <w:rsid w:val="005216BA"/>
    <w:rsid w:val="005216BD"/>
    <w:rsid w:val="00522551"/>
    <w:rsid w:val="0052336A"/>
    <w:rsid w:val="005236B8"/>
    <w:rsid w:val="00523B3B"/>
    <w:rsid w:val="005250D9"/>
    <w:rsid w:val="005256A7"/>
    <w:rsid w:val="00527706"/>
    <w:rsid w:val="00530130"/>
    <w:rsid w:val="00530278"/>
    <w:rsid w:val="005310AB"/>
    <w:rsid w:val="005319E0"/>
    <w:rsid w:val="005324EC"/>
    <w:rsid w:val="00532EE1"/>
    <w:rsid w:val="00533016"/>
    <w:rsid w:val="00533B3A"/>
    <w:rsid w:val="005343CA"/>
    <w:rsid w:val="005347F0"/>
    <w:rsid w:val="00535504"/>
    <w:rsid w:val="00535A3B"/>
    <w:rsid w:val="00535DA4"/>
    <w:rsid w:val="0053607F"/>
    <w:rsid w:val="00536ACC"/>
    <w:rsid w:val="00537565"/>
    <w:rsid w:val="005403AF"/>
    <w:rsid w:val="00541B83"/>
    <w:rsid w:val="00541FC1"/>
    <w:rsid w:val="00542197"/>
    <w:rsid w:val="005423F7"/>
    <w:rsid w:val="005424B4"/>
    <w:rsid w:val="00544A81"/>
    <w:rsid w:val="00545E35"/>
    <w:rsid w:val="00546292"/>
    <w:rsid w:val="005467CC"/>
    <w:rsid w:val="00547D37"/>
    <w:rsid w:val="005502B2"/>
    <w:rsid w:val="00550E16"/>
    <w:rsid w:val="00551F1B"/>
    <w:rsid w:val="00552244"/>
    <w:rsid w:val="005524BA"/>
    <w:rsid w:val="00553513"/>
    <w:rsid w:val="00553AB0"/>
    <w:rsid w:val="0055403A"/>
    <w:rsid w:val="005540F1"/>
    <w:rsid w:val="005541CF"/>
    <w:rsid w:val="00554DE5"/>
    <w:rsid w:val="00555241"/>
    <w:rsid w:val="0055551E"/>
    <w:rsid w:val="0055575C"/>
    <w:rsid w:val="00555D2F"/>
    <w:rsid w:val="0055607B"/>
    <w:rsid w:val="00556367"/>
    <w:rsid w:val="00557709"/>
    <w:rsid w:val="00560472"/>
    <w:rsid w:val="0056053E"/>
    <w:rsid w:val="005616A6"/>
    <w:rsid w:val="00561E58"/>
    <w:rsid w:val="0056263D"/>
    <w:rsid w:val="005634EE"/>
    <w:rsid w:val="00563CD4"/>
    <w:rsid w:val="0056434E"/>
    <w:rsid w:val="00566433"/>
    <w:rsid w:val="005668A2"/>
    <w:rsid w:val="005719E0"/>
    <w:rsid w:val="00571C21"/>
    <w:rsid w:val="005731BA"/>
    <w:rsid w:val="0057407C"/>
    <w:rsid w:val="00574571"/>
    <w:rsid w:val="00574842"/>
    <w:rsid w:val="00574CD2"/>
    <w:rsid w:val="005758AA"/>
    <w:rsid w:val="00575BCF"/>
    <w:rsid w:val="00575E7D"/>
    <w:rsid w:val="00576536"/>
    <w:rsid w:val="00577C48"/>
    <w:rsid w:val="00577DED"/>
    <w:rsid w:val="00582195"/>
    <w:rsid w:val="0058219E"/>
    <w:rsid w:val="005821DE"/>
    <w:rsid w:val="00583014"/>
    <w:rsid w:val="005835B5"/>
    <w:rsid w:val="00583A5D"/>
    <w:rsid w:val="00583A84"/>
    <w:rsid w:val="00583E91"/>
    <w:rsid w:val="00583F88"/>
    <w:rsid w:val="005843F4"/>
    <w:rsid w:val="0058440E"/>
    <w:rsid w:val="005847BE"/>
    <w:rsid w:val="00585C6F"/>
    <w:rsid w:val="00585C79"/>
    <w:rsid w:val="00585E32"/>
    <w:rsid w:val="00586564"/>
    <w:rsid w:val="005867E7"/>
    <w:rsid w:val="00586C2A"/>
    <w:rsid w:val="005875AD"/>
    <w:rsid w:val="00587E73"/>
    <w:rsid w:val="005900DF"/>
    <w:rsid w:val="00591336"/>
    <w:rsid w:val="00592072"/>
    <w:rsid w:val="005924A7"/>
    <w:rsid w:val="00592DEA"/>
    <w:rsid w:val="005940A7"/>
    <w:rsid w:val="00595D36"/>
    <w:rsid w:val="00595D91"/>
    <w:rsid w:val="00596AD9"/>
    <w:rsid w:val="005972B5"/>
    <w:rsid w:val="00597414"/>
    <w:rsid w:val="005979E2"/>
    <w:rsid w:val="005A0929"/>
    <w:rsid w:val="005A1AB7"/>
    <w:rsid w:val="005A1E6C"/>
    <w:rsid w:val="005A2BBD"/>
    <w:rsid w:val="005A31F9"/>
    <w:rsid w:val="005A413A"/>
    <w:rsid w:val="005A413C"/>
    <w:rsid w:val="005A4A09"/>
    <w:rsid w:val="005A5056"/>
    <w:rsid w:val="005A51C3"/>
    <w:rsid w:val="005A58A0"/>
    <w:rsid w:val="005A608A"/>
    <w:rsid w:val="005A643F"/>
    <w:rsid w:val="005A6759"/>
    <w:rsid w:val="005A6876"/>
    <w:rsid w:val="005A72FC"/>
    <w:rsid w:val="005A77DC"/>
    <w:rsid w:val="005B0565"/>
    <w:rsid w:val="005B08CC"/>
    <w:rsid w:val="005B1258"/>
    <w:rsid w:val="005B15B9"/>
    <w:rsid w:val="005B1C10"/>
    <w:rsid w:val="005B1E84"/>
    <w:rsid w:val="005B25AB"/>
    <w:rsid w:val="005B2AF1"/>
    <w:rsid w:val="005B3C58"/>
    <w:rsid w:val="005B46C8"/>
    <w:rsid w:val="005B4833"/>
    <w:rsid w:val="005B5C85"/>
    <w:rsid w:val="005B60CF"/>
    <w:rsid w:val="005B6249"/>
    <w:rsid w:val="005B6CE8"/>
    <w:rsid w:val="005C1358"/>
    <w:rsid w:val="005C2F8C"/>
    <w:rsid w:val="005C301C"/>
    <w:rsid w:val="005C475A"/>
    <w:rsid w:val="005C5009"/>
    <w:rsid w:val="005C531A"/>
    <w:rsid w:val="005C5992"/>
    <w:rsid w:val="005C59F6"/>
    <w:rsid w:val="005C5D97"/>
    <w:rsid w:val="005C5E21"/>
    <w:rsid w:val="005C5F86"/>
    <w:rsid w:val="005C71B3"/>
    <w:rsid w:val="005D0C89"/>
    <w:rsid w:val="005D1A01"/>
    <w:rsid w:val="005D1A38"/>
    <w:rsid w:val="005D20D9"/>
    <w:rsid w:val="005D2AD7"/>
    <w:rsid w:val="005D3370"/>
    <w:rsid w:val="005D3D8F"/>
    <w:rsid w:val="005D3E7A"/>
    <w:rsid w:val="005D436B"/>
    <w:rsid w:val="005D4855"/>
    <w:rsid w:val="005D5BA6"/>
    <w:rsid w:val="005D6190"/>
    <w:rsid w:val="005D74A9"/>
    <w:rsid w:val="005D7F73"/>
    <w:rsid w:val="005E0649"/>
    <w:rsid w:val="005E0BBC"/>
    <w:rsid w:val="005E1533"/>
    <w:rsid w:val="005E17E1"/>
    <w:rsid w:val="005E2B85"/>
    <w:rsid w:val="005E385E"/>
    <w:rsid w:val="005E3C09"/>
    <w:rsid w:val="005E418F"/>
    <w:rsid w:val="005E4BD8"/>
    <w:rsid w:val="005E4F94"/>
    <w:rsid w:val="005E546D"/>
    <w:rsid w:val="005E58A4"/>
    <w:rsid w:val="005E5ACD"/>
    <w:rsid w:val="005E6005"/>
    <w:rsid w:val="005E6E79"/>
    <w:rsid w:val="005E76EC"/>
    <w:rsid w:val="005E795C"/>
    <w:rsid w:val="005F04A7"/>
    <w:rsid w:val="005F0A5A"/>
    <w:rsid w:val="005F111C"/>
    <w:rsid w:val="005F1D8F"/>
    <w:rsid w:val="005F2053"/>
    <w:rsid w:val="005F20E4"/>
    <w:rsid w:val="005F23C4"/>
    <w:rsid w:val="005F2543"/>
    <w:rsid w:val="005F30CC"/>
    <w:rsid w:val="005F43CF"/>
    <w:rsid w:val="005F463C"/>
    <w:rsid w:val="005F4740"/>
    <w:rsid w:val="005F4B1E"/>
    <w:rsid w:val="005F6520"/>
    <w:rsid w:val="005F665B"/>
    <w:rsid w:val="006001CE"/>
    <w:rsid w:val="00600408"/>
    <w:rsid w:val="00600897"/>
    <w:rsid w:val="00601635"/>
    <w:rsid w:val="00601D01"/>
    <w:rsid w:val="00601D2D"/>
    <w:rsid w:val="00601DD9"/>
    <w:rsid w:val="0060236F"/>
    <w:rsid w:val="00602F1A"/>
    <w:rsid w:val="0060327B"/>
    <w:rsid w:val="006038D5"/>
    <w:rsid w:val="006042EB"/>
    <w:rsid w:val="006042F9"/>
    <w:rsid w:val="006047FC"/>
    <w:rsid w:val="00604A0D"/>
    <w:rsid w:val="00604B57"/>
    <w:rsid w:val="00604CC7"/>
    <w:rsid w:val="006050EE"/>
    <w:rsid w:val="0060535A"/>
    <w:rsid w:val="00605CA8"/>
    <w:rsid w:val="006065C1"/>
    <w:rsid w:val="00607509"/>
    <w:rsid w:val="00607ED1"/>
    <w:rsid w:val="0061058D"/>
    <w:rsid w:val="00610DAD"/>
    <w:rsid w:val="0061263B"/>
    <w:rsid w:val="006129D8"/>
    <w:rsid w:val="00612C87"/>
    <w:rsid w:val="00614592"/>
    <w:rsid w:val="00614DD9"/>
    <w:rsid w:val="00614F3B"/>
    <w:rsid w:val="0061569F"/>
    <w:rsid w:val="00615E51"/>
    <w:rsid w:val="00615F0C"/>
    <w:rsid w:val="006160C8"/>
    <w:rsid w:val="0061636B"/>
    <w:rsid w:val="006170BE"/>
    <w:rsid w:val="006172F3"/>
    <w:rsid w:val="00617647"/>
    <w:rsid w:val="00617C7E"/>
    <w:rsid w:val="00620E84"/>
    <w:rsid w:val="00621279"/>
    <w:rsid w:val="00621908"/>
    <w:rsid w:val="006231BD"/>
    <w:rsid w:val="0062385F"/>
    <w:rsid w:val="0062422E"/>
    <w:rsid w:val="00624DAE"/>
    <w:rsid w:val="00626B76"/>
    <w:rsid w:val="00627042"/>
    <w:rsid w:val="006275B5"/>
    <w:rsid w:val="0062774F"/>
    <w:rsid w:val="00627989"/>
    <w:rsid w:val="00627C81"/>
    <w:rsid w:val="00630258"/>
    <w:rsid w:val="006304FB"/>
    <w:rsid w:val="00630B38"/>
    <w:rsid w:val="0063113D"/>
    <w:rsid w:val="006312C8"/>
    <w:rsid w:val="00632601"/>
    <w:rsid w:val="00632645"/>
    <w:rsid w:val="006329CB"/>
    <w:rsid w:val="00632B1E"/>
    <w:rsid w:val="006330B1"/>
    <w:rsid w:val="00633136"/>
    <w:rsid w:val="00633217"/>
    <w:rsid w:val="006339F4"/>
    <w:rsid w:val="00633E2F"/>
    <w:rsid w:val="00634F24"/>
    <w:rsid w:val="006355F6"/>
    <w:rsid w:val="006361BC"/>
    <w:rsid w:val="0063649D"/>
    <w:rsid w:val="00636884"/>
    <w:rsid w:val="00636D1D"/>
    <w:rsid w:val="00637A62"/>
    <w:rsid w:val="0064013B"/>
    <w:rsid w:val="0064086F"/>
    <w:rsid w:val="0064230D"/>
    <w:rsid w:val="00643F38"/>
    <w:rsid w:val="00645268"/>
    <w:rsid w:val="006456CB"/>
    <w:rsid w:val="00645C16"/>
    <w:rsid w:val="0064617B"/>
    <w:rsid w:val="00646BA2"/>
    <w:rsid w:val="00646FEC"/>
    <w:rsid w:val="00647C38"/>
    <w:rsid w:val="006500FA"/>
    <w:rsid w:val="006505C5"/>
    <w:rsid w:val="006532E8"/>
    <w:rsid w:val="00653DBF"/>
    <w:rsid w:val="00653F25"/>
    <w:rsid w:val="00653F61"/>
    <w:rsid w:val="00654552"/>
    <w:rsid w:val="00654E96"/>
    <w:rsid w:val="00655286"/>
    <w:rsid w:val="00655356"/>
    <w:rsid w:val="00655FD2"/>
    <w:rsid w:val="00656776"/>
    <w:rsid w:val="00657422"/>
    <w:rsid w:val="00657460"/>
    <w:rsid w:val="00657E0B"/>
    <w:rsid w:val="00660304"/>
    <w:rsid w:val="00660369"/>
    <w:rsid w:val="006603E4"/>
    <w:rsid w:val="00660F43"/>
    <w:rsid w:val="006615A4"/>
    <w:rsid w:val="00661E5A"/>
    <w:rsid w:val="00662169"/>
    <w:rsid w:val="006649E8"/>
    <w:rsid w:val="006654F6"/>
    <w:rsid w:val="00665B85"/>
    <w:rsid w:val="00665BEC"/>
    <w:rsid w:val="00667ACB"/>
    <w:rsid w:val="0067015C"/>
    <w:rsid w:val="006708E2"/>
    <w:rsid w:val="00670F41"/>
    <w:rsid w:val="00671208"/>
    <w:rsid w:val="0067207C"/>
    <w:rsid w:val="00672BA3"/>
    <w:rsid w:val="00672C6B"/>
    <w:rsid w:val="006730FC"/>
    <w:rsid w:val="00673961"/>
    <w:rsid w:val="00674245"/>
    <w:rsid w:val="00674805"/>
    <w:rsid w:val="00675C33"/>
    <w:rsid w:val="0067641B"/>
    <w:rsid w:val="00676C2E"/>
    <w:rsid w:val="0067709A"/>
    <w:rsid w:val="006804BC"/>
    <w:rsid w:val="00680E54"/>
    <w:rsid w:val="006827DB"/>
    <w:rsid w:val="00682BDD"/>
    <w:rsid w:val="00682F30"/>
    <w:rsid w:val="00682F50"/>
    <w:rsid w:val="00683A88"/>
    <w:rsid w:val="00684041"/>
    <w:rsid w:val="0068442F"/>
    <w:rsid w:val="00684B47"/>
    <w:rsid w:val="006851E7"/>
    <w:rsid w:val="00685DBF"/>
    <w:rsid w:val="00686DEA"/>
    <w:rsid w:val="006873C3"/>
    <w:rsid w:val="00687B8B"/>
    <w:rsid w:val="00687CA2"/>
    <w:rsid w:val="00691B76"/>
    <w:rsid w:val="00691F45"/>
    <w:rsid w:val="0069262B"/>
    <w:rsid w:val="006927CE"/>
    <w:rsid w:val="00693D2B"/>
    <w:rsid w:val="0069737D"/>
    <w:rsid w:val="006974E5"/>
    <w:rsid w:val="006976E9"/>
    <w:rsid w:val="00697D7F"/>
    <w:rsid w:val="006A01BD"/>
    <w:rsid w:val="006A02A1"/>
    <w:rsid w:val="006A0AE8"/>
    <w:rsid w:val="006A1234"/>
    <w:rsid w:val="006A14B6"/>
    <w:rsid w:val="006A22FA"/>
    <w:rsid w:val="006A23D1"/>
    <w:rsid w:val="006A2754"/>
    <w:rsid w:val="006A299C"/>
    <w:rsid w:val="006A30AD"/>
    <w:rsid w:val="006A51A2"/>
    <w:rsid w:val="006A5FB5"/>
    <w:rsid w:val="006A6251"/>
    <w:rsid w:val="006A72AD"/>
    <w:rsid w:val="006A7B74"/>
    <w:rsid w:val="006B099D"/>
    <w:rsid w:val="006B1488"/>
    <w:rsid w:val="006B1BE6"/>
    <w:rsid w:val="006B1C3F"/>
    <w:rsid w:val="006B2520"/>
    <w:rsid w:val="006B3241"/>
    <w:rsid w:val="006B3933"/>
    <w:rsid w:val="006B3D1B"/>
    <w:rsid w:val="006B453D"/>
    <w:rsid w:val="006B473B"/>
    <w:rsid w:val="006B5017"/>
    <w:rsid w:val="006B5838"/>
    <w:rsid w:val="006B5A10"/>
    <w:rsid w:val="006B5AAC"/>
    <w:rsid w:val="006B5D1C"/>
    <w:rsid w:val="006B6395"/>
    <w:rsid w:val="006B776B"/>
    <w:rsid w:val="006B7A76"/>
    <w:rsid w:val="006C144C"/>
    <w:rsid w:val="006C2610"/>
    <w:rsid w:val="006C2EEE"/>
    <w:rsid w:val="006C3104"/>
    <w:rsid w:val="006C37B7"/>
    <w:rsid w:val="006C5A9A"/>
    <w:rsid w:val="006C5E1C"/>
    <w:rsid w:val="006C61A6"/>
    <w:rsid w:val="006D0B11"/>
    <w:rsid w:val="006D0B9D"/>
    <w:rsid w:val="006D1206"/>
    <w:rsid w:val="006D134B"/>
    <w:rsid w:val="006D13DE"/>
    <w:rsid w:val="006D1434"/>
    <w:rsid w:val="006D1533"/>
    <w:rsid w:val="006D1E0E"/>
    <w:rsid w:val="006D2270"/>
    <w:rsid w:val="006D2936"/>
    <w:rsid w:val="006D29DA"/>
    <w:rsid w:val="006D2AAE"/>
    <w:rsid w:val="006D2D53"/>
    <w:rsid w:val="006D3B60"/>
    <w:rsid w:val="006D3BE2"/>
    <w:rsid w:val="006D5110"/>
    <w:rsid w:val="006D564E"/>
    <w:rsid w:val="006D6AE8"/>
    <w:rsid w:val="006D7E19"/>
    <w:rsid w:val="006E0288"/>
    <w:rsid w:val="006E057E"/>
    <w:rsid w:val="006E13C7"/>
    <w:rsid w:val="006E181B"/>
    <w:rsid w:val="006E211F"/>
    <w:rsid w:val="006E4C90"/>
    <w:rsid w:val="006E59DE"/>
    <w:rsid w:val="006E5B6C"/>
    <w:rsid w:val="006E666C"/>
    <w:rsid w:val="006E6B68"/>
    <w:rsid w:val="006F04F1"/>
    <w:rsid w:val="006F05AB"/>
    <w:rsid w:val="006F084E"/>
    <w:rsid w:val="006F1848"/>
    <w:rsid w:val="006F192E"/>
    <w:rsid w:val="006F1C84"/>
    <w:rsid w:val="006F337D"/>
    <w:rsid w:val="006F3704"/>
    <w:rsid w:val="006F3818"/>
    <w:rsid w:val="006F39A2"/>
    <w:rsid w:val="006F3CA0"/>
    <w:rsid w:val="006F46CE"/>
    <w:rsid w:val="006F499B"/>
    <w:rsid w:val="006F4F8C"/>
    <w:rsid w:val="006F5163"/>
    <w:rsid w:val="006F793D"/>
    <w:rsid w:val="0070050F"/>
    <w:rsid w:val="00700B33"/>
    <w:rsid w:val="00700EF3"/>
    <w:rsid w:val="00701DBE"/>
    <w:rsid w:val="00702469"/>
    <w:rsid w:val="0070270B"/>
    <w:rsid w:val="007029EC"/>
    <w:rsid w:val="007030CB"/>
    <w:rsid w:val="0070385C"/>
    <w:rsid w:val="0070390B"/>
    <w:rsid w:val="007047BA"/>
    <w:rsid w:val="00704883"/>
    <w:rsid w:val="007058F6"/>
    <w:rsid w:val="00706441"/>
    <w:rsid w:val="00706B0A"/>
    <w:rsid w:val="00706DBD"/>
    <w:rsid w:val="00707CA8"/>
    <w:rsid w:val="00710619"/>
    <w:rsid w:val="00710B68"/>
    <w:rsid w:val="00710DF1"/>
    <w:rsid w:val="00712582"/>
    <w:rsid w:val="00713183"/>
    <w:rsid w:val="0071328C"/>
    <w:rsid w:val="0071338F"/>
    <w:rsid w:val="007135B3"/>
    <w:rsid w:val="00715137"/>
    <w:rsid w:val="007159EB"/>
    <w:rsid w:val="00715A3D"/>
    <w:rsid w:val="00715DE8"/>
    <w:rsid w:val="0071670B"/>
    <w:rsid w:val="007167C0"/>
    <w:rsid w:val="00716C7A"/>
    <w:rsid w:val="00717262"/>
    <w:rsid w:val="0071743D"/>
    <w:rsid w:val="00717BA8"/>
    <w:rsid w:val="00717FA6"/>
    <w:rsid w:val="007205B7"/>
    <w:rsid w:val="007209E2"/>
    <w:rsid w:val="00720A7C"/>
    <w:rsid w:val="00721586"/>
    <w:rsid w:val="00721887"/>
    <w:rsid w:val="007229CF"/>
    <w:rsid w:val="0072304A"/>
    <w:rsid w:val="00724E51"/>
    <w:rsid w:val="0072592F"/>
    <w:rsid w:val="00725B2A"/>
    <w:rsid w:val="00725E17"/>
    <w:rsid w:val="00726135"/>
    <w:rsid w:val="00727670"/>
    <w:rsid w:val="0072778E"/>
    <w:rsid w:val="00730BCE"/>
    <w:rsid w:val="00732BC4"/>
    <w:rsid w:val="00733136"/>
    <w:rsid w:val="00733FB2"/>
    <w:rsid w:val="007340CE"/>
    <w:rsid w:val="00734185"/>
    <w:rsid w:val="00734682"/>
    <w:rsid w:val="00735F88"/>
    <w:rsid w:val="0073685F"/>
    <w:rsid w:val="007368F4"/>
    <w:rsid w:val="00737141"/>
    <w:rsid w:val="007372DE"/>
    <w:rsid w:val="00737C08"/>
    <w:rsid w:val="00741034"/>
    <w:rsid w:val="007415D9"/>
    <w:rsid w:val="0074242A"/>
    <w:rsid w:val="007448CA"/>
    <w:rsid w:val="00745137"/>
    <w:rsid w:val="00745B4F"/>
    <w:rsid w:val="00745BF1"/>
    <w:rsid w:val="00746EC8"/>
    <w:rsid w:val="00746F1C"/>
    <w:rsid w:val="00747645"/>
    <w:rsid w:val="00747C50"/>
    <w:rsid w:val="00750E65"/>
    <w:rsid w:val="007512B2"/>
    <w:rsid w:val="0075138B"/>
    <w:rsid w:val="007516EC"/>
    <w:rsid w:val="00751F2F"/>
    <w:rsid w:val="00753005"/>
    <w:rsid w:val="0075393C"/>
    <w:rsid w:val="00753E29"/>
    <w:rsid w:val="0075424B"/>
    <w:rsid w:val="00754CD6"/>
    <w:rsid w:val="007552D7"/>
    <w:rsid w:val="007555D5"/>
    <w:rsid w:val="00755684"/>
    <w:rsid w:val="007557B1"/>
    <w:rsid w:val="007566D6"/>
    <w:rsid w:val="00757937"/>
    <w:rsid w:val="00757BBA"/>
    <w:rsid w:val="0076031E"/>
    <w:rsid w:val="007606A9"/>
    <w:rsid w:val="00760DF4"/>
    <w:rsid w:val="00760E61"/>
    <w:rsid w:val="007612A0"/>
    <w:rsid w:val="00762DFB"/>
    <w:rsid w:val="007636CE"/>
    <w:rsid w:val="007636F3"/>
    <w:rsid w:val="007643C0"/>
    <w:rsid w:val="00766A8C"/>
    <w:rsid w:val="00766EE1"/>
    <w:rsid w:val="007670B0"/>
    <w:rsid w:val="007676D9"/>
    <w:rsid w:val="0076774F"/>
    <w:rsid w:val="00767D77"/>
    <w:rsid w:val="00770627"/>
    <w:rsid w:val="0077107F"/>
    <w:rsid w:val="007716C0"/>
    <w:rsid w:val="00773BCD"/>
    <w:rsid w:val="0077457E"/>
    <w:rsid w:val="007747B5"/>
    <w:rsid w:val="00775730"/>
    <w:rsid w:val="00775E47"/>
    <w:rsid w:val="00776915"/>
    <w:rsid w:val="00776AED"/>
    <w:rsid w:val="00776F16"/>
    <w:rsid w:val="00777EB8"/>
    <w:rsid w:val="00783827"/>
    <w:rsid w:val="00783B80"/>
    <w:rsid w:val="00784515"/>
    <w:rsid w:val="00784906"/>
    <w:rsid w:val="00784CD7"/>
    <w:rsid w:val="00785CD2"/>
    <w:rsid w:val="00786D4C"/>
    <w:rsid w:val="007875D8"/>
    <w:rsid w:val="00787610"/>
    <w:rsid w:val="0078790C"/>
    <w:rsid w:val="00790BA8"/>
    <w:rsid w:val="00791039"/>
    <w:rsid w:val="0079515F"/>
    <w:rsid w:val="00795405"/>
    <w:rsid w:val="00795AB7"/>
    <w:rsid w:val="00795B05"/>
    <w:rsid w:val="00795CF1"/>
    <w:rsid w:val="007963A6"/>
    <w:rsid w:val="0079656C"/>
    <w:rsid w:val="00796C23"/>
    <w:rsid w:val="00796EAD"/>
    <w:rsid w:val="00797356"/>
    <w:rsid w:val="00797B58"/>
    <w:rsid w:val="007A0000"/>
    <w:rsid w:val="007A0871"/>
    <w:rsid w:val="007A114D"/>
    <w:rsid w:val="007A1D86"/>
    <w:rsid w:val="007A1F8C"/>
    <w:rsid w:val="007A21E3"/>
    <w:rsid w:val="007A26A3"/>
    <w:rsid w:val="007A294F"/>
    <w:rsid w:val="007A392E"/>
    <w:rsid w:val="007A3955"/>
    <w:rsid w:val="007A42EA"/>
    <w:rsid w:val="007A4AD0"/>
    <w:rsid w:val="007A4E72"/>
    <w:rsid w:val="007A500F"/>
    <w:rsid w:val="007A5AF3"/>
    <w:rsid w:val="007A5DB7"/>
    <w:rsid w:val="007A6A49"/>
    <w:rsid w:val="007A6B16"/>
    <w:rsid w:val="007A6C58"/>
    <w:rsid w:val="007B1333"/>
    <w:rsid w:val="007B1BFD"/>
    <w:rsid w:val="007B2F11"/>
    <w:rsid w:val="007B47FB"/>
    <w:rsid w:val="007B4E75"/>
    <w:rsid w:val="007B534A"/>
    <w:rsid w:val="007B5E41"/>
    <w:rsid w:val="007B5F14"/>
    <w:rsid w:val="007B68FA"/>
    <w:rsid w:val="007B6B1A"/>
    <w:rsid w:val="007B72AD"/>
    <w:rsid w:val="007B7B33"/>
    <w:rsid w:val="007B7D77"/>
    <w:rsid w:val="007C0D44"/>
    <w:rsid w:val="007C267E"/>
    <w:rsid w:val="007C26DC"/>
    <w:rsid w:val="007C38C4"/>
    <w:rsid w:val="007C3C0D"/>
    <w:rsid w:val="007C434B"/>
    <w:rsid w:val="007C5422"/>
    <w:rsid w:val="007C64C6"/>
    <w:rsid w:val="007C67FB"/>
    <w:rsid w:val="007C7602"/>
    <w:rsid w:val="007D0212"/>
    <w:rsid w:val="007D0C35"/>
    <w:rsid w:val="007D1DCF"/>
    <w:rsid w:val="007D2D96"/>
    <w:rsid w:val="007D38BA"/>
    <w:rsid w:val="007D3D69"/>
    <w:rsid w:val="007D3E1D"/>
    <w:rsid w:val="007D55C4"/>
    <w:rsid w:val="007D5EBF"/>
    <w:rsid w:val="007D6366"/>
    <w:rsid w:val="007D6751"/>
    <w:rsid w:val="007E054A"/>
    <w:rsid w:val="007E0FA3"/>
    <w:rsid w:val="007E115F"/>
    <w:rsid w:val="007E1194"/>
    <w:rsid w:val="007E163F"/>
    <w:rsid w:val="007E1E61"/>
    <w:rsid w:val="007E2CEB"/>
    <w:rsid w:val="007E48B9"/>
    <w:rsid w:val="007E4C8F"/>
    <w:rsid w:val="007E5201"/>
    <w:rsid w:val="007E6461"/>
    <w:rsid w:val="007E70E8"/>
    <w:rsid w:val="007E71C1"/>
    <w:rsid w:val="007E72BA"/>
    <w:rsid w:val="007E74FC"/>
    <w:rsid w:val="007E7C7C"/>
    <w:rsid w:val="007F0076"/>
    <w:rsid w:val="007F098A"/>
    <w:rsid w:val="007F0FF5"/>
    <w:rsid w:val="007F10C0"/>
    <w:rsid w:val="007F1D70"/>
    <w:rsid w:val="007F1FCD"/>
    <w:rsid w:val="007F3454"/>
    <w:rsid w:val="007F36DE"/>
    <w:rsid w:val="007F39D7"/>
    <w:rsid w:val="007F44A8"/>
    <w:rsid w:val="007F4608"/>
    <w:rsid w:val="007F54DF"/>
    <w:rsid w:val="007F56A0"/>
    <w:rsid w:val="007F57D6"/>
    <w:rsid w:val="007F5B10"/>
    <w:rsid w:val="007F653B"/>
    <w:rsid w:val="007F6559"/>
    <w:rsid w:val="007F6F0D"/>
    <w:rsid w:val="007F7532"/>
    <w:rsid w:val="007F7A93"/>
    <w:rsid w:val="007F7D1D"/>
    <w:rsid w:val="0080063E"/>
    <w:rsid w:val="00801EC1"/>
    <w:rsid w:val="008029DC"/>
    <w:rsid w:val="00803D20"/>
    <w:rsid w:val="0080576D"/>
    <w:rsid w:val="00805B8D"/>
    <w:rsid w:val="00810AFE"/>
    <w:rsid w:val="0081104A"/>
    <w:rsid w:val="00812556"/>
    <w:rsid w:val="00812EE2"/>
    <w:rsid w:val="0081333C"/>
    <w:rsid w:val="008139F9"/>
    <w:rsid w:val="0081428B"/>
    <w:rsid w:val="00814350"/>
    <w:rsid w:val="00814878"/>
    <w:rsid w:val="00815592"/>
    <w:rsid w:val="00815B2E"/>
    <w:rsid w:val="008160F7"/>
    <w:rsid w:val="008162A2"/>
    <w:rsid w:val="008167DC"/>
    <w:rsid w:val="0082004E"/>
    <w:rsid w:val="00820B93"/>
    <w:rsid w:val="00820F8F"/>
    <w:rsid w:val="00821D80"/>
    <w:rsid w:val="008220C4"/>
    <w:rsid w:val="0082225A"/>
    <w:rsid w:val="00822455"/>
    <w:rsid w:val="00822ED2"/>
    <w:rsid w:val="008233B8"/>
    <w:rsid w:val="00826496"/>
    <w:rsid w:val="0082681D"/>
    <w:rsid w:val="00826964"/>
    <w:rsid w:val="00826C40"/>
    <w:rsid w:val="00826DEA"/>
    <w:rsid w:val="008277D2"/>
    <w:rsid w:val="00830337"/>
    <w:rsid w:val="00831E19"/>
    <w:rsid w:val="00832A05"/>
    <w:rsid w:val="008333C1"/>
    <w:rsid w:val="0083353F"/>
    <w:rsid w:val="00833948"/>
    <w:rsid w:val="00834124"/>
    <w:rsid w:val="0083415D"/>
    <w:rsid w:val="00834B3E"/>
    <w:rsid w:val="0083518B"/>
    <w:rsid w:val="00835C8B"/>
    <w:rsid w:val="00835FE1"/>
    <w:rsid w:val="008366A8"/>
    <w:rsid w:val="00836B2B"/>
    <w:rsid w:val="008376C3"/>
    <w:rsid w:val="00837E71"/>
    <w:rsid w:val="00837EE6"/>
    <w:rsid w:val="00837FC6"/>
    <w:rsid w:val="00840630"/>
    <w:rsid w:val="00840B51"/>
    <w:rsid w:val="00841A7F"/>
    <w:rsid w:val="00842450"/>
    <w:rsid w:val="00842540"/>
    <w:rsid w:val="00844509"/>
    <w:rsid w:val="00844B7D"/>
    <w:rsid w:val="008457B3"/>
    <w:rsid w:val="008464C2"/>
    <w:rsid w:val="008467CE"/>
    <w:rsid w:val="008468AF"/>
    <w:rsid w:val="00846AD0"/>
    <w:rsid w:val="00847DDB"/>
    <w:rsid w:val="00850516"/>
    <w:rsid w:val="008507F8"/>
    <w:rsid w:val="008508A9"/>
    <w:rsid w:val="00850B99"/>
    <w:rsid w:val="00850F7C"/>
    <w:rsid w:val="008520AF"/>
    <w:rsid w:val="0085216F"/>
    <w:rsid w:val="00852D0F"/>
    <w:rsid w:val="00853E68"/>
    <w:rsid w:val="0085404D"/>
    <w:rsid w:val="00854136"/>
    <w:rsid w:val="00854982"/>
    <w:rsid w:val="00854E58"/>
    <w:rsid w:val="00855011"/>
    <w:rsid w:val="008558FF"/>
    <w:rsid w:val="008566A4"/>
    <w:rsid w:val="00856A83"/>
    <w:rsid w:val="00857258"/>
    <w:rsid w:val="00857CC4"/>
    <w:rsid w:val="00857CD7"/>
    <w:rsid w:val="008601C3"/>
    <w:rsid w:val="008608A8"/>
    <w:rsid w:val="00860BC4"/>
    <w:rsid w:val="00861DC9"/>
    <w:rsid w:val="008627D8"/>
    <w:rsid w:val="00863251"/>
    <w:rsid w:val="00863EB8"/>
    <w:rsid w:val="00864336"/>
    <w:rsid w:val="00864B5B"/>
    <w:rsid w:val="00864C81"/>
    <w:rsid w:val="0086589B"/>
    <w:rsid w:val="00865D1E"/>
    <w:rsid w:val="0086634C"/>
    <w:rsid w:val="008663F8"/>
    <w:rsid w:val="00866D2F"/>
    <w:rsid w:val="00866F9C"/>
    <w:rsid w:val="00870108"/>
    <w:rsid w:val="008709DF"/>
    <w:rsid w:val="00871141"/>
    <w:rsid w:val="008718F6"/>
    <w:rsid w:val="0087227B"/>
    <w:rsid w:val="00872E22"/>
    <w:rsid w:val="008731FB"/>
    <w:rsid w:val="0087341C"/>
    <w:rsid w:val="0087410C"/>
    <w:rsid w:val="00875F27"/>
    <w:rsid w:val="00877080"/>
    <w:rsid w:val="00877326"/>
    <w:rsid w:val="00877918"/>
    <w:rsid w:val="00877B8E"/>
    <w:rsid w:val="0088035B"/>
    <w:rsid w:val="008814CB"/>
    <w:rsid w:val="008819BF"/>
    <w:rsid w:val="00882B24"/>
    <w:rsid w:val="00883068"/>
    <w:rsid w:val="00883379"/>
    <w:rsid w:val="00884362"/>
    <w:rsid w:val="0088499B"/>
    <w:rsid w:val="00884ECE"/>
    <w:rsid w:val="00885DAB"/>
    <w:rsid w:val="00890159"/>
    <w:rsid w:val="00891F86"/>
    <w:rsid w:val="008928C8"/>
    <w:rsid w:val="00892999"/>
    <w:rsid w:val="00892CA3"/>
    <w:rsid w:val="00895DBD"/>
    <w:rsid w:val="00895DEE"/>
    <w:rsid w:val="008960AB"/>
    <w:rsid w:val="008963C1"/>
    <w:rsid w:val="00896452"/>
    <w:rsid w:val="00896877"/>
    <w:rsid w:val="00896CB6"/>
    <w:rsid w:val="00897A0D"/>
    <w:rsid w:val="008A0B7E"/>
    <w:rsid w:val="008A0D10"/>
    <w:rsid w:val="008A14B3"/>
    <w:rsid w:val="008A190D"/>
    <w:rsid w:val="008A1968"/>
    <w:rsid w:val="008A1F9B"/>
    <w:rsid w:val="008A2600"/>
    <w:rsid w:val="008A3BB7"/>
    <w:rsid w:val="008A48CB"/>
    <w:rsid w:val="008A4A35"/>
    <w:rsid w:val="008A60CC"/>
    <w:rsid w:val="008A65AF"/>
    <w:rsid w:val="008A7164"/>
    <w:rsid w:val="008A737B"/>
    <w:rsid w:val="008A7C8C"/>
    <w:rsid w:val="008B0181"/>
    <w:rsid w:val="008B0670"/>
    <w:rsid w:val="008B0681"/>
    <w:rsid w:val="008B1540"/>
    <w:rsid w:val="008B15BC"/>
    <w:rsid w:val="008B316C"/>
    <w:rsid w:val="008B400F"/>
    <w:rsid w:val="008B4674"/>
    <w:rsid w:val="008B48D9"/>
    <w:rsid w:val="008B4B73"/>
    <w:rsid w:val="008B55DD"/>
    <w:rsid w:val="008B562F"/>
    <w:rsid w:val="008B5948"/>
    <w:rsid w:val="008B6828"/>
    <w:rsid w:val="008B6964"/>
    <w:rsid w:val="008B6D34"/>
    <w:rsid w:val="008B6FB0"/>
    <w:rsid w:val="008C0B7F"/>
    <w:rsid w:val="008C0CE3"/>
    <w:rsid w:val="008C15D9"/>
    <w:rsid w:val="008C3B1D"/>
    <w:rsid w:val="008C533D"/>
    <w:rsid w:val="008C5504"/>
    <w:rsid w:val="008C55EA"/>
    <w:rsid w:val="008C65E5"/>
    <w:rsid w:val="008C6DDE"/>
    <w:rsid w:val="008C737D"/>
    <w:rsid w:val="008C7FC3"/>
    <w:rsid w:val="008D0A3F"/>
    <w:rsid w:val="008D19B7"/>
    <w:rsid w:val="008D1A4D"/>
    <w:rsid w:val="008D2472"/>
    <w:rsid w:val="008D302C"/>
    <w:rsid w:val="008D42C5"/>
    <w:rsid w:val="008D4A62"/>
    <w:rsid w:val="008D4A78"/>
    <w:rsid w:val="008D53C6"/>
    <w:rsid w:val="008D54E9"/>
    <w:rsid w:val="008D69FD"/>
    <w:rsid w:val="008E0D0B"/>
    <w:rsid w:val="008E14A8"/>
    <w:rsid w:val="008E2E78"/>
    <w:rsid w:val="008E3079"/>
    <w:rsid w:val="008E32FF"/>
    <w:rsid w:val="008E3E11"/>
    <w:rsid w:val="008E43D9"/>
    <w:rsid w:val="008E5A5E"/>
    <w:rsid w:val="008E6182"/>
    <w:rsid w:val="008E6B62"/>
    <w:rsid w:val="008E6C5B"/>
    <w:rsid w:val="008F23FD"/>
    <w:rsid w:val="008F35A0"/>
    <w:rsid w:val="008F3604"/>
    <w:rsid w:val="008F4709"/>
    <w:rsid w:val="008F4B13"/>
    <w:rsid w:val="008F4C25"/>
    <w:rsid w:val="008F5251"/>
    <w:rsid w:val="008F5A4F"/>
    <w:rsid w:val="008F5A9D"/>
    <w:rsid w:val="008F600C"/>
    <w:rsid w:val="008F6370"/>
    <w:rsid w:val="008F7725"/>
    <w:rsid w:val="008F7BF9"/>
    <w:rsid w:val="008F7CAC"/>
    <w:rsid w:val="008F7D85"/>
    <w:rsid w:val="00900BF9"/>
    <w:rsid w:val="0090105E"/>
    <w:rsid w:val="00901404"/>
    <w:rsid w:val="00901BA2"/>
    <w:rsid w:val="00902279"/>
    <w:rsid w:val="00902D65"/>
    <w:rsid w:val="00904773"/>
    <w:rsid w:val="00904EF4"/>
    <w:rsid w:val="0090513D"/>
    <w:rsid w:val="0090606E"/>
    <w:rsid w:val="0090611A"/>
    <w:rsid w:val="00906365"/>
    <w:rsid w:val="00910684"/>
    <w:rsid w:val="00910841"/>
    <w:rsid w:val="00910A1C"/>
    <w:rsid w:val="00912541"/>
    <w:rsid w:val="00912F36"/>
    <w:rsid w:val="009139F1"/>
    <w:rsid w:val="00913F24"/>
    <w:rsid w:val="00914316"/>
    <w:rsid w:val="009143E7"/>
    <w:rsid w:val="009146A6"/>
    <w:rsid w:val="0091596A"/>
    <w:rsid w:val="00915C5F"/>
    <w:rsid w:val="0091661A"/>
    <w:rsid w:val="0091680B"/>
    <w:rsid w:val="009169C6"/>
    <w:rsid w:val="009172A0"/>
    <w:rsid w:val="009174F1"/>
    <w:rsid w:val="00920466"/>
    <w:rsid w:val="00920561"/>
    <w:rsid w:val="00920FB3"/>
    <w:rsid w:val="0092196E"/>
    <w:rsid w:val="009219CF"/>
    <w:rsid w:val="009225FC"/>
    <w:rsid w:val="00922789"/>
    <w:rsid w:val="00922BC4"/>
    <w:rsid w:val="00922ECE"/>
    <w:rsid w:val="00923A1C"/>
    <w:rsid w:val="0092452A"/>
    <w:rsid w:val="0092524B"/>
    <w:rsid w:val="00925DD0"/>
    <w:rsid w:val="009263F2"/>
    <w:rsid w:val="0092681B"/>
    <w:rsid w:val="0092688B"/>
    <w:rsid w:val="00926967"/>
    <w:rsid w:val="00926AE4"/>
    <w:rsid w:val="00926EE4"/>
    <w:rsid w:val="00927030"/>
    <w:rsid w:val="0093024B"/>
    <w:rsid w:val="00932563"/>
    <w:rsid w:val="00932A97"/>
    <w:rsid w:val="00932D09"/>
    <w:rsid w:val="00933850"/>
    <w:rsid w:val="00934354"/>
    <w:rsid w:val="00935380"/>
    <w:rsid w:val="0093575A"/>
    <w:rsid w:val="00935848"/>
    <w:rsid w:val="00935FC2"/>
    <w:rsid w:val="00936897"/>
    <w:rsid w:val="00937BFC"/>
    <w:rsid w:val="0094065F"/>
    <w:rsid w:val="00941D07"/>
    <w:rsid w:val="00943233"/>
    <w:rsid w:val="00944339"/>
    <w:rsid w:val="00944350"/>
    <w:rsid w:val="0094605F"/>
    <w:rsid w:val="009460EC"/>
    <w:rsid w:val="00946861"/>
    <w:rsid w:val="00950698"/>
    <w:rsid w:val="0095146E"/>
    <w:rsid w:val="009517CC"/>
    <w:rsid w:val="00952B10"/>
    <w:rsid w:val="00953290"/>
    <w:rsid w:val="0095340B"/>
    <w:rsid w:val="00953508"/>
    <w:rsid w:val="00956085"/>
    <w:rsid w:val="00956CCC"/>
    <w:rsid w:val="00957A1A"/>
    <w:rsid w:val="00960D10"/>
    <w:rsid w:val="00960E5D"/>
    <w:rsid w:val="00960F86"/>
    <w:rsid w:val="00960FEE"/>
    <w:rsid w:val="00961490"/>
    <w:rsid w:val="009614E2"/>
    <w:rsid w:val="00961E01"/>
    <w:rsid w:val="00962D1C"/>
    <w:rsid w:val="0096370A"/>
    <w:rsid w:val="0096397D"/>
    <w:rsid w:val="00963AFD"/>
    <w:rsid w:val="00963D74"/>
    <w:rsid w:val="00963DF2"/>
    <w:rsid w:val="00964581"/>
    <w:rsid w:val="00964D66"/>
    <w:rsid w:val="0096663E"/>
    <w:rsid w:val="0096718F"/>
    <w:rsid w:val="00971B04"/>
    <w:rsid w:val="00972C6F"/>
    <w:rsid w:val="00973395"/>
    <w:rsid w:val="00974B0C"/>
    <w:rsid w:val="0097560A"/>
    <w:rsid w:val="00975847"/>
    <w:rsid w:val="00976850"/>
    <w:rsid w:val="00980144"/>
    <w:rsid w:val="00980184"/>
    <w:rsid w:val="00982D93"/>
    <w:rsid w:val="00983488"/>
    <w:rsid w:val="00983683"/>
    <w:rsid w:val="00983D06"/>
    <w:rsid w:val="00983F9A"/>
    <w:rsid w:val="00984DAC"/>
    <w:rsid w:val="009852B7"/>
    <w:rsid w:val="009855ED"/>
    <w:rsid w:val="0098634B"/>
    <w:rsid w:val="0099051F"/>
    <w:rsid w:val="00990AFC"/>
    <w:rsid w:val="00991556"/>
    <w:rsid w:val="00992979"/>
    <w:rsid w:val="009931DC"/>
    <w:rsid w:val="009939E5"/>
    <w:rsid w:val="009941F0"/>
    <w:rsid w:val="00994A88"/>
    <w:rsid w:val="009954EE"/>
    <w:rsid w:val="00995884"/>
    <w:rsid w:val="00997402"/>
    <w:rsid w:val="009A033E"/>
    <w:rsid w:val="009A0E00"/>
    <w:rsid w:val="009A23F9"/>
    <w:rsid w:val="009A378E"/>
    <w:rsid w:val="009A3C8A"/>
    <w:rsid w:val="009A4C4A"/>
    <w:rsid w:val="009A5394"/>
    <w:rsid w:val="009A61AD"/>
    <w:rsid w:val="009A71DE"/>
    <w:rsid w:val="009B17D8"/>
    <w:rsid w:val="009B40B1"/>
    <w:rsid w:val="009B4100"/>
    <w:rsid w:val="009B4A4D"/>
    <w:rsid w:val="009B5A4F"/>
    <w:rsid w:val="009B6075"/>
    <w:rsid w:val="009C0756"/>
    <w:rsid w:val="009C25C3"/>
    <w:rsid w:val="009C3175"/>
    <w:rsid w:val="009C3E5F"/>
    <w:rsid w:val="009C3ED4"/>
    <w:rsid w:val="009C3FA6"/>
    <w:rsid w:val="009C4199"/>
    <w:rsid w:val="009C42D0"/>
    <w:rsid w:val="009C484D"/>
    <w:rsid w:val="009C5AA0"/>
    <w:rsid w:val="009C5C00"/>
    <w:rsid w:val="009C6D46"/>
    <w:rsid w:val="009C7F68"/>
    <w:rsid w:val="009D05A1"/>
    <w:rsid w:val="009D0D38"/>
    <w:rsid w:val="009D0DC0"/>
    <w:rsid w:val="009D2C35"/>
    <w:rsid w:val="009D35C9"/>
    <w:rsid w:val="009D3713"/>
    <w:rsid w:val="009D3E33"/>
    <w:rsid w:val="009D4190"/>
    <w:rsid w:val="009D4B2A"/>
    <w:rsid w:val="009D5506"/>
    <w:rsid w:val="009D75A4"/>
    <w:rsid w:val="009E0345"/>
    <w:rsid w:val="009E16E4"/>
    <w:rsid w:val="009E19D7"/>
    <w:rsid w:val="009E1E8B"/>
    <w:rsid w:val="009E34D8"/>
    <w:rsid w:val="009E3761"/>
    <w:rsid w:val="009E3A11"/>
    <w:rsid w:val="009E4502"/>
    <w:rsid w:val="009E488A"/>
    <w:rsid w:val="009E50FA"/>
    <w:rsid w:val="009E57B0"/>
    <w:rsid w:val="009E5C1E"/>
    <w:rsid w:val="009E5DC6"/>
    <w:rsid w:val="009E6537"/>
    <w:rsid w:val="009E6C58"/>
    <w:rsid w:val="009F0DC2"/>
    <w:rsid w:val="009F0DC9"/>
    <w:rsid w:val="009F0EC4"/>
    <w:rsid w:val="009F190E"/>
    <w:rsid w:val="009F1D4F"/>
    <w:rsid w:val="009F2FCA"/>
    <w:rsid w:val="009F51D3"/>
    <w:rsid w:val="009F540D"/>
    <w:rsid w:val="009F7058"/>
    <w:rsid w:val="009F739D"/>
    <w:rsid w:val="009F78AC"/>
    <w:rsid w:val="009F7D45"/>
    <w:rsid w:val="00A00C32"/>
    <w:rsid w:val="00A01F47"/>
    <w:rsid w:val="00A0249A"/>
    <w:rsid w:val="00A025B5"/>
    <w:rsid w:val="00A02F0C"/>
    <w:rsid w:val="00A02FF0"/>
    <w:rsid w:val="00A03117"/>
    <w:rsid w:val="00A04663"/>
    <w:rsid w:val="00A0470C"/>
    <w:rsid w:val="00A04B72"/>
    <w:rsid w:val="00A04C7E"/>
    <w:rsid w:val="00A054F7"/>
    <w:rsid w:val="00A05B69"/>
    <w:rsid w:val="00A05D6D"/>
    <w:rsid w:val="00A05F1C"/>
    <w:rsid w:val="00A0697A"/>
    <w:rsid w:val="00A07173"/>
    <w:rsid w:val="00A078BB"/>
    <w:rsid w:val="00A07B43"/>
    <w:rsid w:val="00A1079F"/>
    <w:rsid w:val="00A1104E"/>
    <w:rsid w:val="00A1114D"/>
    <w:rsid w:val="00A11FC7"/>
    <w:rsid w:val="00A123F3"/>
    <w:rsid w:val="00A12B5E"/>
    <w:rsid w:val="00A12C81"/>
    <w:rsid w:val="00A12F17"/>
    <w:rsid w:val="00A13ABA"/>
    <w:rsid w:val="00A1448D"/>
    <w:rsid w:val="00A14DEA"/>
    <w:rsid w:val="00A15F1A"/>
    <w:rsid w:val="00A15FBB"/>
    <w:rsid w:val="00A16726"/>
    <w:rsid w:val="00A16D55"/>
    <w:rsid w:val="00A17004"/>
    <w:rsid w:val="00A20C42"/>
    <w:rsid w:val="00A21C14"/>
    <w:rsid w:val="00A227DA"/>
    <w:rsid w:val="00A2325E"/>
    <w:rsid w:val="00A23869"/>
    <w:rsid w:val="00A23B3F"/>
    <w:rsid w:val="00A23FA1"/>
    <w:rsid w:val="00A242EA"/>
    <w:rsid w:val="00A24537"/>
    <w:rsid w:val="00A24B6F"/>
    <w:rsid w:val="00A24DF7"/>
    <w:rsid w:val="00A25ACF"/>
    <w:rsid w:val="00A27869"/>
    <w:rsid w:val="00A30091"/>
    <w:rsid w:val="00A30103"/>
    <w:rsid w:val="00A3052A"/>
    <w:rsid w:val="00A3057F"/>
    <w:rsid w:val="00A3084B"/>
    <w:rsid w:val="00A33414"/>
    <w:rsid w:val="00A3343B"/>
    <w:rsid w:val="00A337DD"/>
    <w:rsid w:val="00A33AB8"/>
    <w:rsid w:val="00A33AC7"/>
    <w:rsid w:val="00A34FF8"/>
    <w:rsid w:val="00A35042"/>
    <w:rsid w:val="00A354E9"/>
    <w:rsid w:val="00A366B6"/>
    <w:rsid w:val="00A3680B"/>
    <w:rsid w:val="00A407B0"/>
    <w:rsid w:val="00A40D53"/>
    <w:rsid w:val="00A4126D"/>
    <w:rsid w:val="00A41646"/>
    <w:rsid w:val="00A4188E"/>
    <w:rsid w:val="00A41A24"/>
    <w:rsid w:val="00A41C0F"/>
    <w:rsid w:val="00A41FE8"/>
    <w:rsid w:val="00A43F79"/>
    <w:rsid w:val="00A445F2"/>
    <w:rsid w:val="00A4588C"/>
    <w:rsid w:val="00A45CBB"/>
    <w:rsid w:val="00A45DFB"/>
    <w:rsid w:val="00A45E27"/>
    <w:rsid w:val="00A466FB"/>
    <w:rsid w:val="00A47210"/>
    <w:rsid w:val="00A473BC"/>
    <w:rsid w:val="00A475BE"/>
    <w:rsid w:val="00A47BFA"/>
    <w:rsid w:val="00A5255C"/>
    <w:rsid w:val="00A53EC7"/>
    <w:rsid w:val="00A54CEE"/>
    <w:rsid w:val="00A55ADA"/>
    <w:rsid w:val="00A55D3B"/>
    <w:rsid w:val="00A561D8"/>
    <w:rsid w:val="00A56A5F"/>
    <w:rsid w:val="00A56E3A"/>
    <w:rsid w:val="00A57488"/>
    <w:rsid w:val="00A57589"/>
    <w:rsid w:val="00A61960"/>
    <w:rsid w:val="00A61DFD"/>
    <w:rsid w:val="00A623E4"/>
    <w:rsid w:val="00A63D09"/>
    <w:rsid w:val="00A63DD3"/>
    <w:rsid w:val="00A652B3"/>
    <w:rsid w:val="00A660FB"/>
    <w:rsid w:val="00A667BF"/>
    <w:rsid w:val="00A669D7"/>
    <w:rsid w:val="00A66C23"/>
    <w:rsid w:val="00A67185"/>
    <w:rsid w:val="00A67CF4"/>
    <w:rsid w:val="00A70130"/>
    <w:rsid w:val="00A7039F"/>
    <w:rsid w:val="00A7125A"/>
    <w:rsid w:val="00A71CC5"/>
    <w:rsid w:val="00A72FF4"/>
    <w:rsid w:val="00A73E9B"/>
    <w:rsid w:val="00A74105"/>
    <w:rsid w:val="00A75B1C"/>
    <w:rsid w:val="00A761BF"/>
    <w:rsid w:val="00A800A1"/>
    <w:rsid w:val="00A80C54"/>
    <w:rsid w:val="00A8105F"/>
    <w:rsid w:val="00A81840"/>
    <w:rsid w:val="00A83587"/>
    <w:rsid w:val="00A836C9"/>
    <w:rsid w:val="00A83DE2"/>
    <w:rsid w:val="00A84989"/>
    <w:rsid w:val="00A84AAC"/>
    <w:rsid w:val="00A84CE2"/>
    <w:rsid w:val="00A85649"/>
    <w:rsid w:val="00A86019"/>
    <w:rsid w:val="00A86B9B"/>
    <w:rsid w:val="00A86E9F"/>
    <w:rsid w:val="00A86F95"/>
    <w:rsid w:val="00A87535"/>
    <w:rsid w:val="00A911FC"/>
    <w:rsid w:val="00A9219A"/>
    <w:rsid w:val="00A93B39"/>
    <w:rsid w:val="00A941BB"/>
    <w:rsid w:val="00A9442E"/>
    <w:rsid w:val="00A94E5A"/>
    <w:rsid w:val="00A95B47"/>
    <w:rsid w:val="00A96959"/>
    <w:rsid w:val="00A969DA"/>
    <w:rsid w:val="00A96B40"/>
    <w:rsid w:val="00A97101"/>
    <w:rsid w:val="00AA04F0"/>
    <w:rsid w:val="00AA059D"/>
    <w:rsid w:val="00AA10FD"/>
    <w:rsid w:val="00AA1349"/>
    <w:rsid w:val="00AA161E"/>
    <w:rsid w:val="00AA17A7"/>
    <w:rsid w:val="00AA19A0"/>
    <w:rsid w:val="00AA2AC1"/>
    <w:rsid w:val="00AA3336"/>
    <w:rsid w:val="00AA38C1"/>
    <w:rsid w:val="00AA3E03"/>
    <w:rsid w:val="00AA4295"/>
    <w:rsid w:val="00AA4E9A"/>
    <w:rsid w:val="00AA6B97"/>
    <w:rsid w:val="00AA7962"/>
    <w:rsid w:val="00AA7B83"/>
    <w:rsid w:val="00AB1CBC"/>
    <w:rsid w:val="00AB1CE0"/>
    <w:rsid w:val="00AB29BC"/>
    <w:rsid w:val="00AB3EB4"/>
    <w:rsid w:val="00AB3FC9"/>
    <w:rsid w:val="00AB56C8"/>
    <w:rsid w:val="00AB6C0C"/>
    <w:rsid w:val="00AB6F29"/>
    <w:rsid w:val="00AB715A"/>
    <w:rsid w:val="00AC0E0F"/>
    <w:rsid w:val="00AC159E"/>
    <w:rsid w:val="00AC41CA"/>
    <w:rsid w:val="00AC4965"/>
    <w:rsid w:val="00AC6F70"/>
    <w:rsid w:val="00AC72B0"/>
    <w:rsid w:val="00AC7401"/>
    <w:rsid w:val="00AC7C75"/>
    <w:rsid w:val="00AC7E9B"/>
    <w:rsid w:val="00AD09F2"/>
    <w:rsid w:val="00AD0FB6"/>
    <w:rsid w:val="00AD1C1F"/>
    <w:rsid w:val="00AD29C7"/>
    <w:rsid w:val="00AD2A9B"/>
    <w:rsid w:val="00AD3491"/>
    <w:rsid w:val="00AD3BFC"/>
    <w:rsid w:val="00AD3D05"/>
    <w:rsid w:val="00AD4522"/>
    <w:rsid w:val="00AD5D16"/>
    <w:rsid w:val="00AD67B1"/>
    <w:rsid w:val="00AD6A40"/>
    <w:rsid w:val="00AD7838"/>
    <w:rsid w:val="00AE0281"/>
    <w:rsid w:val="00AE0424"/>
    <w:rsid w:val="00AE06CC"/>
    <w:rsid w:val="00AE079E"/>
    <w:rsid w:val="00AE321F"/>
    <w:rsid w:val="00AE3CF7"/>
    <w:rsid w:val="00AE40D8"/>
    <w:rsid w:val="00AE426C"/>
    <w:rsid w:val="00AE4B32"/>
    <w:rsid w:val="00AE5240"/>
    <w:rsid w:val="00AE57FA"/>
    <w:rsid w:val="00AE5E34"/>
    <w:rsid w:val="00AE658C"/>
    <w:rsid w:val="00AE6BF7"/>
    <w:rsid w:val="00AE71A9"/>
    <w:rsid w:val="00AE77DB"/>
    <w:rsid w:val="00AE7E54"/>
    <w:rsid w:val="00AF0697"/>
    <w:rsid w:val="00AF111B"/>
    <w:rsid w:val="00AF2ABD"/>
    <w:rsid w:val="00AF306A"/>
    <w:rsid w:val="00AF30CA"/>
    <w:rsid w:val="00AF4A45"/>
    <w:rsid w:val="00AF4AAB"/>
    <w:rsid w:val="00AF5859"/>
    <w:rsid w:val="00AF5C67"/>
    <w:rsid w:val="00AF5E4B"/>
    <w:rsid w:val="00AF6139"/>
    <w:rsid w:val="00AF6904"/>
    <w:rsid w:val="00AF7D63"/>
    <w:rsid w:val="00B001CA"/>
    <w:rsid w:val="00B01340"/>
    <w:rsid w:val="00B02341"/>
    <w:rsid w:val="00B02D0C"/>
    <w:rsid w:val="00B02DAC"/>
    <w:rsid w:val="00B03B91"/>
    <w:rsid w:val="00B03D23"/>
    <w:rsid w:val="00B03FE3"/>
    <w:rsid w:val="00B0455D"/>
    <w:rsid w:val="00B04B37"/>
    <w:rsid w:val="00B05677"/>
    <w:rsid w:val="00B05B31"/>
    <w:rsid w:val="00B0612C"/>
    <w:rsid w:val="00B07633"/>
    <w:rsid w:val="00B078E7"/>
    <w:rsid w:val="00B0792E"/>
    <w:rsid w:val="00B106B4"/>
    <w:rsid w:val="00B11171"/>
    <w:rsid w:val="00B1250D"/>
    <w:rsid w:val="00B12879"/>
    <w:rsid w:val="00B13571"/>
    <w:rsid w:val="00B13576"/>
    <w:rsid w:val="00B13BCE"/>
    <w:rsid w:val="00B146BE"/>
    <w:rsid w:val="00B14FC3"/>
    <w:rsid w:val="00B15CD3"/>
    <w:rsid w:val="00B17A6A"/>
    <w:rsid w:val="00B17B7F"/>
    <w:rsid w:val="00B209B0"/>
    <w:rsid w:val="00B20CEB"/>
    <w:rsid w:val="00B22050"/>
    <w:rsid w:val="00B2214C"/>
    <w:rsid w:val="00B22820"/>
    <w:rsid w:val="00B22BCD"/>
    <w:rsid w:val="00B23E26"/>
    <w:rsid w:val="00B259B6"/>
    <w:rsid w:val="00B25ADB"/>
    <w:rsid w:val="00B26AB5"/>
    <w:rsid w:val="00B26CDC"/>
    <w:rsid w:val="00B277FF"/>
    <w:rsid w:val="00B31108"/>
    <w:rsid w:val="00B326E9"/>
    <w:rsid w:val="00B3277E"/>
    <w:rsid w:val="00B32976"/>
    <w:rsid w:val="00B32C1A"/>
    <w:rsid w:val="00B346D9"/>
    <w:rsid w:val="00B3481C"/>
    <w:rsid w:val="00B35727"/>
    <w:rsid w:val="00B35D43"/>
    <w:rsid w:val="00B35F80"/>
    <w:rsid w:val="00B366CF"/>
    <w:rsid w:val="00B370D4"/>
    <w:rsid w:val="00B40019"/>
    <w:rsid w:val="00B4044C"/>
    <w:rsid w:val="00B40E03"/>
    <w:rsid w:val="00B411B4"/>
    <w:rsid w:val="00B42FE8"/>
    <w:rsid w:val="00B43153"/>
    <w:rsid w:val="00B43B53"/>
    <w:rsid w:val="00B45118"/>
    <w:rsid w:val="00B452DE"/>
    <w:rsid w:val="00B4672E"/>
    <w:rsid w:val="00B4674E"/>
    <w:rsid w:val="00B4760D"/>
    <w:rsid w:val="00B50A9A"/>
    <w:rsid w:val="00B51F71"/>
    <w:rsid w:val="00B534CF"/>
    <w:rsid w:val="00B54223"/>
    <w:rsid w:val="00B546FA"/>
    <w:rsid w:val="00B547E1"/>
    <w:rsid w:val="00B54BBE"/>
    <w:rsid w:val="00B54BE3"/>
    <w:rsid w:val="00B56173"/>
    <w:rsid w:val="00B56B61"/>
    <w:rsid w:val="00B56C0C"/>
    <w:rsid w:val="00B603E8"/>
    <w:rsid w:val="00B60478"/>
    <w:rsid w:val="00B60565"/>
    <w:rsid w:val="00B605CC"/>
    <w:rsid w:val="00B609D0"/>
    <w:rsid w:val="00B60C81"/>
    <w:rsid w:val="00B611C9"/>
    <w:rsid w:val="00B61A9E"/>
    <w:rsid w:val="00B61D0A"/>
    <w:rsid w:val="00B61D3D"/>
    <w:rsid w:val="00B62EE6"/>
    <w:rsid w:val="00B64759"/>
    <w:rsid w:val="00B64CCA"/>
    <w:rsid w:val="00B6571E"/>
    <w:rsid w:val="00B65932"/>
    <w:rsid w:val="00B6603D"/>
    <w:rsid w:val="00B667F3"/>
    <w:rsid w:val="00B70523"/>
    <w:rsid w:val="00B70736"/>
    <w:rsid w:val="00B70CA3"/>
    <w:rsid w:val="00B70D67"/>
    <w:rsid w:val="00B70ED2"/>
    <w:rsid w:val="00B71E8F"/>
    <w:rsid w:val="00B72F00"/>
    <w:rsid w:val="00B73C2D"/>
    <w:rsid w:val="00B73E10"/>
    <w:rsid w:val="00B749BD"/>
    <w:rsid w:val="00B75552"/>
    <w:rsid w:val="00B76353"/>
    <w:rsid w:val="00B766DF"/>
    <w:rsid w:val="00B76A84"/>
    <w:rsid w:val="00B771DA"/>
    <w:rsid w:val="00B77F76"/>
    <w:rsid w:val="00B80022"/>
    <w:rsid w:val="00B80403"/>
    <w:rsid w:val="00B80578"/>
    <w:rsid w:val="00B81072"/>
    <w:rsid w:val="00B815F9"/>
    <w:rsid w:val="00B83634"/>
    <w:rsid w:val="00B83FBE"/>
    <w:rsid w:val="00B84033"/>
    <w:rsid w:val="00B84B4F"/>
    <w:rsid w:val="00B84E75"/>
    <w:rsid w:val="00B8540D"/>
    <w:rsid w:val="00B86AD3"/>
    <w:rsid w:val="00B87468"/>
    <w:rsid w:val="00B876C6"/>
    <w:rsid w:val="00B87B68"/>
    <w:rsid w:val="00B920DE"/>
    <w:rsid w:val="00B929C4"/>
    <w:rsid w:val="00B92B07"/>
    <w:rsid w:val="00B93CDB"/>
    <w:rsid w:val="00B9466E"/>
    <w:rsid w:val="00B947F4"/>
    <w:rsid w:val="00B957F1"/>
    <w:rsid w:val="00B95D44"/>
    <w:rsid w:val="00B966A8"/>
    <w:rsid w:val="00B97D2B"/>
    <w:rsid w:val="00BA1D50"/>
    <w:rsid w:val="00BA3564"/>
    <w:rsid w:val="00BA3567"/>
    <w:rsid w:val="00BA35AD"/>
    <w:rsid w:val="00BA3DCB"/>
    <w:rsid w:val="00BA5655"/>
    <w:rsid w:val="00BA5886"/>
    <w:rsid w:val="00BA5F50"/>
    <w:rsid w:val="00BA6709"/>
    <w:rsid w:val="00BA6FE4"/>
    <w:rsid w:val="00BA71C1"/>
    <w:rsid w:val="00BA7A63"/>
    <w:rsid w:val="00BB0238"/>
    <w:rsid w:val="00BB0E68"/>
    <w:rsid w:val="00BB2B13"/>
    <w:rsid w:val="00BB33FC"/>
    <w:rsid w:val="00BB3EE7"/>
    <w:rsid w:val="00BB54B7"/>
    <w:rsid w:val="00BB5D59"/>
    <w:rsid w:val="00BC0D41"/>
    <w:rsid w:val="00BC1DBB"/>
    <w:rsid w:val="00BC26D2"/>
    <w:rsid w:val="00BC341B"/>
    <w:rsid w:val="00BC35AA"/>
    <w:rsid w:val="00BC4143"/>
    <w:rsid w:val="00BC41D7"/>
    <w:rsid w:val="00BC455F"/>
    <w:rsid w:val="00BC5051"/>
    <w:rsid w:val="00BC636B"/>
    <w:rsid w:val="00BC66A7"/>
    <w:rsid w:val="00BC6D78"/>
    <w:rsid w:val="00BC7D16"/>
    <w:rsid w:val="00BD03E2"/>
    <w:rsid w:val="00BD09CC"/>
    <w:rsid w:val="00BD16BD"/>
    <w:rsid w:val="00BD1C5C"/>
    <w:rsid w:val="00BD1E39"/>
    <w:rsid w:val="00BD21A5"/>
    <w:rsid w:val="00BD2886"/>
    <w:rsid w:val="00BD2951"/>
    <w:rsid w:val="00BD3328"/>
    <w:rsid w:val="00BD54BE"/>
    <w:rsid w:val="00BD5933"/>
    <w:rsid w:val="00BD5D84"/>
    <w:rsid w:val="00BD5EA7"/>
    <w:rsid w:val="00BD6247"/>
    <w:rsid w:val="00BD6A0E"/>
    <w:rsid w:val="00BD6A41"/>
    <w:rsid w:val="00BE1476"/>
    <w:rsid w:val="00BE1666"/>
    <w:rsid w:val="00BE17C0"/>
    <w:rsid w:val="00BE1C94"/>
    <w:rsid w:val="00BE2B02"/>
    <w:rsid w:val="00BE3684"/>
    <w:rsid w:val="00BE3898"/>
    <w:rsid w:val="00BE44F0"/>
    <w:rsid w:val="00BE515D"/>
    <w:rsid w:val="00BE5B6A"/>
    <w:rsid w:val="00BE66E0"/>
    <w:rsid w:val="00BE6967"/>
    <w:rsid w:val="00BE74E4"/>
    <w:rsid w:val="00BF1C38"/>
    <w:rsid w:val="00BF21AB"/>
    <w:rsid w:val="00BF233C"/>
    <w:rsid w:val="00BF28AD"/>
    <w:rsid w:val="00BF2DDA"/>
    <w:rsid w:val="00BF2F8E"/>
    <w:rsid w:val="00BF433B"/>
    <w:rsid w:val="00BF45D6"/>
    <w:rsid w:val="00BF493F"/>
    <w:rsid w:val="00BF4AC2"/>
    <w:rsid w:val="00BF4B8F"/>
    <w:rsid w:val="00BF54FB"/>
    <w:rsid w:val="00BF59FE"/>
    <w:rsid w:val="00BF5E7D"/>
    <w:rsid w:val="00BF60D1"/>
    <w:rsid w:val="00BF6178"/>
    <w:rsid w:val="00BF6568"/>
    <w:rsid w:val="00BF6628"/>
    <w:rsid w:val="00BF7263"/>
    <w:rsid w:val="00BF73C4"/>
    <w:rsid w:val="00BF7483"/>
    <w:rsid w:val="00BF7F70"/>
    <w:rsid w:val="00C00C61"/>
    <w:rsid w:val="00C01D62"/>
    <w:rsid w:val="00C0235F"/>
    <w:rsid w:val="00C023C1"/>
    <w:rsid w:val="00C02552"/>
    <w:rsid w:val="00C04C94"/>
    <w:rsid w:val="00C057F8"/>
    <w:rsid w:val="00C05F7B"/>
    <w:rsid w:val="00C06438"/>
    <w:rsid w:val="00C06BA0"/>
    <w:rsid w:val="00C06C97"/>
    <w:rsid w:val="00C07A57"/>
    <w:rsid w:val="00C07A5C"/>
    <w:rsid w:val="00C07D18"/>
    <w:rsid w:val="00C1430F"/>
    <w:rsid w:val="00C1517E"/>
    <w:rsid w:val="00C1616D"/>
    <w:rsid w:val="00C16693"/>
    <w:rsid w:val="00C178A2"/>
    <w:rsid w:val="00C2022C"/>
    <w:rsid w:val="00C21FED"/>
    <w:rsid w:val="00C2274B"/>
    <w:rsid w:val="00C23035"/>
    <w:rsid w:val="00C240FB"/>
    <w:rsid w:val="00C245BA"/>
    <w:rsid w:val="00C25045"/>
    <w:rsid w:val="00C2525D"/>
    <w:rsid w:val="00C26060"/>
    <w:rsid w:val="00C26399"/>
    <w:rsid w:val="00C27FB1"/>
    <w:rsid w:val="00C30441"/>
    <w:rsid w:val="00C30642"/>
    <w:rsid w:val="00C31C68"/>
    <w:rsid w:val="00C34673"/>
    <w:rsid w:val="00C34ADD"/>
    <w:rsid w:val="00C351B9"/>
    <w:rsid w:val="00C35BCF"/>
    <w:rsid w:val="00C379E6"/>
    <w:rsid w:val="00C37E26"/>
    <w:rsid w:val="00C415EB"/>
    <w:rsid w:val="00C41DA2"/>
    <w:rsid w:val="00C426C7"/>
    <w:rsid w:val="00C42BB2"/>
    <w:rsid w:val="00C42EA6"/>
    <w:rsid w:val="00C42EC3"/>
    <w:rsid w:val="00C430DD"/>
    <w:rsid w:val="00C4325E"/>
    <w:rsid w:val="00C440A8"/>
    <w:rsid w:val="00C443B5"/>
    <w:rsid w:val="00C444ED"/>
    <w:rsid w:val="00C44854"/>
    <w:rsid w:val="00C44F02"/>
    <w:rsid w:val="00C45025"/>
    <w:rsid w:val="00C45DE8"/>
    <w:rsid w:val="00C46350"/>
    <w:rsid w:val="00C47A87"/>
    <w:rsid w:val="00C50755"/>
    <w:rsid w:val="00C50D36"/>
    <w:rsid w:val="00C5187E"/>
    <w:rsid w:val="00C536DB"/>
    <w:rsid w:val="00C54BF6"/>
    <w:rsid w:val="00C550CF"/>
    <w:rsid w:val="00C56876"/>
    <w:rsid w:val="00C57349"/>
    <w:rsid w:val="00C57CB7"/>
    <w:rsid w:val="00C57FE9"/>
    <w:rsid w:val="00C600E5"/>
    <w:rsid w:val="00C603EF"/>
    <w:rsid w:val="00C60A99"/>
    <w:rsid w:val="00C614B9"/>
    <w:rsid w:val="00C61BF8"/>
    <w:rsid w:val="00C61CFC"/>
    <w:rsid w:val="00C620EC"/>
    <w:rsid w:val="00C661A6"/>
    <w:rsid w:val="00C66D4A"/>
    <w:rsid w:val="00C6737C"/>
    <w:rsid w:val="00C67441"/>
    <w:rsid w:val="00C67984"/>
    <w:rsid w:val="00C67E47"/>
    <w:rsid w:val="00C70044"/>
    <w:rsid w:val="00C70B48"/>
    <w:rsid w:val="00C70DF9"/>
    <w:rsid w:val="00C71538"/>
    <w:rsid w:val="00C73802"/>
    <w:rsid w:val="00C7397D"/>
    <w:rsid w:val="00C74044"/>
    <w:rsid w:val="00C740E0"/>
    <w:rsid w:val="00C75123"/>
    <w:rsid w:val="00C754F8"/>
    <w:rsid w:val="00C76DD3"/>
    <w:rsid w:val="00C77CE5"/>
    <w:rsid w:val="00C80D76"/>
    <w:rsid w:val="00C81050"/>
    <w:rsid w:val="00C8132D"/>
    <w:rsid w:val="00C817A2"/>
    <w:rsid w:val="00C82C3F"/>
    <w:rsid w:val="00C82D8A"/>
    <w:rsid w:val="00C84C46"/>
    <w:rsid w:val="00C84DCA"/>
    <w:rsid w:val="00C853D6"/>
    <w:rsid w:val="00C85A13"/>
    <w:rsid w:val="00C85FF4"/>
    <w:rsid w:val="00C86483"/>
    <w:rsid w:val="00C8651F"/>
    <w:rsid w:val="00C87D37"/>
    <w:rsid w:val="00C87FF4"/>
    <w:rsid w:val="00C9024D"/>
    <w:rsid w:val="00C90F97"/>
    <w:rsid w:val="00C91720"/>
    <w:rsid w:val="00C91A09"/>
    <w:rsid w:val="00C91F79"/>
    <w:rsid w:val="00C94CAA"/>
    <w:rsid w:val="00C95642"/>
    <w:rsid w:val="00C961F1"/>
    <w:rsid w:val="00C9677F"/>
    <w:rsid w:val="00C96927"/>
    <w:rsid w:val="00C97046"/>
    <w:rsid w:val="00C970C2"/>
    <w:rsid w:val="00C97233"/>
    <w:rsid w:val="00CA0866"/>
    <w:rsid w:val="00CA0D71"/>
    <w:rsid w:val="00CA1326"/>
    <w:rsid w:val="00CA1453"/>
    <w:rsid w:val="00CA1C67"/>
    <w:rsid w:val="00CA3458"/>
    <w:rsid w:val="00CA468B"/>
    <w:rsid w:val="00CA4DF4"/>
    <w:rsid w:val="00CA5D52"/>
    <w:rsid w:val="00CA6072"/>
    <w:rsid w:val="00CA6155"/>
    <w:rsid w:val="00CA65D5"/>
    <w:rsid w:val="00CA74AA"/>
    <w:rsid w:val="00CA75D5"/>
    <w:rsid w:val="00CA7601"/>
    <w:rsid w:val="00CB0764"/>
    <w:rsid w:val="00CB0A40"/>
    <w:rsid w:val="00CB26EE"/>
    <w:rsid w:val="00CB34B3"/>
    <w:rsid w:val="00CB38A0"/>
    <w:rsid w:val="00CB3A07"/>
    <w:rsid w:val="00CB3A17"/>
    <w:rsid w:val="00CB509C"/>
    <w:rsid w:val="00CB533C"/>
    <w:rsid w:val="00CB5C4E"/>
    <w:rsid w:val="00CB6B4A"/>
    <w:rsid w:val="00CB6EC4"/>
    <w:rsid w:val="00CB7007"/>
    <w:rsid w:val="00CC040A"/>
    <w:rsid w:val="00CC0C34"/>
    <w:rsid w:val="00CC10F2"/>
    <w:rsid w:val="00CC196F"/>
    <w:rsid w:val="00CC32F2"/>
    <w:rsid w:val="00CC34F5"/>
    <w:rsid w:val="00CC438D"/>
    <w:rsid w:val="00CC443A"/>
    <w:rsid w:val="00CC4FA6"/>
    <w:rsid w:val="00CD0501"/>
    <w:rsid w:val="00CD065F"/>
    <w:rsid w:val="00CD0AD8"/>
    <w:rsid w:val="00CD11C4"/>
    <w:rsid w:val="00CD2534"/>
    <w:rsid w:val="00CD2821"/>
    <w:rsid w:val="00CD2F28"/>
    <w:rsid w:val="00CD36C1"/>
    <w:rsid w:val="00CD3FF0"/>
    <w:rsid w:val="00CD41C8"/>
    <w:rsid w:val="00CD48F3"/>
    <w:rsid w:val="00CD6040"/>
    <w:rsid w:val="00CD6351"/>
    <w:rsid w:val="00CD6D1A"/>
    <w:rsid w:val="00CD7937"/>
    <w:rsid w:val="00CE115A"/>
    <w:rsid w:val="00CE19AB"/>
    <w:rsid w:val="00CE1E11"/>
    <w:rsid w:val="00CE39F7"/>
    <w:rsid w:val="00CE40BE"/>
    <w:rsid w:val="00CE52CD"/>
    <w:rsid w:val="00CE530B"/>
    <w:rsid w:val="00CE5322"/>
    <w:rsid w:val="00CE5729"/>
    <w:rsid w:val="00CE5BD3"/>
    <w:rsid w:val="00CE62F7"/>
    <w:rsid w:val="00CE6947"/>
    <w:rsid w:val="00CE6B0C"/>
    <w:rsid w:val="00CE7656"/>
    <w:rsid w:val="00CE7DD7"/>
    <w:rsid w:val="00CE7DFD"/>
    <w:rsid w:val="00CF04FE"/>
    <w:rsid w:val="00CF128E"/>
    <w:rsid w:val="00CF12A5"/>
    <w:rsid w:val="00CF14E9"/>
    <w:rsid w:val="00CF156F"/>
    <w:rsid w:val="00CF1E6E"/>
    <w:rsid w:val="00CF22E8"/>
    <w:rsid w:val="00CF3298"/>
    <w:rsid w:val="00CF335D"/>
    <w:rsid w:val="00CF3798"/>
    <w:rsid w:val="00CF3FE8"/>
    <w:rsid w:val="00CF51EF"/>
    <w:rsid w:val="00CF52F7"/>
    <w:rsid w:val="00CF6D4B"/>
    <w:rsid w:val="00CF70D9"/>
    <w:rsid w:val="00CF74C6"/>
    <w:rsid w:val="00CF7AE0"/>
    <w:rsid w:val="00CF7DE8"/>
    <w:rsid w:val="00D00193"/>
    <w:rsid w:val="00D00CE2"/>
    <w:rsid w:val="00D020FA"/>
    <w:rsid w:val="00D0223F"/>
    <w:rsid w:val="00D023E1"/>
    <w:rsid w:val="00D031D0"/>
    <w:rsid w:val="00D0355F"/>
    <w:rsid w:val="00D0545E"/>
    <w:rsid w:val="00D06079"/>
    <w:rsid w:val="00D06B7F"/>
    <w:rsid w:val="00D06E8D"/>
    <w:rsid w:val="00D06EB1"/>
    <w:rsid w:val="00D06F0B"/>
    <w:rsid w:val="00D07599"/>
    <w:rsid w:val="00D07A7C"/>
    <w:rsid w:val="00D07BC6"/>
    <w:rsid w:val="00D101F2"/>
    <w:rsid w:val="00D10365"/>
    <w:rsid w:val="00D103D9"/>
    <w:rsid w:val="00D10683"/>
    <w:rsid w:val="00D107C3"/>
    <w:rsid w:val="00D10B4C"/>
    <w:rsid w:val="00D11F92"/>
    <w:rsid w:val="00D123F9"/>
    <w:rsid w:val="00D12E3D"/>
    <w:rsid w:val="00D12E72"/>
    <w:rsid w:val="00D12ED9"/>
    <w:rsid w:val="00D130A9"/>
    <w:rsid w:val="00D131C3"/>
    <w:rsid w:val="00D15424"/>
    <w:rsid w:val="00D1618B"/>
    <w:rsid w:val="00D169E7"/>
    <w:rsid w:val="00D16C6A"/>
    <w:rsid w:val="00D16F6B"/>
    <w:rsid w:val="00D173EF"/>
    <w:rsid w:val="00D1795F"/>
    <w:rsid w:val="00D17C03"/>
    <w:rsid w:val="00D20290"/>
    <w:rsid w:val="00D20B63"/>
    <w:rsid w:val="00D20D6C"/>
    <w:rsid w:val="00D21F5E"/>
    <w:rsid w:val="00D2234F"/>
    <w:rsid w:val="00D22DB9"/>
    <w:rsid w:val="00D24165"/>
    <w:rsid w:val="00D24407"/>
    <w:rsid w:val="00D2482A"/>
    <w:rsid w:val="00D24ABC"/>
    <w:rsid w:val="00D24FA2"/>
    <w:rsid w:val="00D25E73"/>
    <w:rsid w:val="00D260DF"/>
    <w:rsid w:val="00D27768"/>
    <w:rsid w:val="00D3071E"/>
    <w:rsid w:val="00D30FFE"/>
    <w:rsid w:val="00D31134"/>
    <w:rsid w:val="00D31D7D"/>
    <w:rsid w:val="00D32DE0"/>
    <w:rsid w:val="00D32F1D"/>
    <w:rsid w:val="00D33223"/>
    <w:rsid w:val="00D33B4F"/>
    <w:rsid w:val="00D34027"/>
    <w:rsid w:val="00D340CD"/>
    <w:rsid w:val="00D34A5D"/>
    <w:rsid w:val="00D35095"/>
    <w:rsid w:val="00D36E9F"/>
    <w:rsid w:val="00D37F50"/>
    <w:rsid w:val="00D4063C"/>
    <w:rsid w:val="00D40EB1"/>
    <w:rsid w:val="00D41150"/>
    <w:rsid w:val="00D42050"/>
    <w:rsid w:val="00D4341C"/>
    <w:rsid w:val="00D435A5"/>
    <w:rsid w:val="00D441BA"/>
    <w:rsid w:val="00D44793"/>
    <w:rsid w:val="00D447E7"/>
    <w:rsid w:val="00D44A95"/>
    <w:rsid w:val="00D44B93"/>
    <w:rsid w:val="00D44DAD"/>
    <w:rsid w:val="00D45EBA"/>
    <w:rsid w:val="00D4639A"/>
    <w:rsid w:val="00D46F43"/>
    <w:rsid w:val="00D47031"/>
    <w:rsid w:val="00D475AD"/>
    <w:rsid w:val="00D476D5"/>
    <w:rsid w:val="00D47C63"/>
    <w:rsid w:val="00D47D78"/>
    <w:rsid w:val="00D50E80"/>
    <w:rsid w:val="00D51157"/>
    <w:rsid w:val="00D5220F"/>
    <w:rsid w:val="00D5306B"/>
    <w:rsid w:val="00D53430"/>
    <w:rsid w:val="00D53778"/>
    <w:rsid w:val="00D55381"/>
    <w:rsid w:val="00D558F4"/>
    <w:rsid w:val="00D5722E"/>
    <w:rsid w:val="00D57C10"/>
    <w:rsid w:val="00D57CF4"/>
    <w:rsid w:val="00D6149C"/>
    <w:rsid w:val="00D61BC2"/>
    <w:rsid w:val="00D61DDE"/>
    <w:rsid w:val="00D62A7E"/>
    <w:rsid w:val="00D6348F"/>
    <w:rsid w:val="00D63F14"/>
    <w:rsid w:val="00D65B6D"/>
    <w:rsid w:val="00D666E9"/>
    <w:rsid w:val="00D668FE"/>
    <w:rsid w:val="00D701FA"/>
    <w:rsid w:val="00D704A8"/>
    <w:rsid w:val="00D70614"/>
    <w:rsid w:val="00D70E93"/>
    <w:rsid w:val="00D712F9"/>
    <w:rsid w:val="00D71BCD"/>
    <w:rsid w:val="00D72BC0"/>
    <w:rsid w:val="00D737C3"/>
    <w:rsid w:val="00D73BD8"/>
    <w:rsid w:val="00D742C4"/>
    <w:rsid w:val="00D75204"/>
    <w:rsid w:val="00D7541B"/>
    <w:rsid w:val="00D762A2"/>
    <w:rsid w:val="00D76984"/>
    <w:rsid w:val="00D7701D"/>
    <w:rsid w:val="00D7750E"/>
    <w:rsid w:val="00D7770A"/>
    <w:rsid w:val="00D81494"/>
    <w:rsid w:val="00D827B0"/>
    <w:rsid w:val="00D83552"/>
    <w:rsid w:val="00D8399D"/>
    <w:rsid w:val="00D843C3"/>
    <w:rsid w:val="00D8471C"/>
    <w:rsid w:val="00D852CE"/>
    <w:rsid w:val="00D85F62"/>
    <w:rsid w:val="00D86755"/>
    <w:rsid w:val="00D86D23"/>
    <w:rsid w:val="00D87D62"/>
    <w:rsid w:val="00D87F3D"/>
    <w:rsid w:val="00D87F85"/>
    <w:rsid w:val="00D87F9E"/>
    <w:rsid w:val="00D90412"/>
    <w:rsid w:val="00D90A99"/>
    <w:rsid w:val="00D92353"/>
    <w:rsid w:val="00D92668"/>
    <w:rsid w:val="00D9324A"/>
    <w:rsid w:val="00D93A9D"/>
    <w:rsid w:val="00D94083"/>
    <w:rsid w:val="00D944AE"/>
    <w:rsid w:val="00D95CA4"/>
    <w:rsid w:val="00D96E79"/>
    <w:rsid w:val="00D96E89"/>
    <w:rsid w:val="00D97269"/>
    <w:rsid w:val="00D978AC"/>
    <w:rsid w:val="00D97A42"/>
    <w:rsid w:val="00DA01D6"/>
    <w:rsid w:val="00DA02AA"/>
    <w:rsid w:val="00DA09E7"/>
    <w:rsid w:val="00DA0C0B"/>
    <w:rsid w:val="00DA0E26"/>
    <w:rsid w:val="00DA0F48"/>
    <w:rsid w:val="00DA15F5"/>
    <w:rsid w:val="00DA2485"/>
    <w:rsid w:val="00DA2617"/>
    <w:rsid w:val="00DA2C45"/>
    <w:rsid w:val="00DA331B"/>
    <w:rsid w:val="00DA337E"/>
    <w:rsid w:val="00DA3649"/>
    <w:rsid w:val="00DA4B73"/>
    <w:rsid w:val="00DA5841"/>
    <w:rsid w:val="00DA634B"/>
    <w:rsid w:val="00DA63D4"/>
    <w:rsid w:val="00DA6786"/>
    <w:rsid w:val="00DA76E1"/>
    <w:rsid w:val="00DB0179"/>
    <w:rsid w:val="00DB03D4"/>
    <w:rsid w:val="00DB0694"/>
    <w:rsid w:val="00DB0A3C"/>
    <w:rsid w:val="00DB17E0"/>
    <w:rsid w:val="00DB1945"/>
    <w:rsid w:val="00DB2F79"/>
    <w:rsid w:val="00DB3212"/>
    <w:rsid w:val="00DB3592"/>
    <w:rsid w:val="00DB377D"/>
    <w:rsid w:val="00DB3C91"/>
    <w:rsid w:val="00DB44BF"/>
    <w:rsid w:val="00DB484B"/>
    <w:rsid w:val="00DB588F"/>
    <w:rsid w:val="00DB5BED"/>
    <w:rsid w:val="00DB5E56"/>
    <w:rsid w:val="00DC0147"/>
    <w:rsid w:val="00DC04F8"/>
    <w:rsid w:val="00DC1528"/>
    <w:rsid w:val="00DC1868"/>
    <w:rsid w:val="00DC2AC4"/>
    <w:rsid w:val="00DC3486"/>
    <w:rsid w:val="00DC4056"/>
    <w:rsid w:val="00DC4129"/>
    <w:rsid w:val="00DC5229"/>
    <w:rsid w:val="00DC53D3"/>
    <w:rsid w:val="00DC5984"/>
    <w:rsid w:val="00DC76FA"/>
    <w:rsid w:val="00DC7A64"/>
    <w:rsid w:val="00DC7EF8"/>
    <w:rsid w:val="00DD088C"/>
    <w:rsid w:val="00DD170C"/>
    <w:rsid w:val="00DD1A28"/>
    <w:rsid w:val="00DD2309"/>
    <w:rsid w:val="00DD2EC6"/>
    <w:rsid w:val="00DD3341"/>
    <w:rsid w:val="00DD3399"/>
    <w:rsid w:val="00DD399F"/>
    <w:rsid w:val="00DD3E1F"/>
    <w:rsid w:val="00DD3F55"/>
    <w:rsid w:val="00DD4A19"/>
    <w:rsid w:val="00DD4BEF"/>
    <w:rsid w:val="00DD4CF0"/>
    <w:rsid w:val="00DD521F"/>
    <w:rsid w:val="00DD58DB"/>
    <w:rsid w:val="00DD61AB"/>
    <w:rsid w:val="00DD622E"/>
    <w:rsid w:val="00DD653F"/>
    <w:rsid w:val="00DD6759"/>
    <w:rsid w:val="00DD68D1"/>
    <w:rsid w:val="00DE02AE"/>
    <w:rsid w:val="00DE05A8"/>
    <w:rsid w:val="00DE1954"/>
    <w:rsid w:val="00DE1C43"/>
    <w:rsid w:val="00DE209A"/>
    <w:rsid w:val="00DE216F"/>
    <w:rsid w:val="00DE2FEF"/>
    <w:rsid w:val="00DE35F9"/>
    <w:rsid w:val="00DE3981"/>
    <w:rsid w:val="00DE4DE6"/>
    <w:rsid w:val="00DE5102"/>
    <w:rsid w:val="00DE5CE0"/>
    <w:rsid w:val="00DE5DE3"/>
    <w:rsid w:val="00DE5E79"/>
    <w:rsid w:val="00DE6895"/>
    <w:rsid w:val="00DE6CC0"/>
    <w:rsid w:val="00DE6E0F"/>
    <w:rsid w:val="00DE7B45"/>
    <w:rsid w:val="00DE7C96"/>
    <w:rsid w:val="00DF0DDA"/>
    <w:rsid w:val="00DF0E14"/>
    <w:rsid w:val="00DF1404"/>
    <w:rsid w:val="00DF30CE"/>
    <w:rsid w:val="00DF30D1"/>
    <w:rsid w:val="00DF3148"/>
    <w:rsid w:val="00DF4107"/>
    <w:rsid w:val="00DF4249"/>
    <w:rsid w:val="00DF428B"/>
    <w:rsid w:val="00DF518C"/>
    <w:rsid w:val="00DF6046"/>
    <w:rsid w:val="00DF6E2F"/>
    <w:rsid w:val="00DF7623"/>
    <w:rsid w:val="00DF7D20"/>
    <w:rsid w:val="00E001B4"/>
    <w:rsid w:val="00E001C1"/>
    <w:rsid w:val="00E0260D"/>
    <w:rsid w:val="00E02E74"/>
    <w:rsid w:val="00E052D9"/>
    <w:rsid w:val="00E05C9D"/>
    <w:rsid w:val="00E05D70"/>
    <w:rsid w:val="00E06024"/>
    <w:rsid w:val="00E0676D"/>
    <w:rsid w:val="00E06B38"/>
    <w:rsid w:val="00E074F3"/>
    <w:rsid w:val="00E07790"/>
    <w:rsid w:val="00E10616"/>
    <w:rsid w:val="00E11F20"/>
    <w:rsid w:val="00E12036"/>
    <w:rsid w:val="00E129C3"/>
    <w:rsid w:val="00E13762"/>
    <w:rsid w:val="00E137B1"/>
    <w:rsid w:val="00E13A5A"/>
    <w:rsid w:val="00E14026"/>
    <w:rsid w:val="00E144CF"/>
    <w:rsid w:val="00E17854"/>
    <w:rsid w:val="00E17D38"/>
    <w:rsid w:val="00E20984"/>
    <w:rsid w:val="00E21DC3"/>
    <w:rsid w:val="00E223BB"/>
    <w:rsid w:val="00E229AB"/>
    <w:rsid w:val="00E23B0A"/>
    <w:rsid w:val="00E24029"/>
    <w:rsid w:val="00E268CF"/>
    <w:rsid w:val="00E26C20"/>
    <w:rsid w:val="00E275B0"/>
    <w:rsid w:val="00E27D4B"/>
    <w:rsid w:val="00E30502"/>
    <w:rsid w:val="00E31EEA"/>
    <w:rsid w:val="00E32765"/>
    <w:rsid w:val="00E32C0A"/>
    <w:rsid w:val="00E32E9D"/>
    <w:rsid w:val="00E35188"/>
    <w:rsid w:val="00E36567"/>
    <w:rsid w:val="00E400C4"/>
    <w:rsid w:val="00E41506"/>
    <w:rsid w:val="00E415BF"/>
    <w:rsid w:val="00E415E7"/>
    <w:rsid w:val="00E430C8"/>
    <w:rsid w:val="00E44511"/>
    <w:rsid w:val="00E45886"/>
    <w:rsid w:val="00E45BFE"/>
    <w:rsid w:val="00E46181"/>
    <w:rsid w:val="00E465D1"/>
    <w:rsid w:val="00E46722"/>
    <w:rsid w:val="00E467DA"/>
    <w:rsid w:val="00E469F3"/>
    <w:rsid w:val="00E4743A"/>
    <w:rsid w:val="00E475AF"/>
    <w:rsid w:val="00E47AFA"/>
    <w:rsid w:val="00E50824"/>
    <w:rsid w:val="00E509D3"/>
    <w:rsid w:val="00E50DFA"/>
    <w:rsid w:val="00E512D8"/>
    <w:rsid w:val="00E52131"/>
    <w:rsid w:val="00E525A3"/>
    <w:rsid w:val="00E52C04"/>
    <w:rsid w:val="00E52E67"/>
    <w:rsid w:val="00E54057"/>
    <w:rsid w:val="00E54201"/>
    <w:rsid w:val="00E54356"/>
    <w:rsid w:val="00E5465C"/>
    <w:rsid w:val="00E546CE"/>
    <w:rsid w:val="00E54EF1"/>
    <w:rsid w:val="00E55B26"/>
    <w:rsid w:val="00E562E9"/>
    <w:rsid w:val="00E56989"/>
    <w:rsid w:val="00E56CD7"/>
    <w:rsid w:val="00E5797F"/>
    <w:rsid w:val="00E60ABA"/>
    <w:rsid w:val="00E615A0"/>
    <w:rsid w:val="00E61C09"/>
    <w:rsid w:val="00E63C2F"/>
    <w:rsid w:val="00E64B59"/>
    <w:rsid w:val="00E64FA5"/>
    <w:rsid w:val="00E66953"/>
    <w:rsid w:val="00E66EBB"/>
    <w:rsid w:val="00E677B7"/>
    <w:rsid w:val="00E70475"/>
    <w:rsid w:val="00E7172E"/>
    <w:rsid w:val="00E725A3"/>
    <w:rsid w:val="00E72813"/>
    <w:rsid w:val="00E7289B"/>
    <w:rsid w:val="00E7308B"/>
    <w:rsid w:val="00E73102"/>
    <w:rsid w:val="00E7381E"/>
    <w:rsid w:val="00E73994"/>
    <w:rsid w:val="00E7578F"/>
    <w:rsid w:val="00E76CCF"/>
    <w:rsid w:val="00E776D5"/>
    <w:rsid w:val="00E77A72"/>
    <w:rsid w:val="00E77A73"/>
    <w:rsid w:val="00E804F8"/>
    <w:rsid w:val="00E807BC"/>
    <w:rsid w:val="00E80972"/>
    <w:rsid w:val="00E812BD"/>
    <w:rsid w:val="00E84191"/>
    <w:rsid w:val="00E84AD1"/>
    <w:rsid w:val="00E84BB0"/>
    <w:rsid w:val="00E855E5"/>
    <w:rsid w:val="00E8733B"/>
    <w:rsid w:val="00E87372"/>
    <w:rsid w:val="00E874A3"/>
    <w:rsid w:val="00E87C00"/>
    <w:rsid w:val="00E91576"/>
    <w:rsid w:val="00E91A5A"/>
    <w:rsid w:val="00E91B79"/>
    <w:rsid w:val="00E91DD2"/>
    <w:rsid w:val="00E921B5"/>
    <w:rsid w:val="00E929B6"/>
    <w:rsid w:val="00E930F8"/>
    <w:rsid w:val="00E93DF7"/>
    <w:rsid w:val="00E9436C"/>
    <w:rsid w:val="00E94427"/>
    <w:rsid w:val="00E94B39"/>
    <w:rsid w:val="00E94CC0"/>
    <w:rsid w:val="00E9525D"/>
    <w:rsid w:val="00E96BC0"/>
    <w:rsid w:val="00E96C05"/>
    <w:rsid w:val="00E96F14"/>
    <w:rsid w:val="00EA0C58"/>
    <w:rsid w:val="00EA0FBA"/>
    <w:rsid w:val="00EA1208"/>
    <w:rsid w:val="00EA12F4"/>
    <w:rsid w:val="00EA1DD7"/>
    <w:rsid w:val="00EA20F4"/>
    <w:rsid w:val="00EA3679"/>
    <w:rsid w:val="00EA372F"/>
    <w:rsid w:val="00EA38C0"/>
    <w:rsid w:val="00EA537C"/>
    <w:rsid w:val="00EA63A6"/>
    <w:rsid w:val="00EA6E32"/>
    <w:rsid w:val="00EA7B3E"/>
    <w:rsid w:val="00EB0988"/>
    <w:rsid w:val="00EB0BCF"/>
    <w:rsid w:val="00EB11AE"/>
    <w:rsid w:val="00EB13B2"/>
    <w:rsid w:val="00EB15F9"/>
    <w:rsid w:val="00EB2CC5"/>
    <w:rsid w:val="00EB2D83"/>
    <w:rsid w:val="00EB340C"/>
    <w:rsid w:val="00EB3CE8"/>
    <w:rsid w:val="00EB3E5B"/>
    <w:rsid w:val="00EB57F9"/>
    <w:rsid w:val="00EB6EF4"/>
    <w:rsid w:val="00EB7474"/>
    <w:rsid w:val="00EB7D59"/>
    <w:rsid w:val="00EC0791"/>
    <w:rsid w:val="00EC08BE"/>
    <w:rsid w:val="00EC1569"/>
    <w:rsid w:val="00EC21A8"/>
    <w:rsid w:val="00EC2AC7"/>
    <w:rsid w:val="00EC4185"/>
    <w:rsid w:val="00EC5366"/>
    <w:rsid w:val="00EC5F4A"/>
    <w:rsid w:val="00EC6AA4"/>
    <w:rsid w:val="00EC6D3E"/>
    <w:rsid w:val="00EC74CC"/>
    <w:rsid w:val="00EC74E3"/>
    <w:rsid w:val="00ED023E"/>
    <w:rsid w:val="00ED04E7"/>
    <w:rsid w:val="00ED0BF9"/>
    <w:rsid w:val="00ED1208"/>
    <w:rsid w:val="00ED1DE2"/>
    <w:rsid w:val="00ED2824"/>
    <w:rsid w:val="00ED3EE0"/>
    <w:rsid w:val="00ED427D"/>
    <w:rsid w:val="00ED4500"/>
    <w:rsid w:val="00ED48DF"/>
    <w:rsid w:val="00ED4A62"/>
    <w:rsid w:val="00ED4A87"/>
    <w:rsid w:val="00ED5BAD"/>
    <w:rsid w:val="00ED5D75"/>
    <w:rsid w:val="00ED6476"/>
    <w:rsid w:val="00ED6D88"/>
    <w:rsid w:val="00ED6E51"/>
    <w:rsid w:val="00EE07EE"/>
    <w:rsid w:val="00EE09A0"/>
    <w:rsid w:val="00EE0CBB"/>
    <w:rsid w:val="00EE0F3E"/>
    <w:rsid w:val="00EE119D"/>
    <w:rsid w:val="00EE15FA"/>
    <w:rsid w:val="00EE164B"/>
    <w:rsid w:val="00EE24F5"/>
    <w:rsid w:val="00EE2B97"/>
    <w:rsid w:val="00EE2D08"/>
    <w:rsid w:val="00EE2DB0"/>
    <w:rsid w:val="00EE2FD2"/>
    <w:rsid w:val="00EE3A93"/>
    <w:rsid w:val="00EE4982"/>
    <w:rsid w:val="00EE56E5"/>
    <w:rsid w:val="00EE5C5E"/>
    <w:rsid w:val="00EE6694"/>
    <w:rsid w:val="00EE67D7"/>
    <w:rsid w:val="00EE7FA2"/>
    <w:rsid w:val="00EF0021"/>
    <w:rsid w:val="00EF004E"/>
    <w:rsid w:val="00EF0BE5"/>
    <w:rsid w:val="00EF1939"/>
    <w:rsid w:val="00EF1D50"/>
    <w:rsid w:val="00EF1F19"/>
    <w:rsid w:val="00EF22BC"/>
    <w:rsid w:val="00EF27DF"/>
    <w:rsid w:val="00EF34C4"/>
    <w:rsid w:val="00EF3B14"/>
    <w:rsid w:val="00EF3F23"/>
    <w:rsid w:val="00EF59BC"/>
    <w:rsid w:val="00EF5D5D"/>
    <w:rsid w:val="00EF62D2"/>
    <w:rsid w:val="00EF64A7"/>
    <w:rsid w:val="00EF6760"/>
    <w:rsid w:val="00EF7057"/>
    <w:rsid w:val="00F00742"/>
    <w:rsid w:val="00F00D5A"/>
    <w:rsid w:val="00F0230F"/>
    <w:rsid w:val="00F024F0"/>
    <w:rsid w:val="00F02EC0"/>
    <w:rsid w:val="00F0349F"/>
    <w:rsid w:val="00F038CF"/>
    <w:rsid w:val="00F05AD8"/>
    <w:rsid w:val="00F101C3"/>
    <w:rsid w:val="00F10D59"/>
    <w:rsid w:val="00F122E2"/>
    <w:rsid w:val="00F1263B"/>
    <w:rsid w:val="00F12D7A"/>
    <w:rsid w:val="00F149E1"/>
    <w:rsid w:val="00F14E8D"/>
    <w:rsid w:val="00F154BF"/>
    <w:rsid w:val="00F15EE7"/>
    <w:rsid w:val="00F16A1F"/>
    <w:rsid w:val="00F174DB"/>
    <w:rsid w:val="00F179D3"/>
    <w:rsid w:val="00F20125"/>
    <w:rsid w:val="00F2019C"/>
    <w:rsid w:val="00F20551"/>
    <w:rsid w:val="00F2197E"/>
    <w:rsid w:val="00F21CCF"/>
    <w:rsid w:val="00F21EBB"/>
    <w:rsid w:val="00F2490B"/>
    <w:rsid w:val="00F25C78"/>
    <w:rsid w:val="00F25CBA"/>
    <w:rsid w:val="00F26DBF"/>
    <w:rsid w:val="00F2743D"/>
    <w:rsid w:val="00F303A8"/>
    <w:rsid w:val="00F30F2B"/>
    <w:rsid w:val="00F3113D"/>
    <w:rsid w:val="00F31444"/>
    <w:rsid w:val="00F31A58"/>
    <w:rsid w:val="00F33661"/>
    <w:rsid w:val="00F35C8C"/>
    <w:rsid w:val="00F36822"/>
    <w:rsid w:val="00F36AFA"/>
    <w:rsid w:val="00F36BDA"/>
    <w:rsid w:val="00F370C2"/>
    <w:rsid w:val="00F37570"/>
    <w:rsid w:val="00F40737"/>
    <w:rsid w:val="00F40AA8"/>
    <w:rsid w:val="00F40C4E"/>
    <w:rsid w:val="00F41B0D"/>
    <w:rsid w:val="00F42969"/>
    <w:rsid w:val="00F43059"/>
    <w:rsid w:val="00F44BCB"/>
    <w:rsid w:val="00F47169"/>
    <w:rsid w:val="00F50550"/>
    <w:rsid w:val="00F515CC"/>
    <w:rsid w:val="00F5310E"/>
    <w:rsid w:val="00F542AF"/>
    <w:rsid w:val="00F5447C"/>
    <w:rsid w:val="00F55170"/>
    <w:rsid w:val="00F5538A"/>
    <w:rsid w:val="00F55E31"/>
    <w:rsid w:val="00F5660C"/>
    <w:rsid w:val="00F56E87"/>
    <w:rsid w:val="00F570B0"/>
    <w:rsid w:val="00F57741"/>
    <w:rsid w:val="00F6008E"/>
    <w:rsid w:val="00F600C7"/>
    <w:rsid w:val="00F605D6"/>
    <w:rsid w:val="00F60A10"/>
    <w:rsid w:val="00F61736"/>
    <w:rsid w:val="00F627FF"/>
    <w:rsid w:val="00F63037"/>
    <w:rsid w:val="00F63412"/>
    <w:rsid w:val="00F63E70"/>
    <w:rsid w:val="00F648B2"/>
    <w:rsid w:val="00F65934"/>
    <w:rsid w:val="00F65F4F"/>
    <w:rsid w:val="00F665E0"/>
    <w:rsid w:val="00F66840"/>
    <w:rsid w:val="00F67D72"/>
    <w:rsid w:val="00F7070B"/>
    <w:rsid w:val="00F7094A"/>
    <w:rsid w:val="00F70AEA"/>
    <w:rsid w:val="00F713EB"/>
    <w:rsid w:val="00F718D2"/>
    <w:rsid w:val="00F71C54"/>
    <w:rsid w:val="00F72C04"/>
    <w:rsid w:val="00F72C70"/>
    <w:rsid w:val="00F73E1C"/>
    <w:rsid w:val="00F73FC5"/>
    <w:rsid w:val="00F74729"/>
    <w:rsid w:val="00F74903"/>
    <w:rsid w:val="00F75F60"/>
    <w:rsid w:val="00F76ACD"/>
    <w:rsid w:val="00F76E1D"/>
    <w:rsid w:val="00F775D0"/>
    <w:rsid w:val="00F80EF9"/>
    <w:rsid w:val="00F816BC"/>
    <w:rsid w:val="00F819AE"/>
    <w:rsid w:val="00F8221D"/>
    <w:rsid w:val="00F82831"/>
    <w:rsid w:val="00F839D0"/>
    <w:rsid w:val="00F83F1F"/>
    <w:rsid w:val="00F841B3"/>
    <w:rsid w:val="00F84DDD"/>
    <w:rsid w:val="00F8531A"/>
    <w:rsid w:val="00F8547F"/>
    <w:rsid w:val="00F857E6"/>
    <w:rsid w:val="00F85FA8"/>
    <w:rsid w:val="00F8648F"/>
    <w:rsid w:val="00F865D4"/>
    <w:rsid w:val="00F86E0F"/>
    <w:rsid w:val="00F87217"/>
    <w:rsid w:val="00F8778A"/>
    <w:rsid w:val="00F877AE"/>
    <w:rsid w:val="00F87867"/>
    <w:rsid w:val="00F9000E"/>
    <w:rsid w:val="00F903F7"/>
    <w:rsid w:val="00F9042A"/>
    <w:rsid w:val="00F90536"/>
    <w:rsid w:val="00F91FBB"/>
    <w:rsid w:val="00F93369"/>
    <w:rsid w:val="00F938A6"/>
    <w:rsid w:val="00F93BB6"/>
    <w:rsid w:val="00F943D6"/>
    <w:rsid w:val="00F94981"/>
    <w:rsid w:val="00F94A30"/>
    <w:rsid w:val="00F94E15"/>
    <w:rsid w:val="00F95050"/>
    <w:rsid w:val="00F95718"/>
    <w:rsid w:val="00F95BB0"/>
    <w:rsid w:val="00F97667"/>
    <w:rsid w:val="00F97B90"/>
    <w:rsid w:val="00F97C83"/>
    <w:rsid w:val="00FA0E7E"/>
    <w:rsid w:val="00FA0EE3"/>
    <w:rsid w:val="00FA137F"/>
    <w:rsid w:val="00FA18AA"/>
    <w:rsid w:val="00FA33D0"/>
    <w:rsid w:val="00FA4C93"/>
    <w:rsid w:val="00FA5972"/>
    <w:rsid w:val="00FA646D"/>
    <w:rsid w:val="00FA64A7"/>
    <w:rsid w:val="00FA7271"/>
    <w:rsid w:val="00FA7E30"/>
    <w:rsid w:val="00FB17D2"/>
    <w:rsid w:val="00FB19D6"/>
    <w:rsid w:val="00FB28ED"/>
    <w:rsid w:val="00FB38B4"/>
    <w:rsid w:val="00FB3AFD"/>
    <w:rsid w:val="00FB3DF5"/>
    <w:rsid w:val="00FB40E4"/>
    <w:rsid w:val="00FB4418"/>
    <w:rsid w:val="00FB5AA8"/>
    <w:rsid w:val="00FB601D"/>
    <w:rsid w:val="00FB62C2"/>
    <w:rsid w:val="00FB6936"/>
    <w:rsid w:val="00FB6A13"/>
    <w:rsid w:val="00FB7C0C"/>
    <w:rsid w:val="00FC02FC"/>
    <w:rsid w:val="00FC0FF8"/>
    <w:rsid w:val="00FC11CA"/>
    <w:rsid w:val="00FC41D6"/>
    <w:rsid w:val="00FC6B57"/>
    <w:rsid w:val="00FC6E33"/>
    <w:rsid w:val="00FC76EE"/>
    <w:rsid w:val="00FD0A75"/>
    <w:rsid w:val="00FD0AE0"/>
    <w:rsid w:val="00FD0C9C"/>
    <w:rsid w:val="00FD0E8F"/>
    <w:rsid w:val="00FD119C"/>
    <w:rsid w:val="00FD1411"/>
    <w:rsid w:val="00FD17A7"/>
    <w:rsid w:val="00FD1F55"/>
    <w:rsid w:val="00FD2C8B"/>
    <w:rsid w:val="00FD30A1"/>
    <w:rsid w:val="00FD3267"/>
    <w:rsid w:val="00FD362F"/>
    <w:rsid w:val="00FD370D"/>
    <w:rsid w:val="00FD3BDA"/>
    <w:rsid w:val="00FD3DE7"/>
    <w:rsid w:val="00FD3E5A"/>
    <w:rsid w:val="00FD414C"/>
    <w:rsid w:val="00FD464F"/>
    <w:rsid w:val="00FD6BB5"/>
    <w:rsid w:val="00FD6EC6"/>
    <w:rsid w:val="00FD7362"/>
    <w:rsid w:val="00FD78A0"/>
    <w:rsid w:val="00FD7CB0"/>
    <w:rsid w:val="00FD7E3E"/>
    <w:rsid w:val="00FE01F7"/>
    <w:rsid w:val="00FE0734"/>
    <w:rsid w:val="00FE0D94"/>
    <w:rsid w:val="00FE2C76"/>
    <w:rsid w:val="00FE3601"/>
    <w:rsid w:val="00FE4B02"/>
    <w:rsid w:val="00FE4BD3"/>
    <w:rsid w:val="00FE50D7"/>
    <w:rsid w:val="00FE570B"/>
    <w:rsid w:val="00FE5839"/>
    <w:rsid w:val="00FE5998"/>
    <w:rsid w:val="00FE6331"/>
    <w:rsid w:val="00FE6430"/>
    <w:rsid w:val="00FE65E4"/>
    <w:rsid w:val="00FE6B06"/>
    <w:rsid w:val="00FE6DEB"/>
    <w:rsid w:val="00FE772D"/>
    <w:rsid w:val="00FE77DF"/>
    <w:rsid w:val="00FF0CFE"/>
    <w:rsid w:val="00FF21E4"/>
    <w:rsid w:val="00FF33C1"/>
    <w:rsid w:val="00FF3C6B"/>
    <w:rsid w:val="00FF4670"/>
    <w:rsid w:val="00FF496B"/>
    <w:rsid w:val="00FF4E60"/>
    <w:rsid w:val="00FF5548"/>
    <w:rsid w:val="00FF56F4"/>
    <w:rsid w:val="00FF6D11"/>
    <w:rsid w:val="00FF74DD"/>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69386A82-70DF-4DBA-A19B-342E9C7F2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5841"/>
    <w:pPr>
      <w:spacing w:after="0"/>
    </w:pPr>
    <w:rPr>
      <w:rFonts w:ascii="Gentium Plus Compact" w:hAnsi="Gentium Plus Compact"/>
      <w:sz w:val="24"/>
    </w:rPr>
  </w:style>
  <w:style w:type="paragraph" w:styleId="Heading1">
    <w:name w:val="heading 1"/>
    <w:basedOn w:val="Normal"/>
    <w:next w:val="Normal"/>
    <w:link w:val="Heading1Char"/>
    <w:uiPriority w:val="9"/>
    <w:qFormat/>
    <w:rsid w:val="00AA38C1"/>
    <w:pPr>
      <w:keepNext/>
      <w:keepLines/>
      <w:numPr>
        <w:numId w:val="12"/>
      </w:numPr>
      <w:pBdr>
        <w:bottom w:val="single" w:sz="4" w:space="1" w:color="595959" w:themeColor="text1" w:themeTint="A6"/>
      </w:pBdr>
      <w:spacing w:before="360"/>
      <w:outlineLvl w:val="0"/>
    </w:pPr>
    <w:rPr>
      <w:rFonts w:ascii="Roboto Condensed" w:eastAsiaTheme="majorEastAsia" w:hAnsi="Roboto Condensed" w:cstheme="majorBidi"/>
      <w:bCs/>
      <w:color w:val="000000" w:themeColor="text1"/>
      <w:sz w:val="36"/>
      <w:szCs w:val="36"/>
    </w:rPr>
  </w:style>
  <w:style w:type="paragraph" w:styleId="Heading2">
    <w:name w:val="heading 2"/>
    <w:basedOn w:val="Normal"/>
    <w:next w:val="Normal"/>
    <w:link w:val="Heading2Char"/>
    <w:uiPriority w:val="9"/>
    <w:unhideWhenUsed/>
    <w:qFormat/>
    <w:rsid w:val="00A74105"/>
    <w:pPr>
      <w:keepNext/>
      <w:keepLines/>
      <w:numPr>
        <w:ilvl w:val="1"/>
        <w:numId w:val="12"/>
      </w:numPr>
      <w:spacing w:before="360"/>
      <w:outlineLvl w:val="1"/>
    </w:pPr>
    <w:rPr>
      <w:rFonts w:ascii="Georgia" w:eastAsiaTheme="majorEastAsia" w:hAnsi="Georgia" w:cstheme="majorBidi"/>
      <w:bCs/>
      <w:color w:val="000000" w:themeColor="text1"/>
      <w:szCs w:val="28"/>
    </w:rPr>
  </w:style>
  <w:style w:type="paragraph" w:styleId="Heading3">
    <w:name w:val="heading 3"/>
    <w:basedOn w:val="Normal"/>
    <w:next w:val="Normal"/>
    <w:link w:val="Heading3Char"/>
    <w:uiPriority w:val="9"/>
    <w:unhideWhenUsed/>
    <w:qFormat/>
    <w:pPr>
      <w:keepNext/>
      <w:keepLines/>
      <w:numPr>
        <w:ilvl w:val="2"/>
        <w:numId w:val="12"/>
      </w:numPr>
      <w:spacing w:before="20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pPr>
      <w:keepNext/>
      <w:keepLines/>
      <w:numPr>
        <w:ilvl w:val="3"/>
        <w:numId w:val="12"/>
      </w:numPr>
      <w:spacing w:before="20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21D80"/>
    <w:pPr>
      <w:spacing w:line="240" w:lineRule="auto"/>
      <w:contextualSpacing/>
    </w:pPr>
    <w:rPr>
      <w:rFonts w:ascii="Roboto Condensed" w:eastAsiaTheme="majorEastAsia" w:hAnsi="Roboto Condensed" w:cstheme="majorBidi"/>
      <w:color w:val="000000" w:themeColor="text1"/>
      <w:sz w:val="56"/>
      <w:szCs w:val="56"/>
    </w:rPr>
  </w:style>
  <w:style w:type="character" w:customStyle="1" w:styleId="TitleChar">
    <w:name w:val="Title Char"/>
    <w:basedOn w:val="DefaultParagraphFont"/>
    <w:link w:val="Title"/>
    <w:uiPriority w:val="10"/>
    <w:rsid w:val="00821D80"/>
    <w:rPr>
      <w:rFonts w:ascii="Roboto Condensed" w:eastAsiaTheme="majorEastAsia" w:hAnsi="Roboto Condensed"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sid w:val="00AA38C1"/>
    <w:rPr>
      <w:rFonts w:ascii="Roboto Condensed" w:eastAsiaTheme="majorEastAsia" w:hAnsi="Roboto Condensed" w:cstheme="majorBidi"/>
      <w:bCs/>
      <w:color w:val="000000" w:themeColor="text1"/>
      <w:sz w:val="36"/>
      <w:szCs w:val="36"/>
    </w:rPr>
  </w:style>
  <w:style w:type="character" w:customStyle="1" w:styleId="Heading2Char">
    <w:name w:val="Heading 2 Char"/>
    <w:basedOn w:val="DefaultParagraphFont"/>
    <w:link w:val="Heading2"/>
    <w:uiPriority w:val="9"/>
    <w:rsid w:val="00A74105"/>
    <w:rPr>
      <w:rFonts w:ascii="Georgia" w:eastAsiaTheme="majorEastAsia" w:hAnsi="Georgia" w:cstheme="majorBidi"/>
      <w:bCs/>
      <w:color w:val="000000" w:themeColor="text1"/>
      <w:sz w:val="24"/>
      <w:szCs w:val="28"/>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712582"/>
    <w:pPr>
      <w:tabs>
        <w:tab w:val="center" w:pos="4513"/>
        <w:tab w:val="right" w:pos="9026"/>
      </w:tabs>
      <w:spacing w:line="240" w:lineRule="auto"/>
    </w:pPr>
  </w:style>
  <w:style w:type="character" w:customStyle="1" w:styleId="HeaderChar">
    <w:name w:val="Header Char"/>
    <w:basedOn w:val="DefaultParagraphFont"/>
    <w:link w:val="Header"/>
    <w:uiPriority w:val="99"/>
    <w:rsid w:val="00712582"/>
  </w:style>
  <w:style w:type="paragraph" w:styleId="Footer">
    <w:name w:val="footer"/>
    <w:basedOn w:val="Normal"/>
    <w:link w:val="FooterChar"/>
    <w:uiPriority w:val="99"/>
    <w:unhideWhenUsed/>
    <w:rsid w:val="00712582"/>
    <w:pPr>
      <w:tabs>
        <w:tab w:val="center" w:pos="4513"/>
        <w:tab w:val="right" w:pos="9026"/>
      </w:tabs>
      <w:spacing w:line="240" w:lineRule="auto"/>
    </w:pPr>
  </w:style>
  <w:style w:type="character" w:customStyle="1" w:styleId="FooterChar">
    <w:name w:val="Footer Char"/>
    <w:basedOn w:val="DefaultParagraphFont"/>
    <w:link w:val="Footer"/>
    <w:uiPriority w:val="99"/>
    <w:rsid w:val="00712582"/>
  </w:style>
  <w:style w:type="paragraph" w:styleId="TOC1">
    <w:name w:val="toc 1"/>
    <w:basedOn w:val="Normal"/>
    <w:next w:val="Normal"/>
    <w:autoRedefine/>
    <w:uiPriority w:val="39"/>
    <w:unhideWhenUsed/>
    <w:qFormat/>
    <w:rsid w:val="009A23F9"/>
    <w:pPr>
      <w:spacing w:before="120" w:after="120"/>
    </w:pPr>
    <w:rPr>
      <w:rFonts w:asciiTheme="minorHAnsi" w:hAnsiTheme="minorHAnsi"/>
      <w:b/>
      <w:bCs/>
      <w:caps/>
      <w:sz w:val="20"/>
      <w:szCs w:val="20"/>
    </w:rPr>
  </w:style>
  <w:style w:type="character" w:styleId="Hyperlink">
    <w:name w:val="Hyperlink"/>
    <w:basedOn w:val="DefaultParagraphFont"/>
    <w:uiPriority w:val="99"/>
    <w:unhideWhenUsed/>
    <w:rsid w:val="003B7BCA"/>
    <w:rPr>
      <w:color w:val="6B9F25" w:themeColor="hyperlink"/>
      <w:u w:val="single"/>
    </w:rPr>
  </w:style>
  <w:style w:type="paragraph" w:styleId="TOC2">
    <w:name w:val="toc 2"/>
    <w:basedOn w:val="Normal"/>
    <w:next w:val="Normal"/>
    <w:autoRedefine/>
    <w:uiPriority w:val="39"/>
    <w:unhideWhenUsed/>
    <w:qFormat/>
    <w:rsid w:val="00D44B93"/>
    <w:pPr>
      <w:ind w:left="240"/>
    </w:pPr>
    <w:rPr>
      <w:rFonts w:asciiTheme="minorHAnsi" w:hAnsiTheme="minorHAnsi"/>
      <w:smallCaps/>
      <w:sz w:val="20"/>
      <w:szCs w:val="20"/>
    </w:rPr>
  </w:style>
  <w:style w:type="table" w:styleId="TableGrid">
    <w:name w:val="Table Grid"/>
    <w:basedOn w:val="TableNormal"/>
    <w:uiPriority w:val="39"/>
    <w:rsid w:val="00A83D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45"/>
    <w:rsid w:val="002B641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alloonText">
    <w:name w:val="Balloon Text"/>
    <w:basedOn w:val="Normal"/>
    <w:link w:val="BalloonTextChar"/>
    <w:uiPriority w:val="99"/>
    <w:semiHidden/>
    <w:unhideWhenUsed/>
    <w:rsid w:val="00FE01F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01F7"/>
    <w:rPr>
      <w:rFonts w:ascii="Tahoma" w:hAnsi="Tahoma" w:cs="Tahoma"/>
      <w:sz w:val="16"/>
      <w:szCs w:val="16"/>
    </w:rPr>
  </w:style>
  <w:style w:type="paragraph" w:styleId="EndnoteText">
    <w:name w:val="endnote text"/>
    <w:basedOn w:val="Normal"/>
    <w:link w:val="EndnoteTextChar"/>
    <w:uiPriority w:val="99"/>
    <w:semiHidden/>
    <w:unhideWhenUsed/>
    <w:rsid w:val="00D75204"/>
    <w:pPr>
      <w:spacing w:line="240" w:lineRule="auto"/>
    </w:pPr>
    <w:rPr>
      <w:sz w:val="20"/>
      <w:szCs w:val="20"/>
    </w:rPr>
  </w:style>
  <w:style w:type="character" w:customStyle="1" w:styleId="EndnoteTextChar">
    <w:name w:val="Endnote Text Char"/>
    <w:basedOn w:val="DefaultParagraphFont"/>
    <w:link w:val="EndnoteText"/>
    <w:uiPriority w:val="99"/>
    <w:semiHidden/>
    <w:rsid w:val="00D75204"/>
    <w:rPr>
      <w:rFonts w:ascii="Gentium Plus Compact" w:hAnsi="Gentium Plus Compact"/>
      <w:sz w:val="20"/>
      <w:szCs w:val="20"/>
    </w:rPr>
  </w:style>
  <w:style w:type="character" w:styleId="EndnoteReference">
    <w:name w:val="endnote reference"/>
    <w:basedOn w:val="DefaultParagraphFont"/>
    <w:uiPriority w:val="99"/>
    <w:semiHidden/>
    <w:unhideWhenUsed/>
    <w:rsid w:val="00D75204"/>
    <w:rPr>
      <w:vertAlign w:val="superscript"/>
    </w:rPr>
  </w:style>
  <w:style w:type="paragraph" w:styleId="FootnoteText">
    <w:name w:val="footnote text"/>
    <w:basedOn w:val="Normal"/>
    <w:link w:val="FootnoteTextChar"/>
    <w:uiPriority w:val="99"/>
    <w:semiHidden/>
    <w:unhideWhenUsed/>
    <w:rsid w:val="00D75204"/>
    <w:pPr>
      <w:spacing w:line="240" w:lineRule="auto"/>
    </w:pPr>
    <w:rPr>
      <w:sz w:val="20"/>
      <w:szCs w:val="20"/>
    </w:rPr>
  </w:style>
  <w:style w:type="character" w:customStyle="1" w:styleId="FootnoteTextChar">
    <w:name w:val="Footnote Text Char"/>
    <w:basedOn w:val="DefaultParagraphFont"/>
    <w:link w:val="FootnoteText"/>
    <w:uiPriority w:val="99"/>
    <w:semiHidden/>
    <w:rsid w:val="00D75204"/>
    <w:rPr>
      <w:rFonts w:ascii="Gentium Plus Compact" w:hAnsi="Gentium Plus Compact"/>
      <w:sz w:val="20"/>
      <w:szCs w:val="20"/>
    </w:rPr>
  </w:style>
  <w:style w:type="character" w:styleId="FootnoteReference">
    <w:name w:val="footnote reference"/>
    <w:basedOn w:val="DefaultParagraphFont"/>
    <w:uiPriority w:val="99"/>
    <w:semiHidden/>
    <w:unhideWhenUsed/>
    <w:rsid w:val="00D75204"/>
    <w:rPr>
      <w:vertAlign w:val="superscript"/>
    </w:rPr>
  </w:style>
  <w:style w:type="paragraph" w:styleId="TOC3">
    <w:name w:val="toc 3"/>
    <w:basedOn w:val="Normal"/>
    <w:next w:val="Normal"/>
    <w:autoRedefine/>
    <w:uiPriority w:val="39"/>
    <w:unhideWhenUsed/>
    <w:qFormat/>
    <w:rsid w:val="005139E0"/>
    <w:pPr>
      <w:ind w:left="480"/>
    </w:pPr>
    <w:rPr>
      <w:rFonts w:asciiTheme="minorHAnsi" w:hAnsiTheme="minorHAnsi"/>
      <w:i/>
      <w:iCs/>
      <w:sz w:val="20"/>
      <w:szCs w:val="20"/>
    </w:rPr>
  </w:style>
  <w:style w:type="paragraph" w:styleId="TOC4">
    <w:name w:val="toc 4"/>
    <w:basedOn w:val="Normal"/>
    <w:next w:val="Normal"/>
    <w:autoRedefine/>
    <w:uiPriority w:val="39"/>
    <w:unhideWhenUsed/>
    <w:rsid w:val="00425E43"/>
    <w:pPr>
      <w:ind w:left="720"/>
    </w:pPr>
    <w:rPr>
      <w:rFonts w:asciiTheme="minorHAnsi" w:hAnsiTheme="minorHAnsi"/>
      <w:sz w:val="18"/>
      <w:szCs w:val="18"/>
    </w:rPr>
  </w:style>
  <w:style w:type="paragraph" w:styleId="TOC5">
    <w:name w:val="toc 5"/>
    <w:basedOn w:val="Normal"/>
    <w:next w:val="Normal"/>
    <w:autoRedefine/>
    <w:uiPriority w:val="39"/>
    <w:unhideWhenUsed/>
    <w:rsid w:val="00425E43"/>
    <w:pPr>
      <w:ind w:left="960"/>
    </w:pPr>
    <w:rPr>
      <w:rFonts w:asciiTheme="minorHAnsi" w:hAnsiTheme="minorHAnsi"/>
      <w:sz w:val="18"/>
      <w:szCs w:val="18"/>
    </w:rPr>
  </w:style>
  <w:style w:type="paragraph" w:styleId="TOC6">
    <w:name w:val="toc 6"/>
    <w:basedOn w:val="Normal"/>
    <w:next w:val="Normal"/>
    <w:autoRedefine/>
    <w:uiPriority w:val="39"/>
    <w:unhideWhenUsed/>
    <w:rsid w:val="00425E43"/>
    <w:pPr>
      <w:ind w:left="1200"/>
    </w:pPr>
    <w:rPr>
      <w:rFonts w:asciiTheme="minorHAnsi" w:hAnsiTheme="minorHAnsi"/>
      <w:sz w:val="18"/>
      <w:szCs w:val="18"/>
    </w:rPr>
  </w:style>
  <w:style w:type="paragraph" w:styleId="TOC7">
    <w:name w:val="toc 7"/>
    <w:basedOn w:val="Normal"/>
    <w:next w:val="Normal"/>
    <w:autoRedefine/>
    <w:uiPriority w:val="39"/>
    <w:unhideWhenUsed/>
    <w:rsid w:val="00425E43"/>
    <w:pPr>
      <w:ind w:left="1440"/>
    </w:pPr>
    <w:rPr>
      <w:rFonts w:asciiTheme="minorHAnsi" w:hAnsiTheme="minorHAnsi"/>
      <w:sz w:val="18"/>
      <w:szCs w:val="18"/>
    </w:rPr>
  </w:style>
  <w:style w:type="paragraph" w:styleId="TOC8">
    <w:name w:val="toc 8"/>
    <w:basedOn w:val="Normal"/>
    <w:next w:val="Normal"/>
    <w:autoRedefine/>
    <w:uiPriority w:val="39"/>
    <w:unhideWhenUsed/>
    <w:rsid w:val="00425E43"/>
    <w:pPr>
      <w:ind w:left="1680"/>
    </w:pPr>
    <w:rPr>
      <w:rFonts w:asciiTheme="minorHAnsi" w:hAnsiTheme="minorHAnsi"/>
      <w:sz w:val="18"/>
      <w:szCs w:val="18"/>
    </w:rPr>
  </w:style>
  <w:style w:type="paragraph" w:styleId="TOC9">
    <w:name w:val="toc 9"/>
    <w:basedOn w:val="Normal"/>
    <w:next w:val="Normal"/>
    <w:autoRedefine/>
    <w:uiPriority w:val="39"/>
    <w:unhideWhenUsed/>
    <w:rsid w:val="00425E43"/>
    <w:pPr>
      <w:ind w:left="1920"/>
    </w:pPr>
    <w:rPr>
      <w:rFonts w:asciiTheme="minorHAnsi" w:hAnsiTheme="minorHAnsi"/>
      <w:sz w:val="18"/>
      <w:szCs w:val="18"/>
    </w:rPr>
  </w:style>
  <w:style w:type="paragraph" w:customStyle="1" w:styleId="Code">
    <w:name w:val="Code"/>
    <w:basedOn w:val="Normal"/>
    <w:link w:val="CodeChar"/>
    <w:qFormat/>
    <w:rsid w:val="00A12C81"/>
    <w:rPr>
      <w:rFonts w:ascii="Consolas" w:hAnsi="Consolas"/>
      <w:sz w:val="20"/>
      <w:szCs w:val="20"/>
    </w:rPr>
  </w:style>
  <w:style w:type="character" w:customStyle="1" w:styleId="CodeChar">
    <w:name w:val="Code Char"/>
    <w:basedOn w:val="DefaultParagraphFont"/>
    <w:link w:val="Code"/>
    <w:rsid w:val="00A12C81"/>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6821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Sou</b:Tag>
    <b:SourceType>InternetSite</b:SourceType>
    <b:Guid>{CDBE0376-8A8F-4B21-82A5-9E58C5A3AF7B}</b:Guid>
    <b:Title>Source Multiplayer Networking</b:Title>
    <b:InternetSiteTitle>Valve Developer Community Wiki</b:InternetSiteTitle>
    <b:URL>https://developer.valvesoftware.com/wiki/Source_Multiplayer_Networking</b:URL>
    <b:RefOrder>1</b:RefOrder>
  </b:Source>
</b:Sources>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191B78E4-C223-4732-8168-B9383FC14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3243</TotalTime>
  <Pages>1</Pages>
  <Words>16751</Words>
  <Characters>95484</Characters>
  <Application>Microsoft Office Word</Application>
  <DocSecurity>0</DocSecurity>
  <Lines>795</Lines>
  <Paragraphs>224</Paragraphs>
  <ScaleCrop>false</ScaleCrop>
  <HeadingPairs>
    <vt:vector size="2" baseType="variant">
      <vt:variant>
        <vt:lpstr>Title</vt:lpstr>
      </vt:variant>
      <vt:variant>
        <vt:i4>1</vt:i4>
      </vt:variant>
    </vt:vector>
  </HeadingPairs>
  <TitlesOfParts>
    <vt:vector size="1" baseType="lpstr">
      <vt:lpstr/>
    </vt:vector>
  </TitlesOfParts>
  <Company>University of Leicester</Company>
  <LinksUpToDate>false</LinksUpToDate>
  <CharactersWithSpaces>112011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 Cola</dc:creator>
  <cp:lastModifiedBy>Chris Cola</cp:lastModifiedBy>
  <cp:revision>2897</cp:revision>
  <cp:lastPrinted>2016-05-05T20:13:00Z</cp:lastPrinted>
  <dcterms:created xsi:type="dcterms:W3CDTF">2016-04-30T14:40:00Z</dcterms:created>
  <dcterms:modified xsi:type="dcterms:W3CDTF">2016-05-05T20:13:00Z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